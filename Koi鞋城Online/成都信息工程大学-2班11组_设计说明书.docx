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9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4037"/>
        <w:gridCol w:w="4238"/>
      </w:tblGrid>
      <w:tr w:rsidR="003B73F1" w:rsidRPr="00CF5DE5" w14:paraId="27AE389C" w14:textId="77777777" w:rsidTr="003A19B8">
        <w:trPr>
          <w:cantSplit/>
          <w:trHeight w:val="508"/>
        </w:trPr>
        <w:tc>
          <w:tcPr>
            <w:tcW w:w="2439" w:type="pct"/>
          </w:tcPr>
          <w:p w14:paraId="4B20AA6A" w14:textId="77777777" w:rsidR="003B73F1" w:rsidRPr="00CF5DE5" w:rsidRDefault="0065325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66F14D6D" wp14:editId="5234434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2" name="AutoShape 376" descr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7742" id="AutoShape 376" o:spid="_x0000_s1026" alt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  <w:r w:rsidR="003B73F1" w:rsidRPr="00CF5DE5">
              <w:rPr>
                <w:rFonts w:ascii="微软雅黑" w:eastAsia="微软雅黑" w:hAnsi="微软雅黑"/>
              </w:rPr>
              <w:t>产品名称Product name</w:t>
            </w:r>
          </w:p>
        </w:tc>
        <w:tc>
          <w:tcPr>
            <w:tcW w:w="2561" w:type="pct"/>
          </w:tcPr>
          <w:p w14:paraId="3F367834" w14:textId="77777777"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</w:rPr>
              <w:t>密级Confidentiality level</w:t>
            </w:r>
          </w:p>
        </w:tc>
      </w:tr>
      <w:tr w:rsidR="003B73F1" w:rsidRPr="00CF5DE5" w14:paraId="58C24819" w14:textId="77777777" w:rsidTr="003A19B8">
        <w:trPr>
          <w:cantSplit/>
          <w:trHeight w:val="508"/>
        </w:trPr>
        <w:tc>
          <w:tcPr>
            <w:tcW w:w="2439" w:type="pct"/>
          </w:tcPr>
          <w:p w14:paraId="61BE8AB7" w14:textId="77777777" w:rsidR="003B73F1" w:rsidRPr="00CF5DE5" w:rsidRDefault="00BD5B87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设计</w:t>
            </w:r>
            <w:r>
              <w:rPr>
                <w:rFonts w:ascii="微软雅黑" w:eastAsia="微软雅黑" w:hAnsi="微软雅黑"/>
              </w:rPr>
              <w:t>说明书</w:t>
            </w:r>
          </w:p>
        </w:tc>
        <w:tc>
          <w:tcPr>
            <w:tcW w:w="2561" w:type="pct"/>
          </w:tcPr>
          <w:p w14:paraId="65DC8AB6" w14:textId="77777777" w:rsidR="003B73F1" w:rsidRPr="00CF5DE5" w:rsidRDefault="008224E2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 w:hint="eastAsia"/>
              </w:rPr>
              <w:t>内部公开</w:t>
            </w:r>
          </w:p>
        </w:tc>
      </w:tr>
      <w:tr w:rsidR="003B73F1" w:rsidRPr="00CF5DE5" w14:paraId="3CE09E03" w14:textId="77777777" w:rsidTr="003A19B8">
        <w:trPr>
          <w:cantSplit/>
          <w:trHeight w:val="508"/>
        </w:trPr>
        <w:tc>
          <w:tcPr>
            <w:tcW w:w="2439" w:type="pct"/>
          </w:tcPr>
          <w:p w14:paraId="3054DB13" w14:textId="77777777"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</w:rPr>
              <w:t>产品版本Product version</w:t>
            </w:r>
          </w:p>
        </w:tc>
        <w:tc>
          <w:tcPr>
            <w:tcW w:w="2561" w:type="pct"/>
            <w:vMerge w:val="restart"/>
            <w:vAlign w:val="center"/>
          </w:tcPr>
          <w:p w14:paraId="42652246" w14:textId="3E172601"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 w:rsidRPr="00CF5DE5">
              <w:rPr>
                <w:rFonts w:ascii="微软雅黑" w:eastAsia="微软雅黑" w:hAnsi="微软雅黑"/>
              </w:rPr>
              <w:t xml:space="preserve">Total pages 共 </w:t>
            </w:r>
            <w:r w:rsidR="002F7A44">
              <w:rPr>
                <w:rFonts w:ascii="微软雅黑" w:eastAsia="微软雅黑" w:hAnsi="微软雅黑" w:hint="eastAsia"/>
              </w:rPr>
              <w:t>74</w:t>
            </w:r>
            <w:r w:rsidRPr="00CF5DE5">
              <w:rPr>
                <w:rFonts w:ascii="微软雅黑" w:eastAsia="微软雅黑" w:hAnsi="微软雅黑"/>
              </w:rPr>
              <w:t>页</w:t>
            </w:r>
          </w:p>
        </w:tc>
      </w:tr>
      <w:tr w:rsidR="003B73F1" w:rsidRPr="00CF5DE5" w14:paraId="195115D7" w14:textId="77777777" w:rsidTr="003A19B8">
        <w:trPr>
          <w:cantSplit/>
          <w:trHeight w:val="196"/>
        </w:trPr>
        <w:tc>
          <w:tcPr>
            <w:tcW w:w="2439" w:type="pct"/>
          </w:tcPr>
          <w:p w14:paraId="101AB6FA" w14:textId="32EF1C2F" w:rsidR="003B73F1" w:rsidRPr="00CF5DE5" w:rsidRDefault="002D0CB9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1.</w:t>
            </w:r>
            <w:r w:rsidR="006062BC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561" w:type="pct"/>
            <w:vMerge/>
          </w:tcPr>
          <w:p w14:paraId="6BEA5F26" w14:textId="77777777" w:rsidR="003B73F1" w:rsidRPr="00CF5DE5" w:rsidRDefault="003B73F1" w:rsidP="003A19B8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</w:p>
        </w:tc>
      </w:tr>
    </w:tbl>
    <w:p w14:paraId="56BF9546" w14:textId="77777777" w:rsidR="00BD5B87" w:rsidRDefault="00BD5B87" w:rsidP="003A19B8">
      <w:pPr>
        <w:jc w:val="center"/>
        <w:rPr>
          <w:rFonts w:ascii="微软雅黑" w:eastAsia="微软雅黑" w:hAnsi="微软雅黑" w:cs="黑体"/>
          <w:b/>
          <w:sz w:val="44"/>
          <w:szCs w:val="44"/>
        </w:rPr>
      </w:pPr>
    </w:p>
    <w:p w14:paraId="0ECE72CD" w14:textId="77777777" w:rsidR="00297790" w:rsidRPr="003A19B8" w:rsidRDefault="00653251" w:rsidP="003A19B8">
      <w:pPr>
        <w:jc w:val="center"/>
        <w:rPr>
          <w:rFonts w:ascii="微软雅黑" w:eastAsia="微软雅黑" w:hAnsi="微软雅黑" w:cs="黑体"/>
          <w:b/>
          <w:sz w:val="44"/>
          <w:szCs w:val="44"/>
        </w:rPr>
      </w:pPr>
      <w:r w:rsidRPr="003A19B8">
        <w:rPr>
          <w:rFonts w:ascii="微软雅黑" w:eastAsia="微软雅黑" w:hAnsi="微软雅黑" w:cs="黑体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3A053410" wp14:editId="74AB11A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" cy="635"/>
                <wp:effectExtent l="9525" t="9525" r="8890" b="8890"/>
                <wp:wrapNone/>
                <wp:docPr id="1" name="DtsShapeName" descr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custGeom>
                          <a:avLst/>
                          <a:gdLst>
                            <a:gd name="T0" fmla="*/ 10860 w 21600"/>
                            <a:gd name="T1" fmla="*/ 2187 h 21600"/>
                            <a:gd name="T2" fmla="*/ 2928 w 21600"/>
                            <a:gd name="T3" fmla="*/ 10800 h 21600"/>
                            <a:gd name="T4" fmla="*/ 10860 w 21600"/>
                            <a:gd name="T5" fmla="*/ 21600 h 21600"/>
                            <a:gd name="T6" fmla="*/ 18672 w 21600"/>
                            <a:gd name="T7" fmla="*/ 10800 h 21600"/>
                            <a:gd name="T8" fmla="*/ 17694720 60000 65536"/>
                            <a:gd name="T9" fmla="*/ 11796480 60000 65536"/>
                            <a:gd name="T10" fmla="*/ 5898240 60000 65536"/>
                            <a:gd name="T11" fmla="*/ 0 60000 65536"/>
                            <a:gd name="T12" fmla="*/ 5037 w 21600"/>
                            <a:gd name="T13" fmla="*/ 2277 h 21600"/>
                            <a:gd name="T14" fmla="*/ 16557 w 21600"/>
                            <a:gd name="T15" fmla="*/ 13677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10860" y="2187"/>
                              </a:moveTo>
                              <a:cubicBezTo>
                                <a:pt x="10451" y="1746"/>
                                <a:pt x="9529" y="1018"/>
                                <a:pt x="9015" y="730"/>
                              </a:cubicBezTo>
                              <a:cubicBezTo>
                                <a:pt x="7865" y="152"/>
                                <a:pt x="6685" y="0"/>
                                <a:pt x="5415" y="0"/>
                              </a:cubicBezTo>
                              <a:cubicBezTo>
                                <a:pt x="4175" y="152"/>
                                <a:pt x="2995" y="575"/>
                                <a:pt x="1967" y="1305"/>
                              </a:cubicBezTo>
                              <a:cubicBezTo>
                                <a:pt x="1150" y="2187"/>
                                <a:pt x="575" y="3222"/>
                                <a:pt x="242" y="4220"/>
                              </a:cubicBezTo>
                              <a:cubicBezTo>
                                <a:pt x="0" y="5410"/>
                                <a:pt x="242" y="6560"/>
                                <a:pt x="575" y="7597"/>
                              </a:cubicBezTo>
                              <a:lnTo>
                                <a:pt x="10860" y="21600"/>
                              </a:lnTo>
                              <a:lnTo>
                                <a:pt x="20995" y="7597"/>
                              </a:lnTo>
                              <a:cubicBezTo>
                                <a:pt x="21480" y="6560"/>
                                <a:pt x="21600" y="5410"/>
                                <a:pt x="21480" y="4220"/>
                              </a:cubicBezTo>
                              <a:cubicBezTo>
                                <a:pt x="21115" y="3222"/>
                                <a:pt x="20420" y="2187"/>
                                <a:pt x="19632" y="1305"/>
                              </a:cubicBezTo>
                              <a:cubicBezTo>
                                <a:pt x="18575" y="575"/>
                                <a:pt x="17425" y="152"/>
                                <a:pt x="16275" y="0"/>
                              </a:cubicBezTo>
                              <a:cubicBezTo>
                                <a:pt x="15005" y="0"/>
                                <a:pt x="13735" y="152"/>
                                <a:pt x="12705" y="730"/>
                              </a:cubicBezTo>
                              <a:cubicBezTo>
                                <a:pt x="12176" y="1018"/>
                                <a:pt x="11254" y="1746"/>
                                <a:pt x="10860" y="218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112E3" id="DtsShapeName" o:spid="_x0000_s1026" alt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82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<v:stroke joinstyle="miter"/>
                <v:path o:connecttype="custom" o:connectlocs="319,64;86,318;319,635;549,318" o:connectangles="270,180,90,0" textboxrect="5034,2279,16566,13674"/>
                <w10:anchorlock/>
              </v:shape>
            </w:pict>
          </mc:Fallback>
        </mc:AlternateContent>
      </w:r>
    </w:p>
    <w:p w14:paraId="2116EA2E" w14:textId="642B4662" w:rsidR="008E6B37" w:rsidRPr="00BD5B87" w:rsidRDefault="0067310F" w:rsidP="003A19B8">
      <w:pPr>
        <w:jc w:val="center"/>
        <w:rPr>
          <w:rFonts w:ascii="微软雅黑" w:eastAsia="微软雅黑" w:hAnsi="微软雅黑" w:cs="黑体"/>
          <w:b/>
          <w:sz w:val="44"/>
          <w:szCs w:val="44"/>
        </w:rPr>
      </w:pPr>
      <w:r>
        <w:rPr>
          <w:rFonts w:ascii="微软雅黑" w:eastAsia="微软雅黑" w:hAnsi="微软雅黑" w:cs="黑体" w:hint="eastAsia"/>
          <w:b/>
          <w:sz w:val="44"/>
          <w:szCs w:val="44"/>
        </w:rPr>
        <w:t>Koi-鞋城Online</w:t>
      </w:r>
      <w:r w:rsidR="00BD5B87">
        <w:rPr>
          <w:rFonts w:ascii="微软雅黑" w:eastAsia="微软雅黑" w:hAnsi="微软雅黑" w:cs="黑体" w:hint="eastAsia"/>
          <w:b/>
          <w:sz w:val="44"/>
          <w:szCs w:val="44"/>
        </w:rPr>
        <w:t>产品</w:t>
      </w:r>
      <w:r w:rsidR="00BD5B87">
        <w:rPr>
          <w:rFonts w:ascii="微软雅黑" w:eastAsia="微软雅黑" w:hAnsi="微软雅黑" w:cs="黑体"/>
          <w:b/>
          <w:sz w:val="44"/>
          <w:szCs w:val="44"/>
        </w:rPr>
        <w:t>软件设计说明书</w:t>
      </w:r>
    </w:p>
    <w:p w14:paraId="0722BA09" w14:textId="77777777" w:rsidR="003A19B8" w:rsidRDefault="003A19B8" w:rsidP="003A19B8">
      <w:pPr>
        <w:pStyle w:val="a7"/>
        <w:jc w:val="center"/>
        <w:rPr>
          <w:rFonts w:ascii="黑体" w:eastAsia="黑体" w:cs="黑体"/>
          <w:sz w:val="42"/>
          <w:szCs w:val="42"/>
        </w:rPr>
      </w:pPr>
    </w:p>
    <w:p w14:paraId="5A479E25" w14:textId="77777777" w:rsidR="00BD5B87" w:rsidRDefault="00BD5B87" w:rsidP="00BD5B87"/>
    <w:p w14:paraId="088AD819" w14:textId="77777777" w:rsidR="00BD5B87" w:rsidRDefault="00BD5B87" w:rsidP="00BD5B87"/>
    <w:p w14:paraId="5190E4B6" w14:textId="77777777" w:rsidR="00BD5B87" w:rsidRPr="00BD5B87" w:rsidRDefault="00BD5B87" w:rsidP="00BD5B87"/>
    <w:p w14:paraId="3EA30BB5" w14:textId="77777777" w:rsidR="00297790" w:rsidRPr="003A19B8" w:rsidRDefault="00297790" w:rsidP="003A19B8">
      <w:pPr>
        <w:jc w:val="center"/>
        <w:rPr>
          <w:rFonts w:ascii="微软雅黑" w:eastAsia="微软雅黑" w:hAnsi="微软雅黑"/>
          <w:sz w:val="36"/>
          <w:szCs w:val="36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3260"/>
        <w:gridCol w:w="1407"/>
        <w:gridCol w:w="2074"/>
      </w:tblGrid>
      <w:tr w:rsidR="00BD5B87" w14:paraId="3186942B" w14:textId="77777777" w:rsidTr="00ED3EDC">
        <w:trPr>
          <w:trHeight w:val="306"/>
        </w:trPr>
        <w:tc>
          <w:tcPr>
            <w:tcW w:w="1555" w:type="dxa"/>
            <w:vAlign w:val="bottom"/>
          </w:tcPr>
          <w:p w14:paraId="100506AF" w14:textId="77777777" w:rsidR="00BD5B87" w:rsidRPr="0086372F" w:rsidRDefault="00BD5B87" w:rsidP="00ED3EDC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拟制人：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bottom"/>
          </w:tcPr>
          <w:p w14:paraId="2BDE1894" w14:textId="539D803C" w:rsidR="00BD5B87" w:rsidRPr="0086372F" w:rsidRDefault="00EE6833" w:rsidP="00ED3EDC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袁顺鑫</w:t>
            </w:r>
          </w:p>
        </w:tc>
        <w:tc>
          <w:tcPr>
            <w:tcW w:w="1407" w:type="dxa"/>
            <w:vAlign w:val="bottom"/>
          </w:tcPr>
          <w:p w14:paraId="0261B7AB" w14:textId="77777777" w:rsidR="00BD5B87" w:rsidRPr="0086372F" w:rsidRDefault="00BD5B87" w:rsidP="00ED3EDC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vAlign w:val="bottom"/>
          </w:tcPr>
          <w:p w14:paraId="79CFBCB0" w14:textId="0C2016A2" w:rsidR="00BD5B87" w:rsidRPr="0086372F" w:rsidRDefault="00EE6833" w:rsidP="00ED3EDC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2024/5/18</w:t>
            </w:r>
          </w:p>
        </w:tc>
      </w:tr>
      <w:tr w:rsidR="00BD5B87" w14:paraId="34FD466D" w14:textId="77777777" w:rsidTr="00ED3EDC">
        <w:tc>
          <w:tcPr>
            <w:tcW w:w="1555" w:type="dxa"/>
            <w:vAlign w:val="bottom"/>
          </w:tcPr>
          <w:p w14:paraId="12EEF324" w14:textId="77777777" w:rsidR="00BD5B87" w:rsidRPr="0086372F" w:rsidRDefault="00BD5B87" w:rsidP="00ED3EDC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评审人：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F2646C" w14:textId="3AE986F9" w:rsidR="00BD5B87" w:rsidRPr="0086372F" w:rsidRDefault="00BD5B87" w:rsidP="00ED3EDC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14:paraId="350373DA" w14:textId="77777777" w:rsidR="00BD5B87" w:rsidRPr="0086372F" w:rsidRDefault="00BD5B87" w:rsidP="00ED3EDC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0804C55" w14:textId="1C82F6C7" w:rsidR="00BD5B87" w:rsidRPr="0086372F" w:rsidRDefault="00BD5B87" w:rsidP="006062BC">
            <w:pPr>
              <w:spacing w:before="0" w:after="0" w:line="24" w:lineRule="auto"/>
              <w:jc w:val="left"/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</w:pPr>
          </w:p>
        </w:tc>
      </w:tr>
      <w:tr w:rsidR="00BD5B87" w14:paraId="6F21C5E4" w14:textId="77777777" w:rsidTr="00ED3EDC">
        <w:tc>
          <w:tcPr>
            <w:tcW w:w="1555" w:type="dxa"/>
            <w:vAlign w:val="bottom"/>
          </w:tcPr>
          <w:p w14:paraId="73838C80" w14:textId="77777777" w:rsidR="00BD5B87" w:rsidRPr="0086372F" w:rsidRDefault="00BD5B87" w:rsidP="00ED3EDC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批准人：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B20097" w14:textId="0FC1E536" w:rsidR="00BD5B87" w:rsidRPr="0086372F" w:rsidRDefault="00BD5B87" w:rsidP="00ED3EDC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14:paraId="7FCD5E85" w14:textId="77777777" w:rsidR="00BD5B87" w:rsidRPr="0086372F" w:rsidRDefault="00BD5B87" w:rsidP="00ED3EDC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 w:rsidRPr="0086372F"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4B000F7" w14:textId="6741DF92" w:rsidR="00BD5B87" w:rsidRPr="0086372F" w:rsidRDefault="00BD5B87" w:rsidP="006062BC">
            <w:pPr>
              <w:spacing w:before="0" w:after="0" w:line="24" w:lineRule="auto"/>
              <w:jc w:val="left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</w:tr>
    </w:tbl>
    <w:p w14:paraId="7DB1A493" w14:textId="77777777" w:rsidR="003A19B8" w:rsidRPr="003A19B8" w:rsidRDefault="003A19B8" w:rsidP="003A19B8">
      <w:pPr>
        <w:jc w:val="center"/>
      </w:pPr>
    </w:p>
    <w:p w14:paraId="5465CBF1" w14:textId="77777777" w:rsidR="00297790" w:rsidRPr="00CF5DE5" w:rsidRDefault="00297790" w:rsidP="00CF5DE5">
      <w:pPr>
        <w:jc w:val="center"/>
        <w:rPr>
          <w:b/>
          <w:sz w:val="24"/>
          <w:lang w:val="en-GB"/>
        </w:rPr>
      </w:pPr>
      <w:r w:rsidRPr="000C4076">
        <w:rPr>
          <w:rFonts w:ascii="Arial" w:hAnsi="Arial"/>
          <w:lang w:val="en-GB"/>
        </w:rPr>
        <w:br w:type="page"/>
      </w:r>
      <w:r w:rsidR="00D677AF" w:rsidRPr="00CF5DE5">
        <w:rPr>
          <w:rFonts w:hint="eastAsia"/>
          <w:b/>
          <w:sz w:val="24"/>
          <w:lang w:val="en-GB"/>
        </w:rPr>
        <w:lastRenderedPageBreak/>
        <w:t>修订记录</w:t>
      </w:r>
    </w:p>
    <w:tbl>
      <w:tblPr>
        <w:tblW w:w="8413" w:type="dxa"/>
        <w:jc w:val="center"/>
        <w:tblLayout w:type="fixed"/>
        <w:tblLook w:val="0000" w:firstRow="0" w:lastRow="0" w:firstColumn="0" w:lastColumn="0" w:noHBand="0" w:noVBand="0"/>
      </w:tblPr>
      <w:tblGrid>
        <w:gridCol w:w="843"/>
        <w:gridCol w:w="1559"/>
        <w:gridCol w:w="4394"/>
        <w:gridCol w:w="1617"/>
      </w:tblGrid>
      <w:tr w:rsidR="00D677AF" w:rsidRPr="00CF5DE5" w14:paraId="0FDFE8BD" w14:textId="77777777" w:rsidTr="00BD5B87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4DC107" w14:textId="77777777" w:rsidR="00D677AF" w:rsidRPr="00CF5DE5" w:rsidRDefault="00D677AF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 w:rsidRPr="00CF5DE5">
              <w:rPr>
                <w:rFonts w:hint="eastAsia"/>
                <w:b/>
                <w:sz w:val="24"/>
                <w:lang w:val="en-GB"/>
              </w:rPr>
              <w:t>版本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F319A3" w14:textId="77777777" w:rsidR="00D677AF" w:rsidRPr="00CF5DE5" w:rsidRDefault="00D677AF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 w:rsidRPr="00CF5DE5">
              <w:rPr>
                <w:rFonts w:hint="eastAsia"/>
                <w:b/>
                <w:sz w:val="24"/>
                <w:lang w:val="en-GB"/>
              </w:rPr>
              <w:t>日期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2B51DE" w14:textId="77777777" w:rsidR="00D677AF" w:rsidRPr="00CF5DE5" w:rsidRDefault="00BD5B87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修订内容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F06859" w14:textId="77777777" w:rsidR="00D677AF" w:rsidRPr="00CF5DE5" w:rsidRDefault="00BD5B87" w:rsidP="00CF5DE5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修订人</w:t>
            </w:r>
          </w:p>
        </w:tc>
      </w:tr>
      <w:tr w:rsidR="00D677AF" w:rsidRPr="00CF5DE5" w14:paraId="2198EEC1" w14:textId="77777777" w:rsidTr="00BD5B87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F05C4D" w14:textId="77777777" w:rsidR="00D677AF" w:rsidRPr="00CF5DE5" w:rsidRDefault="00FD6C09" w:rsidP="00CF5DE5">
            <w:pPr>
              <w:spacing w:after="0" w:line="240" w:lineRule="auto"/>
              <w:rPr>
                <w:lang w:val="en-GB"/>
              </w:rPr>
            </w:pPr>
            <w:r w:rsidRPr="00CF5DE5">
              <w:rPr>
                <w:rFonts w:hint="eastAsia"/>
                <w:lang w:val="en-GB"/>
              </w:rPr>
              <w:t>1</w:t>
            </w:r>
            <w:r w:rsidRPr="00CF5DE5">
              <w:rPr>
                <w:lang w:val="en-GB"/>
              </w:rPr>
              <w:t>.0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11ADF1" w14:textId="574CA3E6" w:rsidR="00D677AF" w:rsidRPr="00CF5DE5" w:rsidRDefault="00717868" w:rsidP="00CF5DE5">
            <w:pPr>
              <w:spacing w:after="0" w:line="240" w:lineRule="auto"/>
              <w:rPr>
                <w:sz w:val="20"/>
                <w:lang w:val="en-GB"/>
              </w:rPr>
            </w:pPr>
            <w:r>
              <w:rPr>
                <w:rFonts w:hint="eastAsia"/>
                <w:sz w:val="20"/>
                <w:lang w:val="en-GB"/>
              </w:rPr>
              <w:t>2024/5/18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4AEAB1" w14:textId="77777777" w:rsidR="00D677AF" w:rsidRPr="00CF5DE5" w:rsidRDefault="006C7410" w:rsidP="00CF5DE5">
            <w:pPr>
              <w:spacing w:after="0" w:line="240" w:lineRule="auto"/>
              <w:rPr>
                <w:lang w:val="en-GB"/>
              </w:rPr>
            </w:pPr>
            <w:r w:rsidRPr="00CF5DE5">
              <w:rPr>
                <w:rFonts w:hint="eastAsia"/>
                <w:lang w:val="en-GB"/>
              </w:rPr>
              <w:t>初稿</w:t>
            </w:r>
            <w:r w:rsidR="00AE1088" w:rsidRPr="00CF5DE5">
              <w:rPr>
                <w:rFonts w:hint="eastAsia"/>
                <w:lang w:val="en-GB"/>
              </w:rPr>
              <w:t>，</w:t>
            </w:r>
            <w:r w:rsidR="0078735E" w:rsidRPr="00CF5DE5">
              <w:rPr>
                <w:rFonts w:hint="eastAsia"/>
                <w:lang w:val="en-GB"/>
              </w:rPr>
              <w:t>模板制定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1A50C2" w14:textId="52F0C982" w:rsidR="003B3135" w:rsidRPr="00CF5DE5" w:rsidRDefault="00717868" w:rsidP="00CF5DE5">
            <w:pPr>
              <w:spacing w:after="0" w:line="240" w:lineRule="auto"/>
              <w:rPr>
                <w:lang w:val="en-GB"/>
              </w:rPr>
            </w:pPr>
            <w:r>
              <w:rPr>
                <w:rFonts w:hint="eastAsia"/>
                <w:lang w:val="en-GB"/>
              </w:rPr>
              <w:t>袁顺鑫</w:t>
            </w:r>
          </w:p>
        </w:tc>
      </w:tr>
      <w:tr w:rsidR="00636369" w:rsidRPr="00CF5DE5" w14:paraId="347BD64A" w14:textId="77777777" w:rsidTr="00BD5B87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0C3882" w14:textId="0348EE1C" w:rsidR="00636369" w:rsidRPr="00CF5DE5" w:rsidRDefault="00636369" w:rsidP="00636369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1.1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E09744" w14:textId="188BFD39" w:rsidR="00636369" w:rsidRPr="00CF5DE5" w:rsidRDefault="00636369" w:rsidP="00636369">
            <w:pPr>
              <w:spacing w:after="0" w:line="240" w:lineRule="auto"/>
              <w:rPr>
                <w:sz w:val="20"/>
                <w:lang w:val="en-GB"/>
              </w:rPr>
            </w:pPr>
            <w:r>
              <w:rPr>
                <w:rFonts w:hint="eastAsia"/>
                <w:sz w:val="20"/>
                <w:lang w:val="en-GB"/>
              </w:rPr>
              <w:t>2024/5/28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17BC7B" w14:textId="45355B18" w:rsidR="00636369" w:rsidRPr="00CF5DE5" w:rsidRDefault="00636369" w:rsidP="00636369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完成编写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A6B508" w14:textId="6AF0609F" w:rsidR="00636369" w:rsidRPr="00CF5DE5" w:rsidRDefault="006062BC" w:rsidP="00636369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全体组员</w:t>
            </w:r>
          </w:p>
        </w:tc>
      </w:tr>
      <w:tr w:rsidR="00636369" w:rsidRPr="00CF5DE5" w14:paraId="736D7E29" w14:textId="77777777" w:rsidTr="00BD5B87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D89B52" w14:textId="77777777" w:rsidR="00636369" w:rsidRPr="00CF5DE5" w:rsidRDefault="00636369" w:rsidP="00636369"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CB4260" w14:textId="77777777" w:rsidR="00636369" w:rsidRPr="00CF5DE5" w:rsidRDefault="00636369" w:rsidP="00636369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BE2F73" w14:textId="77777777" w:rsidR="00636369" w:rsidRPr="00CF5DE5" w:rsidRDefault="00636369" w:rsidP="00636369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2F08B3" w14:textId="77777777" w:rsidR="00636369" w:rsidRPr="00CF5DE5" w:rsidRDefault="00636369" w:rsidP="00636369">
            <w:pPr>
              <w:spacing w:after="0" w:line="240" w:lineRule="auto"/>
            </w:pPr>
          </w:p>
        </w:tc>
      </w:tr>
      <w:tr w:rsidR="00636369" w:rsidRPr="00CF5DE5" w14:paraId="1248EE15" w14:textId="77777777" w:rsidTr="00BD5B87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8DE181" w14:textId="77777777" w:rsidR="00636369" w:rsidRPr="00CF5DE5" w:rsidRDefault="00636369" w:rsidP="00636369"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110062" w14:textId="77777777" w:rsidR="00636369" w:rsidRPr="00CF5DE5" w:rsidRDefault="00636369" w:rsidP="00636369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48865E" w14:textId="77777777" w:rsidR="00636369" w:rsidRPr="00CF5DE5" w:rsidRDefault="00636369" w:rsidP="00636369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7AB06" w14:textId="77777777" w:rsidR="00636369" w:rsidRPr="00CF5DE5" w:rsidRDefault="00636369" w:rsidP="00636369">
            <w:pPr>
              <w:spacing w:after="0" w:line="240" w:lineRule="auto"/>
            </w:pPr>
          </w:p>
        </w:tc>
      </w:tr>
    </w:tbl>
    <w:p w14:paraId="12E25A7F" w14:textId="77777777" w:rsidR="008E6B37" w:rsidRDefault="008E6B37" w:rsidP="008E6B37">
      <w:pPr>
        <w:pStyle w:val="a3"/>
        <w:rPr>
          <w:b/>
          <w:bCs/>
        </w:rPr>
      </w:pPr>
    </w:p>
    <w:p w14:paraId="10B67CD3" w14:textId="77777777" w:rsidR="00FD6C09" w:rsidRDefault="00297790" w:rsidP="003A19B8">
      <w:pPr>
        <w:pStyle w:val="a3"/>
        <w:rPr>
          <w:rFonts w:hAnsi="宋体"/>
          <w:b/>
          <w:bCs/>
          <w:color w:val="000000" w:themeColor="text1"/>
          <w:szCs w:val="24"/>
        </w:rPr>
      </w:pPr>
      <w:r w:rsidRPr="000C4076">
        <w:rPr>
          <w:rFonts w:ascii="黑体" w:eastAsia="黑体"/>
          <w:b/>
          <w:bCs/>
          <w:sz w:val="32"/>
          <w:szCs w:val="32"/>
        </w:rPr>
        <w:br w:type="page"/>
      </w:r>
    </w:p>
    <w:p w14:paraId="43DF7774" w14:textId="77777777" w:rsidR="00CF5DE5" w:rsidRDefault="00FD6C09" w:rsidP="00CF5DE5">
      <w:pPr>
        <w:rPr>
          <w:rFonts w:hAnsi="宋体"/>
          <w:b/>
          <w:bCs/>
          <w:color w:val="000000" w:themeColor="text1"/>
          <w:szCs w:val="24"/>
        </w:rPr>
      </w:pPr>
      <w:r>
        <w:rPr>
          <w:rFonts w:hAnsi="宋体"/>
          <w:b/>
          <w:bCs/>
          <w:color w:val="000000" w:themeColor="text1"/>
          <w:szCs w:val="24"/>
        </w:rPr>
        <w:lastRenderedPageBreak/>
        <w:t xml:space="preserve"> </w:t>
      </w:r>
    </w:p>
    <w:sdt>
      <w:sdtPr>
        <w:rPr>
          <w:rFonts w:ascii="微软雅黑" w:eastAsia="微软雅黑" w:hAnsi="微软雅黑"/>
          <w:b/>
          <w:sz w:val="36"/>
          <w:lang w:val="zh-CN"/>
        </w:rPr>
        <w:id w:val="1094798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Cs/>
          <w:sz w:val="22"/>
        </w:rPr>
      </w:sdtEndPr>
      <w:sdtContent>
        <w:p w14:paraId="6EF67DF2" w14:textId="77777777" w:rsidR="003A19B8" w:rsidRPr="00CF5DE5" w:rsidRDefault="003A19B8" w:rsidP="00CF5DE5">
          <w:pPr>
            <w:jc w:val="center"/>
            <w:rPr>
              <w:rFonts w:ascii="微软雅黑" w:eastAsia="微软雅黑" w:hAnsi="微软雅黑"/>
              <w:b/>
              <w:sz w:val="36"/>
            </w:rPr>
          </w:pPr>
          <w:r w:rsidRPr="00CF5DE5">
            <w:rPr>
              <w:rFonts w:ascii="微软雅黑" w:eastAsia="微软雅黑" w:hAnsi="微软雅黑"/>
              <w:b/>
              <w:sz w:val="36"/>
              <w:lang w:val="zh-CN"/>
            </w:rPr>
            <w:t>目录</w:t>
          </w:r>
        </w:p>
        <w:p w14:paraId="6AC31BE9" w14:textId="11ECF04B" w:rsidR="00D555EC" w:rsidRDefault="003A19B8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081694" w:history="1">
            <w:r w:rsidR="00D555EC" w:rsidRPr="004B7B9B">
              <w:rPr>
                <w:rStyle w:val="af"/>
                <w:noProof/>
              </w:rPr>
              <w:t>1</w:t>
            </w:r>
            <w:r w:rsidR="00D555EC">
              <w:rPr>
                <w:noProof/>
                <w:kern w:val="2"/>
                <w:sz w:val="21"/>
                <w14:ligatures w14:val="standardContextual"/>
              </w:rPr>
              <w:tab/>
            </w:r>
            <w:r w:rsidR="00D555EC" w:rsidRPr="004B7B9B">
              <w:rPr>
                <w:rStyle w:val="af"/>
                <w:noProof/>
              </w:rPr>
              <w:t>研发背景</w:t>
            </w:r>
            <w:r w:rsidR="00D555EC">
              <w:rPr>
                <w:noProof/>
                <w:webHidden/>
              </w:rPr>
              <w:tab/>
            </w:r>
            <w:r w:rsidR="00D555EC">
              <w:rPr>
                <w:noProof/>
                <w:webHidden/>
              </w:rPr>
              <w:fldChar w:fldCharType="begin"/>
            </w:r>
            <w:r w:rsidR="00D555EC">
              <w:rPr>
                <w:noProof/>
                <w:webHidden/>
              </w:rPr>
              <w:instrText xml:space="preserve"> PAGEREF _Toc168081694 \h </w:instrText>
            </w:r>
            <w:r w:rsidR="00D555EC">
              <w:rPr>
                <w:noProof/>
                <w:webHidden/>
              </w:rPr>
            </w:r>
            <w:r w:rsidR="00D555EC">
              <w:rPr>
                <w:noProof/>
                <w:webHidden/>
              </w:rPr>
              <w:fldChar w:fldCharType="separate"/>
            </w:r>
            <w:r w:rsidR="00D555EC">
              <w:rPr>
                <w:noProof/>
                <w:webHidden/>
              </w:rPr>
              <w:t>6</w:t>
            </w:r>
            <w:r w:rsidR="00D555EC">
              <w:rPr>
                <w:noProof/>
                <w:webHidden/>
              </w:rPr>
              <w:fldChar w:fldCharType="end"/>
            </w:r>
          </w:hyperlink>
        </w:p>
        <w:p w14:paraId="5A12A551" w14:textId="36D33F5C" w:rsidR="00D555EC" w:rsidRDefault="00D555EC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14:ligatures w14:val="standardContextual"/>
            </w:rPr>
          </w:pPr>
          <w:hyperlink w:anchor="_Toc168081695" w:history="1">
            <w:r w:rsidRPr="004B7B9B">
              <w:rPr>
                <w:rStyle w:val="af"/>
                <w:noProof/>
              </w:rPr>
              <w:t>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阅读对象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CEEF1" w14:textId="726A369B" w:rsidR="00D555EC" w:rsidRDefault="00D555EC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14:ligatures w14:val="standardContextual"/>
            </w:rPr>
          </w:pPr>
          <w:hyperlink w:anchor="_Toc168081696" w:history="1">
            <w:r w:rsidRPr="004B7B9B">
              <w:rPr>
                <w:rStyle w:val="af"/>
                <w:noProof/>
              </w:rPr>
              <w:t>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75736" w14:textId="03519023" w:rsidR="00D555EC" w:rsidRDefault="00D555EC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14:ligatures w14:val="standardContextual"/>
            </w:rPr>
          </w:pPr>
          <w:hyperlink w:anchor="_Toc168081697" w:history="1">
            <w:r w:rsidRPr="004B7B9B">
              <w:rPr>
                <w:rStyle w:val="af"/>
                <w:noProof/>
              </w:rPr>
              <w:t>4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术语、缩略语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98D49" w14:textId="26D8DF7D" w:rsidR="00D555EC" w:rsidRDefault="00D555EC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14:ligatures w14:val="standardContextual"/>
            </w:rPr>
          </w:pPr>
          <w:hyperlink w:anchor="_Toc168081698" w:history="1">
            <w:r w:rsidRPr="004B7B9B">
              <w:rPr>
                <w:rStyle w:val="af"/>
                <w:noProof/>
              </w:rPr>
              <w:t>5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DD4C1" w14:textId="21476401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699" w:history="1">
            <w:r w:rsidRPr="004B7B9B">
              <w:rPr>
                <w:rStyle w:val="af"/>
                <w:noProof/>
              </w:rPr>
              <w:t>5.1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7C288" w14:textId="00A4891B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00" w:history="1">
            <w:r w:rsidRPr="004B7B9B">
              <w:rPr>
                <w:rStyle w:val="af"/>
                <w:noProof/>
              </w:rPr>
              <w:t>5.2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系统功能整体流程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ED41D" w14:textId="7BA036A1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01" w:history="1">
            <w:r w:rsidRPr="004B7B9B">
              <w:rPr>
                <w:rStyle w:val="af"/>
                <w:noProof/>
              </w:rPr>
              <w:t>5.3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系统数据流图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C4E5A" w14:textId="51A76F6A" w:rsidR="00D555EC" w:rsidRDefault="00D555EC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14:ligatures w14:val="standardContextual"/>
            </w:rPr>
          </w:pPr>
          <w:hyperlink w:anchor="_Toc168081702" w:history="1">
            <w:r w:rsidRPr="004B7B9B">
              <w:rPr>
                <w:rStyle w:val="af"/>
                <w:noProof/>
              </w:rPr>
              <w:t>6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A93D" w14:textId="7F7EF899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03" w:history="1">
            <w:r w:rsidRPr="004B7B9B">
              <w:rPr>
                <w:rStyle w:val="af"/>
                <w:noProof/>
              </w:rPr>
              <w:t>6.1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用户模块详细设计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75B23" w14:textId="4FA4A89C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04" w:history="1">
            <w:r w:rsidRPr="004B7B9B">
              <w:rPr>
                <w:rStyle w:val="af"/>
                <w:noProof/>
              </w:rPr>
              <w:t>6.1.1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FF641" w14:textId="23213494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05" w:history="1">
            <w:r w:rsidRPr="004B7B9B">
              <w:rPr>
                <w:rStyle w:val="af"/>
                <w:noProof/>
              </w:rPr>
              <w:t>6.1.2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模块内处理流程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6D95C" w14:textId="37AAAABA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06" w:history="1">
            <w:r w:rsidRPr="004B7B9B">
              <w:rPr>
                <w:rStyle w:val="af"/>
                <w:noProof/>
              </w:rPr>
              <w:t>6.1.3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D454F" w14:textId="42AD3D21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07" w:history="1">
            <w:r w:rsidRPr="004B7B9B">
              <w:rPr>
                <w:rStyle w:val="af"/>
                <w:noProof/>
              </w:rPr>
              <w:t>6.1.4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8CBF3" w14:textId="2C5E8B58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08" w:history="1">
            <w:r w:rsidRPr="004B7B9B">
              <w:rPr>
                <w:rStyle w:val="af"/>
                <w:noProof/>
              </w:rPr>
              <w:t>6.2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企宣模块详细设计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52AFA" w14:textId="441FED6B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09" w:history="1">
            <w:r w:rsidRPr="004B7B9B">
              <w:rPr>
                <w:rStyle w:val="af"/>
                <w:noProof/>
              </w:rPr>
              <w:t>6.2.1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企宣界面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EA2D9" w14:textId="0EC43EE0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10" w:history="1">
            <w:r w:rsidRPr="004B7B9B">
              <w:rPr>
                <w:rStyle w:val="af"/>
                <w:noProof/>
              </w:rPr>
              <w:t>6.2.2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模块内处理流程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A1334" w14:textId="0550798C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11" w:history="1">
            <w:r w:rsidRPr="004B7B9B">
              <w:rPr>
                <w:rStyle w:val="af"/>
                <w:noProof/>
              </w:rPr>
              <w:t>6.2.3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FB0D3" w14:textId="67D0EFEB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12" w:history="1">
            <w:r w:rsidRPr="004B7B9B">
              <w:rPr>
                <w:rStyle w:val="af"/>
                <w:noProof/>
              </w:rPr>
              <w:t>6.2.4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F3697" w14:textId="70CAC451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13" w:history="1">
            <w:r w:rsidRPr="004B7B9B">
              <w:rPr>
                <w:rStyle w:val="af"/>
                <w:noProof/>
              </w:rPr>
              <w:t>6.3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商品模块详细设计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1195" w14:textId="7196D157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14" w:history="1">
            <w:r w:rsidRPr="004B7B9B">
              <w:rPr>
                <w:rStyle w:val="af"/>
                <w:noProof/>
              </w:rPr>
              <w:t>6.3.1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539A0" w14:textId="77EDCE2A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15" w:history="1">
            <w:r w:rsidRPr="004B7B9B">
              <w:rPr>
                <w:rStyle w:val="af"/>
                <w:noProof/>
              </w:rPr>
              <w:t>6.3.2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模块内处理流程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08751" w14:textId="5EB628F5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16" w:history="1">
            <w:r w:rsidRPr="004B7B9B">
              <w:rPr>
                <w:rStyle w:val="af"/>
                <w:noProof/>
              </w:rPr>
              <w:t>6.3.3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4003F" w14:textId="7DE333C6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17" w:history="1">
            <w:r w:rsidRPr="004B7B9B">
              <w:rPr>
                <w:rStyle w:val="af"/>
                <w:noProof/>
              </w:rPr>
              <w:t>6.3.4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A5837" w14:textId="532A99DE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18" w:history="1">
            <w:r w:rsidRPr="004B7B9B">
              <w:rPr>
                <w:rStyle w:val="af"/>
                <w:noProof/>
              </w:rPr>
              <w:t>6.4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交易模块详细设计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6FC0A" w14:textId="53E4B4F8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19" w:history="1">
            <w:r w:rsidRPr="004B7B9B">
              <w:rPr>
                <w:rStyle w:val="af"/>
                <w:noProof/>
              </w:rPr>
              <w:t>6.4.1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DF1A" w14:textId="7EE3DF2A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20" w:history="1">
            <w:r w:rsidRPr="004B7B9B">
              <w:rPr>
                <w:rStyle w:val="af"/>
                <w:noProof/>
              </w:rPr>
              <w:t>6.4.2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模块内处理流程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ECFA0" w14:textId="60B73355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21" w:history="1">
            <w:r w:rsidRPr="004B7B9B">
              <w:rPr>
                <w:rStyle w:val="af"/>
                <w:noProof/>
              </w:rPr>
              <w:t>6.4.3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FE52D" w14:textId="49A92302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22" w:history="1">
            <w:r w:rsidRPr="004B7B9B">
              <w:rPr>
                <w:rStyle w:val="af"/>
                <w:noProof/>
              </w:rPr>
              <w:t>6.4.4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79DBA" w14:textId="6810B72E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23" w:history="1">
            <w:r w:rsidRPr="004B7B9B">
              <w:rPr>
                <w:rStyle w:val="af"/>
                <w:noProof/>
              </w:rPr>
              <w:t>6.5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优惠券模块详细设计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AD31E" w14:textId="4A8E6245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24" w:history="1">
            <w:r w:rsidRPr="004B7B9B">
              <w:rPr>
                <w:rStyle w:val="af"/>
                <w:noProof/>
              </w:rPr>
              <w:t>6.5.1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20AFA" w14:textId="1CE2A759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25" w:history="1">
            <w:r w:rsidRPr="004B7B9B">
              <w:rPr>
                <w:rStyle w:val="af"/>
                <w:noProof/>
              </w:rPr>
              <w:t>6.5.2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模块内处理流程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BF3F0" w14:textId="35BBC4EC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26" w:history="1">
            <w:r w:rsidRPr="004B7B9B">
              <w:rPr>
                <w:rStyle w:val="af"/>
                <w:noProof/>
              </w:rPr>
              <w:t>6.5.3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ECDF" w14:textId="18ADA1C0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27" w:history="1">
            <w:r w:rsidRPr="004B7B9B">
              <w:rPr>
                <w:rStyle w:val="af"/>
                <w:noProof/>
              </w:rPr>
              <w:t>6.5.4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0E0B5" w14:textId="1BFB899A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28" w:history="1">
            <w:r w:rsidRPr="004B7B9B">
              <w:rPr>
                <w:rStyle w:val="af"/>
                <w:noProof/>
              </w:rPr>
              <w:t>6.6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评论模块详细设计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95459" w14:textId="1DC7487D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29" w:history="1">
            <w:r w:rsidRPr="004B7B9B">
              <w:rPr>
                <w:rStyle w:val="af"/>
                <w:noProof/>
              </w:rPr>
              <w:t>6.6.1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5B6F2" w14:textId="44C53922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30" w:history="1">
            <w:r w:rsidRPr="004B7B9B">
              <w:rPr>
                <w:rStyle w:val="af"/>
                <w:noProof/>
              </w:rPr>
              <w:t>6.6.2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模块内处理流程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828DF" w14:textId="2514E4A3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31" w:history="1">
            <w:r w:rsidRPr="004B7B9B">
              <w:rPr>
                <w:rStyle w:val="af"/>
                <w:noProof/>
              </w:rPr>
              <w:t>6.6.3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4CD61" w14:textId="7EA00E4B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32" w:history="1">
            <w:r w:rsidRPr="004B7B9B">
              <w:rPr>
                <w:rStyle w:val="af"/>
                <w:noProof/>
              </w:rPr>
              <w:t>6.6.4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7B7F5" w14:textId="56900F4D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33" w:history="1">
            <w:r w:rsidRPr="004B7B9B">
              <w:rPr>
                <w:rStyle w:val="af"/>
                <w:noProof/>
              </w:rPr>
              <w:t>6.7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媒资模块详细设计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93B46" w14:textId="01C1A7DC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34" w:history="1">
            <w:r w:rsidRPr="004B7B9B">
              <w:rPr>
                <w:rStyle w:val="af"/>
                <w:noProof/>
              </w:rPr>
              <w:t>6.7.1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3BD47" w14:textId="1C4CBB32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35" w:history="1">
            <w:r w:rsidRPr="004B7B9B">
              <w:rPr>
                <w:rStyle w:val="af"/>
                <w:noProof/>
              </w:rPr>
              <w:t>6.7.2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模块内处理流程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12643" w14:textId="789E6800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36" w:history="1">
            <w:r w:rsidRPr="004B7B9B">
              <w:rPr>
                <w:rStyle w:val="af"/>
                <w:noProof/>
              </w:rPr>
              <w:t>6.7.3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5872C" w14:textId="588ADC66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37" w:history="1">
            <w:r w:rsidRPr="004B7B9B">
              <w:rPr>
                <w:rStyle w:val="af"/>
                <w:noProof/>
              </w:rPr>
              <w:t>6.7.4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F6A9E" w14:textId="6CF53039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38" w:history="1">
            <w:r w:rsidRPr="004B7B9B">
              <w:rPr>
                <w:rStyle w:val="af"/>
                <w:noProof/>
              </w:rPr>
              <w:t>6.8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退款模块详细设计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A12C1" w14:textId="0A22F060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39" w:history="1">
            <w:r w:rsidRPr="004B7B9B">
              <w:rPr>
                <w:rStyle w:val="af"/>
                <w:noProof/>
              </w:rPr>
              <w:t>6.8.1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4A68" w14:textId="727B9AF1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40" w:history="1">
            <w:r w:rsidRPr="004B7B9B">
              <w:rPr>
                <w:rStyle w:val="af"/>
                <w:noProof/>
              </w:rPr>
              <w:t>6.8.2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模块内处理流程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95EE1" w14:textId="563BE823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41" w:history="1">
            <w:r w:rsidRPr="004B7B9B">
              <w:rPr>
                <w:rStyle w:val="af"/>
                <w:noProof/>
              </w:rPr>
              <w:t>6.8.3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9DB8C" w14:textId="0E485547" w:rsidR="00D555EC" w:rsidRDefault="00D555EC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68081742" w:history="1">
            <w:r w:rsidRPr="004B7B9B">
              <w:rPr>
                <w:rStyle w:val="af"/>
                <w:noProof/>
              </w:rPr>
              <w:t>6.8.4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模块数据流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83C70" w14:textId="6A013D87" w:rsidR="00D555EC" w:rsidRDefault="00D555EC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14:ligatures w14:val="standardContextual"/>
            </w:rPr>
          </w:pPr>
          <w:hyperlink w:anchor="_Toc168081743" w:history="1">
            <w:r w:rsidRPr="004B7B9B">
              <w:rPr>
                <w:rStyle w:val="af"/>
                <w:noProof/>
              </w:rPr>
              <w:t>7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35F79" w14:textId="0D2347B6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44" w:history="1">
            <w:r w:rsidRPr="004B7B9B">
              <w:rPr>
                <w:rStyle w:val="af"/>
                <w:noProof/>
              </w:rPr>
              <w:t>7.1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数据库设计综述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53B6" w14:textId="30071F0C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45" w:history="1">
            <w:r w:rsidRPr="004B7B9B">
              <w:rPr>
                <w:rStyle w:val="af"/>
                <w:noProof/>
              </w:rPr>
              <w:t>7.2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数据库逻辑结构设计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25426" w14:textId="22B12A03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46" w:history="1">
            <w:r w:rsidRPr="004B7B9B">
              <w:rPr>
                <w:rStyle w:val="af"/>
                <w:noProof/>
              </w:rPr>
              <w:t>7.3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数据库物理结构设计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2DFEA" w14:textId="5686B028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47" w:history="1">
            <w:r w:rsidRPr="004B7B9B">
              <w:rPr>
                <w:rStyle w:val="af"/>
                <w:noProof/>
              </w:rPr>
              <w:t>7.4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数据库安全设计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4F0FF" w14:textId="7A8DC4CA" w:rsidR="00D555EC" w:rsidRDefault="00D555EC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68081748" w:history="1">
            <w:r w:rsidRPr="004B7B9B">
              <w:rPr>
                <w:rStyle w:val="af"/>
                <w:noProof/>
              </w:rPr>
              <w:t>7.5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E2A13" w14:textId="49CA23E3" w:rsidR="00D555EC" w:rsidRDefault="00D555EC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14:ligatures w14:val="standardContextual"/>
            </w:rPr>
          </w:pPr>
          <w:hyperlink w:anchor="_Toc168081749" w:history="1">
            <w:r w:rsidRPr="004B7B9B">
              <w:rPr>
                <w:rStyle w:val="af"/>
                <w:noProof/>
              </w:rPr>
              <w:t>8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4B7B9B">
              <w:rPr>
                <w:rStyle w:val="af"/>
                <w:noProof/>
              </w:rPr>
              <w:t>系统可靠性设计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91CD9" w14:textId="1460E0AA" w:rsidR="003A19B8" w:rsidRDefault="003A19B8">
          <w:r>
            <w:rPr>
              <w:b/>
              <w:bCs/>
              <w:lang w:val="zh-CN"/>
            </w:rPr>
            <w:fldChar w:fldCharType="end"/>
          </w:r>
        </w:p>
      </w:sdtContent>
    </w:sdt>
    <w:p w14:paraId="7924BA79" w14:textId="77777777" w:rsidR="003A19B8" w:rsidRDefault="003A19B8">
      <w:r>
        <w:br w:type="page"/>
      </w:r>
    </w:p>
    <w:p w14:paraId="1112A7B9" w14:textId="77777777" w:rsidR="00DF05D8" w:rsidRPr="00867520" w:rsidRDefault="00DF05D8" w:rsidP="00867520"/>
    <w:p w14:paraId="13B9301D" w14:textId="5C4E46AE" w:rsidR="00FD6C09" w:rsidRDefault="00BD5B87" w:rsidP="00867520">
      <w:pPr>
        <w:pStyle w:val="1"/>
      </w:pPr>
      <w:bookmarkStart w:id="0" w:name="_Toc168081694"/>
      <w:r>
        <w:rPr>
          <w:rFonts w:hint="eastAsia"/>
        </w:rPr>
        <w:t>研发背景</w:t>
      </w:r>
      <w:bookmarkEnd w:id="0"/>
    </w:p>
    <w:p w14:paraId="50A9A3E9" w14:textId="564215EE" w:rsidR="00E763F3" w:rsidRDefault="00E763F3" w:rsidP="00E763F3">
      <w:r>
        <w:rPr>
          <w:rFonts w:hint="eastAsia"/>
        </w:rPr>
        <w:t>系统名称为</w:t>
      </w:r>
      <w:r>
        <w:rPr>
          <w:rFonts w:hint="eastAsia"/>
        </w:rPr>
        <w:t>Koi-</w:t>
      </w:r>
      <w:r>
        <w:rPr>
          <w:rFonts w:hint="eastAsia"/>
        </w:rPr>
        <w:t>鞋城</w:t>
      </w:r>
      <w:r>
        <w:rPr>
          <w:rFonts w:hint="eastAsia"/>
        </w:rPr>
        <w:t>Online</w:t>
      </w:r>
      <w:r>
        <w:rPr>
          <w:rFonts w:hint="eastAsia"/>
        </w:rPr>
        <w:t>，类型为在线电子商务平台，</w:t>
      </w:r>
      <w:r w:rsidRPr="00E763F3">
        <w:rPr>
          <w:rFonts w:hint="eastAsia"/>
        </w:rPr>
        <w:t>Koi-</w:t>
      </w:r>
      <w:r w:rsidRPr="00E763F3">
        <w:rPr>
          <w:rFonts w:hint="eastAsia"/>
        </w:rPr>
        <w:t>鞋城</w:t>
      </w:r>
      <w:r w:rsidRPr="00E763F3">
        <w:rPr>
          <w:rFonts w:hint="eastAsia"/>
        </w:rPr>
        <w:t xml:space="preserve">Online </w:t>
      </w:r>
      <w:r w:rsidRPr="00E763F3">
        <w:rPr>
          <w:rFonts w:hint="eastAsia"/>
        </w:rPr>
        <w:t>是一个集成了多种现代技术和服务的在线鞋类购物平台。在整个项目组合中，它位于核心地位，是公司拓展市场、提升品牌影响力和增加销售额的主要工具。</w:t>
      </w:r>
      <w:r w:rsidRPr="00E763F3">
        <w:rPr>
          <w:rFonts w:hint="eastAsia"/>
        </w:rPr>
        <w:t>Koi-</w:t>
      </w:r>
      <w:r w:rsidRPr="00E763F3">
        <w:rPr>
          <w:rFonts w:hint="eastAsia"/>
        </w:rPr>
        <w:t>鞋城</w:t>
      </w:r>
      <w:r w:rsidRPr="00E763F3">
        <w:rPr>
          <w:rFonts w:hint="eastAsia"/>
        </w:rPr>
        <w:t xml:space="preserve">Online </w:t>
      </w:r>
      <w:r w:rsidRPr="00E763F3">
        <w:rPr>
          <w:rFonts w:hint="eastAsia"/>
        </w:rPr>
        <w:t>不仅承载了公司大量的线上销售业务，还通过数据分析、用户行为研究等功能，支持其他相关业务的发展和优化。</w:t>
      </w:r>
    </w:p>
    <w:p w14:paraId="24ACF018" w14:textId="79C7ABEF" w:rsidR="00E763F3" w:rsidRDefault="00E763F3" w:rsidP="00E763F3">
      <w:r w:rsidRPr="00E763F3">
        <w:rPr>
          <w:rFonts w:hint="eastAsia"/>
        </w:rPr>
        <w:t>Koi-</w:t>
      </w:r>
      <w:r w:rsidRPr="00E763F3">
        <w:rPr>
          <w:rFonts w:hint="eastAsia"/>
        </w:rPr>
        <w:t>鞋城</w:t>
      </w:r>
      <w:r w:rsidRPr="00E763F3">
        <w:rPr>
          <w:rFonts w:hint="eastAsia"/>
        </w:rPr>
        <w:t xml:space="preserve">Online </w:t>
      </w:r>
      <w:r w:rsidRPr="00E763F3">
        <w:rPr>
          <w:rFonts w:hint="eastAsia"/>
        </w:rPr>
        <w:t>的研发和运营旨在打造一个高效、便捷、安全和个性化的在线购物平台。</w:t>
      </w:r>
      <w:r w:rsidRPr="00E763F3">
        <w:rPr>
          <w:rFonts w:hint="eastAsia"/>
        </w:rPr>
        <w:t>Koi-</w:t>
      </w:r>
      <w:r w:rsidRPr="00E763F3">
        <w:rPr>
          <w:rFonts w:hint="eastAsia"/>
        </w:rPr>
        <w:t>鞋城</w:t>
      </w:r>
      <w:r w:rsidRPr="00E763F3">
        <w:rPr>
          <w:rFonts w:hint="eastAsia"/>
        </w:rPr>
        <w:t xml:space="preserve">Online </w:t>
      </w:r>
      <w:r w:rsidRPr="00E763F3">
        <w:rPr>
          <w:rFonts w:hint="eastAsia"/>
        </w:rPr>
        <w:t>作为核心项目，发挥着重要作用，不仅直接带动销售增长，还通过数据和技术支持其他相关业务的发展。通过不断的技术创新和服务优化，</w:t>
      </w:r>
      <w:r w:rsidRPr="00E763F3">
        <w:rPr>
          <w:rFonts w:hint="eastAsia"/>
        </w:rPr>
        <w:t>Koi-</w:t>
      </w:r>
      <w:r w:rsidRPr="00E763F3">
        <w:rPr>
          <w:rFonts w:hint="eastAsia"/>
        </w:rPr>
        <w:t>鞋城</w:t>
      </w:r>
      <w:r w:rsidRPr="00E763F3">
        <w:rPr>
          <w:rFonts w:hint="eastAsia"/>
        </w:rPr>
        <w:t xml:space="preserve">Online </w:t>
      </w:r>
      <w:r w:rsidRPr="00E763F3">
        <w:rPr>
          <w:rFonts w:hint="eastAsia"/>
        </w:rPr>
        <w:t>将持续提升用户满意度和品牌竞争力，实现长期发展目标。</w:t>
      </w:r>
    </w:p>
    <w:p w14:paraId="3FB68C1F" w14:textId="18B0ED5D" w:rsidR="008E6B37" w:rsidRDefault="00BD5B87" w:rsidP="003A19B8">
      <w:pPr>
        <w:pStyle w:val="1"/>
      </w:pPr>
      <w:bookmarkStart w:id="1" w:name="_Toc168081695"/>
      <w:r>
        <w:rPr>
          <w:rFonts w:hint="eastAsia"/>
        </w:rPr>
        <w:t>阅读对象</w:t>
      </w:r>
      <w:bookmarkEnd w:id="1"/>
    </w:p>
    <w:p w14:paraId="63B1DDE6" w14:textId="5E0EE7F8" w:rsidR="00AE6C40" w:rsidRDefault="00AE6C40" w:rsidP="00AE6C40">
      <w:r>
        <w:rPr>
          <w:rFonts w:hint="eastAsia"/>
        </w:rPr>
        <w:t>内部管理人员</w:t>
      </w:r>
      <w:r w:rsidR="000B4224">
        <w:rPr>
          <w:rFonts w:hint="eastAsia"/>
        </w:rPr>
        <w:t>：</w:t>
      </w:r>
      <w:r>
        <w:rPr>
          <w:rFonts w:hint="eastAsia"/>
        </w:rPr>
        <w:t>以便他们了解项目的整体情况和发展方向。</w:t>
      </w:r>
    </w:p>
    <w:p w14:paraId="399AB285" w14:textId="1FFA2B3C" w:rsidR="00AE6C40" w:rsidRDefault="00AE6C40" w:rsidP="00AE6C40">
      <w:r>
        <w:rPr>
          <w:rFonts w:hint="eastAsia"/>
        </w:rPr>
        <w:t>开发团队成员</w:t>
      </w:r>
      <w:r w:rsidR="000B4224">
        <w:rPr>
          <w:rFonts w:hint="eastAsia"/>
        </w:rPr>
        <w:t>：</w:t>
      </w:r>
      <w:r>
        <w:rPr>
          <w:rFonts w:hint="eastAsia"/>
        </w:rPr>
        <w:t>作为开发任务的参考和指导。</w:t>
      </w:r>
    </w:p>
    <w:p w14:paraId="7EBF7CB8" w14:textId="0EA8453D" w:rsidR="00AE6C40" w:rsidRDefault="00AE6C40" w:rsidP="00AE6C40">
      <w:r>
        <w:rPr>
          <w:rFonts w:hint="eastAsia"/>
        </w:rPr>
        <w:t>市场营销团队</w:t>
      </w:r>
      <w:r w:rsidR="000B4224">
        <w:rPr>
          <w:rFonts w:hint="eastAsia"/>
        </w:rPr>
        <w:t>：</w:t>
      </w:r>
      <w:r>
        <w:rPr>
          <w:rFonts w:hint="eastAsia"/>
        </w:rPr>
        <w:t>以便他们了解产品特点和市场定位，从而制定营销策略。</w:t>
      </w:r>
    </w:p>
    <w:p w14:paraId="3F2113B8" w14:textId="4D5BBDD8" w:rsidR="00AE6C40" w:rsidRPr="00AE6C40" w:rsidRDefault="00AE6C40" w:rsidP="00AE6C40">
      <w:r>
        <w:rPr>
          <w:rFonts w:hint="eastAsia"/>
        </w:rPr>
        <w:t>合作伙伴和投资人</w:t>
      </w:r>
      <w:r w:rsidR="000B4224">
        <w:rPr>
          <w:rFonts w:hint="eastAsia"/>
        </w:rPr>
        <w:t>：</w:t>
      </w:r>
      <w:r>
        <w:rPr>
          <w:rFonts w:hint="eastAsia"/>
        </w:rPr>
        <w:t>以便他们了解产品和发展前景，从而做出合适的合作或投资决策。</w:t>
      </w:r>
    </w:p>
    <w:p w14:paraId="474C5942" w14:textId="4D283740" w:rsidR="003A19B8" w:rsidRDefault="00BD5B87" w:rsidP="003A19B8">
      <w:pPr>
        <w:pStyle w:val="1"/>
      </w:pPr>
      <w:bookmarkStart w:id="2" w:name="_Toc168081696"/>
      <w:r>
        <w:rPr>
          <w:rFonts w:hint="eastAsia"/>
        </w:rPr>
        <w:t>参考资料</w:t>
      </w:r>
      <w:bookmarkEnd w:id="2"/>
    </w:p>
    <w:p w14:paraId="62375E94" w14:textId="6929AE99" w:rsidR="00025388" w:rsidRPr="00025388" w:rsidRDefault="00025388" w:rsidP="00BD5B87">
      <w:pPr>
        <w:rPr>
          <w:iCs/>
        </w:rPr>
      </w:pPr>
      <w:r w:rsidRPr="00025388">
        <w:rPr>
          <w:rFonts w:hint="eastAsia"/>
          <w:iCs/>
        </w:rPr>
        <w:t>需求说明书</w:t>
      </w:r>
    </w:p>
    <w:p w14:paraId="01D3A251" w14:textId="70A7534A" w:rsidR="00BD5B87" w:rsidRDefault="00BD5B87" w:rsidP="00BD5B87">
      <w:pPr>
        <w:pStyle w:val="1"/>
      </w:pPr>
      <w:bookmarkStart w:id="3" w:name="_Toc168081697"/>
      <w:r>
        <w:rPr>
          <w:rFonts w:hint="eastAsia"/>
        </w:rPr>
        <w:t>术语</w:t>
      </w:r>
      <w:r>
        <w:t>、缩略语</w:t>
      </w:r>
      <w:bookmarkEnd w:id="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70"/>
        <w:gridCol w:w="6626"/>
      </w:tblGrid>
      <w:tr w:rsidR="00BD5B87" w14:paraId="0E76CAED" w14:textId="77777777" w:rsidTr="0071545D">
        <w:tc>
          <w:tcPr>
            <w:tcW w:w="1670" w:type="dxa"/>
          </w:tcPr>
          <w:p w14:paraId="2F06B5EC" w14:textId="77777777" w:rsidR="00BD5B87" w:rsidRPr="00BD5B87" w:rsidRDefault="00BD5B87" w:rsidP="00ED3EDC">
            <w:pPr>
              <w:jc w:val="center"/>
              <w:rPr>
                <w:sz w:val="24"/>
              </w:rPr>
            </w:pPr>
            <w:r w:rsidRPr="00BD5B87">
              <w:rPr>
                <w:rFonts w:hint="eastAsia"/>
                <w:sz w:val="24"/>
              </w:rPr>
              <w:t>术语</w:t>
            </w:r>
            <w:r w:rsidRPr="00BD5B87">
              <w:rPr>
                <w:sz w:val="24"/>
              </w:rPr>
              <w:t>、缩略语</w:t>
            </w:r>
          </w:p>
        </w:tc>
        <w:tc>
          <w:tcPr>
            <w:tcW w:w="6626" w:type="dxa"/>
          </w:tcPr>
          <w:p w14:paraId="2F7DF6EE" w14:textId="77777777" w:rsidR="00BD5B87" w:rsidRPr="00BD5B87" w:rsidRDefault="00BD5B87" w:rsidP="00ED3EDC">
            <w:pPr>
              <w:jc w:val="center"/>
              <w:rPr>
                <w:sz w:val="24"/>
              </w:rPr>
            </w:pPr>
            <w:r w:rsidRPr="00BD5B87">
              <w:rPr>
                <w:rFonts w:hint="eastAsia"/>
                <w:sz w:val="24"/>
              </w:rPr>
              <w:t>说明</w:t>
            </w:r>
          </w:p>
        </w:tc>
      </w:tr>
      <w:tr w:rsidR="00BD5B87" w14:paraId="1BC10FEB" w14:textId="77777777" w:rsidTr="0071545D">
        <w:tc>
          <w:tcPr>
            <w:tcW w:w="1670" w:type="dxa"/>
          </w:tcPr>
          <w:p w14:paraId="7E539DFE" w14:textId="3AE02DDA" w:rsidR="00BD5B87" w:rsidRDefault="0071545D" w:rsidP="00ED3EDC">
            <w:r>
              <w:rPr>
                <w:rFonts w:hint="eastAsia"/>
              </w:rPr>
              <w:t>分布式</w:t>
            </w:r>
          </w:p>
        </w:tc>
        <w:tc>
          <w:tcPr>
            <w:tcW w:w="6626" w:type="dxa"/>
          </w:tcPr>
          <w:p w14:paraId="3A123D13" w14:textId="5EC90584" w:rsidR="0071545D" w:rsidRDefault="0071545D" w:rsidP="0071545D">
            <w:r>
              <w:rPr>
                <w:rFonts w:hint="eastAsia"/>
              </w:rPr>
              <w:t>分布式是指多个系统协同合作完成一个特定任务的系统，</w:t>
            </w:r>
          </w:p>
          <w:p w14:paraId="68E10671" w14:textId="68BDE10F" w:rsidR="00BD5B87" w:rsidRDefault="0071545D" w:rsidP="0071545D">
            <w:r>
              <w:rPr>
                <w:rFonts w:hint="eastAsia"/>
              </w:rPr>
              <w:t>它是不同的系统部署在不同的服务器上，服务器之间相互调用。</w:t>
            </w:r>
          </w:p>
        </w:tc>
      </w:tr>
      <w:tr w:rsidR="00BD5B87" w14:paraId="1D50D1C8" w14:textId="77777777" w:rsidTr="0071545D">
        <w:tc>
          <w:tcPr>
            <w:tcW w:w="1670" w:type="dxa"/>
          </w:tcPr>
          <w:p w14:paraId="588C6F4E" w14:textId="5DDC02A2" w:rsidR="00BD5B87" w:rsidRDefault="0071545D" w:rsidP="00ED3EDC">
            <w:r>
              <w:rPr>
                <w:rFonts w:hint="eastAsia"/>
              </w:rPr>
              <w:lastRenderedPageBreak/>
              <w:t>负载均衡</w:t>
            </w:r>
          </w:p>
        </w:tc>
        <w:tc>
          <w:tcPr>
            <w:tcW w:w="6626" w:type="dxa"/>
          </w:tcPr>
          <w:p w14:paraId="1E96E160" w14:textId="30073F75" w:rsidR="00BD5B87" w:rsidRDefault="0071545D" w:rsidP="00ED3EDC">
            <w:r w:rsidRPr="0071545D">
              <w:rPr>
                <w:rFonts w:hint="eastAsia"/>
              </w:rPr>
              <w:t>将用户访问请求，通过某种算法，分发到集群中的节点。</w:t>
            </w:r>
          </w:p>
        </w:tc>
      </w:tr>
    </w:tbl>
    <w:p w14:paraId="11686681" w14:textId="77777777" w:rsidR="00BD5B87" w:rsidRDefault="00BD5B87" w:rsidP="00BD5B87"/>
    <w:p w14:paraId="6D311A28" w14:textId="6D215D1A" w:rsidR="00BD5B87" w:rsidRDefault="00BD5B87" w:rsidP="00BD5B87">
      <w:pPr>
        <w:pStyle w:val="1"/>
      </w:pPr>
      <w:bookmarkStart w:id="4" w:name="_Toc168081698"/>
      <w:r>
        <w:rPr>
          <w:rFonts w:hint="eastAsia"/>
        </w:rPr>
        <w:t>概要设计</w:t>
      </w:r>
      <w:bookmarkEnd w:id="4"/>
    </w:p>
    <w:p w14:paraId="0FC572AF" w14:textId="7B550F6C" w:rsidR="00BD5B87" w:rsidRDefault="00BD5B87" w:rsidP="00BD5B87">
      <w:pPr>
        <w:pStyle w:val="2"/>
      </w:pPr>
      <w:bookmarkStart w:id="5" w:name="_Toc168081699"/>
      <w:r>
        <w:rPr>
          <w:rFonts w:hint="eastAsia"/>
        </w:rPr>
        <w:t>需求概述</w:t>
      </w:r>
      <w:bookmarkEnd w:id="5"/>
    </w:p>
    <w:p w14:paraId="7A93A04F" w14:textId="108160F8" w:rsidR="00EE2A22" w:rsidRPr="00B67ECC" w:rsidRDefault="00EE2A22" w:rsidP="00EE2A22">
      <w:r w:rsidRPr="00B67ECC">
        <w:rPr>
          <w:rFonts w:ascii="宋体" w:eastAsia="宋体" w:hAnsi="宋体" w:cs="宋体" w:hint="eastAsia"/>
          <w:lang w:bidi="ar"/>
        </w:rPr>
        <w:t>5.1.1． 用户模块</w:t>
      </w:r>
      <w:r w:rsidRPr="00B67ECC">
        <w:rPr>
          <w:rFonts w:hint="eastAsia"/>
        </w:rPr>
        <w:t>：</w:t>
      </w:r>
    </w:p>
    <w:p w14:paraId="0C7A031E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hint="eastAsia"/>
        </w:rPr>
        <w:t>  </w:t>
      </w:r>
      <w:r w:rsidRPr="00B67ECC">
        <w:rPr>
          <w:rFonts w:ascii="宋体" w:eastAsia="宋体" w:hAnsi="宋体" w:cs="宋体" w:hint="eastAsia"/>
          <w:lang w:bidi="ar"/>
        </w:rPr>
        <w:t>用户注册：允许用户创建新账户并提供必要的个人信息。</w:t>
      </w:r>
    </w:p>
    <w:p w14:paraId="3FD658A9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用户登录：允许已注册用户通过用户名和密码登录系统。</w:t>
      </w:r>
    </w:p>
    <w:p w14:paraId="1D141F2B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用户管理：允许管理员对用户账户进行管理，包括禁用、删除或修改用户信息。</w:t>
      </w:r>
    </w:p>
    <w:p w14:paraId="27FC6AF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用户权限：实施不同的用户权限，例如管理员和普通用户，以控制其对系统功能和数据的访问级别。</w:t>
      </w:r>
    </w:p>
    <w:p w14:paraId="199F93D8" w14:textId="0F519856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5.1.2 商品模块：</w:t>
      </w:r>
    </w:p>
    <w:p w14:paraId="19F7755A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新增类别：</w:t>
      </w:r>
    </w:p>
    <w:p w14:paraId="455DB3CB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1.允许管理员添加新的商品类别。</w:t>
      </w:r>
    </w:p>
    <w:p w14:paraId="36C75221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2.管理员应该能够输入类别名称和其他相关信息。</w:t>
      </w:r>
    </w:p>
    <w:p w14:paraId="17A69E99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删除类别：</w:t>
      </w:r>
    </w:p>
    <w:p w14:paraId="6E1F088E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1.允许管理员删除现有的商品类别。</w:t>
      </w:r>
    </w:p>
    <w:p w14:paraId="37981989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2.管理员应该能够选择要删除的类别，并确认删除操作。</w:t>
      </w:r>
    </w:p>
    <w:p w14:paraId="6118709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3.删除类别时，相关的商品和其他关联数据也应该被相应地处理。</w:t>
      </w:r>
    </w:p>
    <w:p w14:paraId="01A51AB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修改类别：</w:t>
      </w:r>
    </w:p>
    <w:p w14:paraId="35FDC21B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1.允许管理员修改已存在的商品类别的属性。</w:t>
      </w:r>
    </w:p>
    <w:p w14:paraId="630C5C6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2.管理员应该能够选择要修改的类别，并提供新的类别名称和其他相关信息。</w:t>
      </w:r>
    </w:p>
    <w:p w14:paraId="6C42A60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停用类别：</w:t>
      </w:r>
    </w:p>
    <w:p w14:paraId="53E7372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1.允许管理员停用某个商品类别，使其在系统中不再可见。</w:t>
      </w:r>
    </w:p>
    <w:p w14:paraId="683A9A78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</w:p>
    <w:p w14:paraId="2B44D14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</w:p>
    <w:p w14:paraId="0A1C4E0F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2.停用的类别不会在商品列表和其他相关功能中显示。</w:t>
      </w:r>
    </w:p>
    <w:p w14:paraId="7AEB45B3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启用禁用类别：</w:t>
      </w:r>
    </w:p>
    <w:p w14:paraId="2EDDE355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1.允许管理员启用或禁用某个商品类别。</w:t>
      </w:r>
    </w:p>
    <w:p w14:paraId="1166FEB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2.禁用的类别在系统中可见，但不可操作或使用。</w:t>
      </w:r>
    </w:p>
    <w:p w14:paraId="3747376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新增商品：</w:t>
      </w:r>
    </w:p>
    <w:p w14:paraId="42247036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1.允许管理员添加新的商品。</w:t>
      </w:r>
    </w:p>
    <w:p w14:paraId="0AF197A5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2.管理员应该能够输入商品名称、价格、描述、图片等相关信息。</w:t>
      </w:r>
    </w:p>
    <w:p w14:paraId="7153481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3.新增的商品应该与所属的类别进行关联。</w:t>
      </w:r>
    </w:p>
    <w:p w14:paraId="2302831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删除商品：</w:t>
      </w:r>
    </w:p>
    <w:p w14:paraId="326AC079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1.允许管理员删除现有的商品。</w:t>
      </w:r>
    </w:p>
    <w:p w14:paraId="4466BC9F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2.管理员应该能够选择要删除的商品，并确认删除操作。</w:t>
      </w:r>
    </w:p>
    <w:p w14:paraId="345EF15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3.删除商品时，相关的订单、评论和其他关联数据也应该被相应地处理。</w:t>
      </w:r>
    </w:p>
    <w:p w14:paraId="395E28D8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启用禁用商品：</w:t>
      </w:r>
    </w:p>
    <w:p w14:paraId="6C51B8D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1.允许管理员启用或禁用某个商品。</w:t>
      </w:r>
    </w:p>
    <w:p w14:paraId="162BF54E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2.禁用的商品应该在系统中可见，但不可购买或显示在商品列表中。</w:t>
      </w:r>
    </w:p>
    <w:p w14:paraId="2F6E80F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查询商品：</w:t>
      </w:r>
    </w:p>
    <w:p w14:paraId="3D57209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1.允许用户通过关键词、类别或其他筛选条件来查询商品。</w:t>
      </w:r>
    </w:p>
    <w:p w14:paraId="528ACB13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2.查询结果应该根据用户的筛选条件进行过滤，并以可视化的方式展示给用户。</w:t>
      </w:r>
    </w:p>
    <w:p w14:paraId="319D7FE7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修改商品：</w:t>
      </w:r>
    </w:p>
    <w:p w14:paraId="02409F4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1.允许管理员修改已存在的商品的属性。</w:t>
      </w:r>
    </w:p>
    <w:p w14:paraId="042A4E65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2.管理员应该能够选择要修改的商品，并提供新的商品名称、价格、描述、图片等相关信息。</w:t>
      </w:r>
    </w:p>
    <w:p w14:paraId="660E1AA2" w14:textId="586AA8FE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5.1.3 订单模块：</w:t>
      </w:r>
    </w:p>
    <w:p w14:paraId="4620B48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获取订单明细详细信息：</w:t>
      </w:r>
    </w:p>
    <w:p w14:paraId="6FBB4B81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lastRenderedPageBreak/>
        <w:t>    1.允许管理员查看特定订单的详细信息，包括订单号、购买商品、购买者信息、支付状态、配送信息等。</w:t>
      </w:r>
    </w:p>
    <w:p w14:paraId="7F4C7C3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</w:p>
    <w:p w14:paraId="34470B0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</w:p>
    <w:p w14:paraId="247FB1F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2.显示订单的支付金额、下单时间、发货状态、交付状态等相关信息。</w:t>
      </w:r>
    </w:p>
    <w:p w14:paraId="51DA1137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审批退款申请：</w:t>
      </w:r>
    </w:p>
    <w:p w14:paraId="35D33A55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1.允许管理员审核用户提交的退款申请。</w:t>
      </w:r>
    </w:p>
    <w:p w14:paraId="0371901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2.管理员能够查看退款申请的详细信息，包括退款金额、申请理由和订单信息等。</w:t>
      </w:r>
    </w:p>
    <w:p w14:paraId="36B0B711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3.管理员可以选择同意或拒绝退款申请，并提供相应的反馈给用户。</w:t>
      </w:r>
    </w:p>
    <w:p w14:paraId="346BC751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查看退款详情：</w:t>
      </w:r>
    </w:p>
    <w:p w14:paraId="25CA347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1.允许管理员查看已审批的退款申请的详细信息。</w:t>
      </w:r>
    </w:p>
    <w:p w14:paraId="594C4C84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2.显示已退款的订单号、退款金额、退款时间和退款方式等相关信息。</w:t>
      </w:r>
    </w:p>
    <w:p w14:paraId="5F204B21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同意退货：</w:t>
      </w:r>
    </w:p>
    <w:p w14:paraId="74EF0F65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1.允许管理员处理用户提交的退货申请。</w:t>
      </w:r>
    </w:p>
    <w:p w14:paraId="122E90C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2.管理员应该能够查看退货申请的详细信息，包括退货商品、退货原因和订单信息等。</w:t>
      </w:r>
    </w:p>
    <w:p w14:paraId="1F75CCB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3.管理员可以选择同意用户的退货请求，并提供进一步的指示和退货流程。</w:t>
      </w:r>
    </w:p>
    <w:p w14:paraId="053C0DFC" w14:textId="14315E30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5.1.4 搜索模块：</w:t>
      </w:r>
    </w:p>
    <w:p w14:paraId="6BF12D2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商品搜索：</w:t>
      </w:r>
    </w:p>
    <w:p w14:paraId="1E5EECC5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1.允许用户通过关键词搜索商品。</w:t>
      </w:r>
    </w:p>
    <w:p w14:paraId="3AADF7B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2.搜索功能能够在商品名称、描述、类别、价格范围等关键属性中进行搜索。</w:t>
      </w:r>
    </w:p>
    <w:p w14:paraId="3F05F403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订单搜索：</w:t>
      </w:r>
    </w:p>
    <w:p w14:paraId="626EF593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1.允许管理员或用户通过订单号、购买者信息、下单日期等关键属性搜索订单。</w:t>
      </w:r>
    </w:p>
    <w:p w14:paraId="55CFE41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2.搜索功能能够根据指定的搜索条件进行过滤和查找订单。</w:t>
      </w:r>
    </w:p>
    <w:p w14:paraId="236F12F7" w14:textId="298659B6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5.1.5 促销模块（优惠券）：</w:t>
      </w:r>
    </w:p>
    <w:p w14:paraId="77374CD1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lastRenderedPageBreak/>
        <w:t>  新增优惠券：</w:t>
      </w:r>
    </w:p>
    <w:p w14:paraId="1F8AEBE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1.允许管理员创建新的优惠券。</w:t>
      </w:r>
    </w:p>
    <w:p w14:paraId="2F87FD9E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2.管理员能够设置优惠券的名称、折扣金额或折扣比例、有效期、适用范围等相关属性。</w:t>
      </w:r>
    </w:p>
    <w:p w14:paraId="0F1958F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分页查询优惠券：</w:t>
      </w:r>
    </w:p>
    <w:p w14:paraId="5A75AE0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1.允许管理员按照分页的方式查询系统中的优惠券列表。</w:t>
      </w:r>
    </w:p>
    <w:p w14:paraId="6FA311C5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2.查询结果包括优惠券的基本信息，如名称、折扣金额或折扣比例、有效期等。</w:t>
      </w:r>
    </w:p>
    <w:p w14:paraId="5DEDA5BB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发放优惠券：</w:t>
      </w:r>
    </w:p>
    <w:p w14:paraId="00FBD7D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1.允许管理员将优惠券发放给指定的用户。</w:t>
      </w:r>
    </w:p>
    <w:p w14:paraId="5893417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3.发放优惠券后，相关的用户能够在其账户中看到优惠券的详细信息。</w:t>
      </w:r>
    </w:p>
    <w:p w14:paraId="2442880F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获取优惠券信息：</w:t>
      </w:r>
    </w:p>
    <w:p w14:paraId="276A7DFE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1.允许用户查询自己账户中的优惠券信息。</w:t>
      </w:r>
    </w:p>
    <w:p w14:paraId="3B704B3F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2.用户能够查看优惠券的名称、折扣金额或折扣比例、有效期等相关信息。</w:t>
      </w:r>
    </w:p>
    <w:p w14:paraId="5E037EC9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暂停发放优惠券：</w:t>
      </w:r>
    </w:p>
    <w:p w14:paraId="4723C92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1.允许管理员暂停某个优惠券的发放。</w:t>
      </w:r>
    </w:p>
    <w:p w14:paraId="42E79DE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2.暂停发放后，新用户将无法获得该优惠券，但已发放的优惠券仍然有效。</w:t>
      </w:r>
    </w:p>
    <w:p w14:paraId="4AA07EA1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删除优惠券：</w:t>
      </w:r>
    </w:p>
    <w:p w14:paraId="0A26C1AE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1.允许管理员删除不再需要的优惠券。</w:t>
      </w:r>
    </w:p>
    <w:p w14:paraId="0BE0E5D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2.删除优惠券后，相关的用户将无法再使用该优惠券。</w:t>
      </w:r>
    </w:p>
    <w:p w14:paraId="4DDF04D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查看发放中的优惠券：</w:t>
      </w:r>
    </w:p>
    <w:p w14:paraId="7FCA40E3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1.允许管理员查看当前正在发放中的优惠券列表。</w:t>
      </w:r>
    </w:p>
    <w:p w14:paraId="0D2843E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2.查看结果包括优惠券的基本信息和发放数量等。</w:t>
      </w:r>
    </w:p>
    <w:p w14:paraId="5CC26729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查询兑换码：</w:t>
      </w:r>
    </w:p>
    <w:p w14:paraId="28FC731A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1.允许管理员或用户通过兑换码查询优惠券的可用性和相关信息。</w:t>
      </w:r>
    </w:p>
    <w:p w14:paraId="77D872CD" w14:textId="5A83009B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5.1.6 日志模块：</w:t>
      </w:r>
    </w:p>
    <w:p w14:paraId="45B911D1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新增日志：</w:t>
      </w:r>
    </w:p>
    <w:p w14:paraId="67ED55C4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lastRenderedPageBreak/>
        <w:t>    1.允许系统或管理员向日志系统中添加新的日志记录。</w:t>
      </w:r>
    </w:p>
    <w:p w14:paraId="17002E0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2.日志包括相关的事件、操作、时间戳、用户信息等。</w:t>
      </w:r>
    </w:p>
    <w:p w14:paraId="7CF3672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分页询日志：</w:t>
      </w:r>
    </w:p>
    <w:p w14:paraId="20C88F5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1.允许管理员按照分页的方式查询系统中的日志记录。</w:t>
      </w:r>
    </w:p>
    <w:p w14:paraId="492EFBF4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查看日志具体信息：</w:t>
      </w:r>
    </w:p>
    <w:p w14:paraId="2A849E34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</w:p>
    <w:p w14:paraId="3CB5ED35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1.允许管理员查看特定日志记录的详细信息。</w:t>
      </w:r>
    </w:p>
    <w:p w14:paraId="2A59EC9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2.管理员能够选择要查看的日志记录，并查看该日志的完整内容和相关信息。</w:t>
      </w:r>
    </w:p>
    <w:p w14:paraId="56D50FC7" w14:textId="6BCCB5E8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5.1.7 评论模块：</w:t>
      </w:r>
    </w:p>
    <w:p w14:paraId="46CB195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分页查询评论：</w:t>
      </w:r>
    </w:p>
    <w:p w14:paraId="7898D6FA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1.允许用户或管理员按照分页的方式查询系统中的评论列表。</w:t>
      </w:r>
    </w:p>
    <w:p w14:paraId="1A7C3EFE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2.查询结果根据时间顺序进行排序，并显示评论的摘要信息。</w:t>
      </w:r>
    </w:p>
    <w:p w14:paraId="2B8947A7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查询指定评论：</w:t>
      </w:r>
    </w:p>
    <w:p w14:paraId="4C8EA00B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1.允许用户或管理员通过指定评论的ID或其他唯一标识符来查询特定的评论。</w:t>
      </w:r>
    </w:p>
    <w:p w14:paraId="169E9FB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2.查询结果应包括评论的详细信息。</w:t>
      </w:r>
    </w:p>
    <w:p w14:paraId="5E60E6A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查询指定评论点赞状态：</w:t>
      </w:r>
    </w:p>
    <w:p w14:paraId="467E361E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1.允许用户查询自己对于特定评论的点赞状态。</w:t>
      </w:r>
    </w:p>
    <w:p w14:paraId="72EEEA5F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2.查询结果可以显示用户是否已经点赞该评论。</w:t>
      </w:r>
    </w:p>
    <w:p w14:paraId="52A237AC" w14:textId="69BA821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5.1.8 企宣与广告模块：</w:t>
      </w:r>
    </w:p>
    <w:p w14:paraId="343E9063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查询广告信息：</w:t>
      </w:r>
    </w:p>
    <w:p w14:paraId="5F35E3B4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1.允许管理员查询系统中的广告信息列表。</w:t>
      </w:r>
    </w:p>
    <w:p w14:paraId="316D640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2.查询结果包括广告的标题、内容、链接、展示时间等相关信息。</w:t>
      </w:r>
    </w:p>
    <w:p w14:paraId="4CA25E9E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新增广告：</w:t>
      </w:r>
    </w:p>
    <w:p w14:paraId="0C14AE97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1.允许管理员创建新的广告。</w:t>
      </w:r>
    </w:p>
    <w:p w14:paraId="107A8C8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2.管理员能够设置广告的标题、内容、链接、展示时间等属性。</w:t>
      </w:r>
    </w:p>
    <w:p w14:paraId="486D0CC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lastRenderedPageBreak/>
        <w:t>  禁用和启用广告：</w:t>
      </w:r>
    </w:p>
    <w:p w14:paraId="1A90E972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1.允许管理员禁用或启用特定的广告。</w:t>
      </w:r>
    </w:p>
    <w:p w14:paraId="44586D24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2.禁用广告后，该广告将不再显示在系统中。</w:t>
      </w:r>
    </w:p>
    <w:p w14:paraId="0F5FD6CC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删除广告：</w:t>
      </w:r>
    </w:p>
    <w:p w14:paraId="6AC005FB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1.允许管理员删除不再需要的广告。</w:t>
      </w:r>
    </w:p>
    <w:p w14:paraId="63B25F06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2.删除广告后，该广告的相关信息将被永久删除。</w:t>
      </w:r>
    </w:p>
    <w:p w14:paraId="4CF45826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</w:p>
    <w:p w14:paraId="54E68404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企业合作分页查询：</w:t>
      </w:r>
    </w:p>
    <w:p w14:paraId="2A6381F8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1.允许管理员查询系统中的企业合作信息列表。</w:t>
      </w:r>
    </w:p>
    <w:p w14:paraId="467DCBE1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2.查询结果根据时间顺序进行排序，并显示企业合作的摘要信息，如合作标题、时间等。</w:t>
      </w:r>
    </w:p>
    <w:p w14:paraId="630346D6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新增企业合作：</w:t>
      </w:r>
    </w:p>
    <w:p w14:paraId="0FC16041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1.允许管理员创建新的企业合作。</w:t>
      </w:r>
    </w:p>
    <w:p w14:paraId="08964F4B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2.管理员能够设置合作的标题、内容、时间等属性。</w:t>
      </w:r>
    </w:p>
    <w:p w14:paraId="096CB423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删除企业合作：</w:t>
      </w:r>
    </w:p>
    <w:p w14:paraId="2A47458F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1.允许管理员删除不再需要的企业合作。</w:t>
      </w:r>
    </w:p>
    <w:p w14:paraId="0B444430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2.删除企业合作后，该合作的相关信息将被永久删除。</w:t>
      </w:r>
    </w:p>
    <w:p w14:paraId="54F8929E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查询合作具体信息：</w:t>
      </w:r>
    </w:p>
    <w:p w14:paraId="5F1DA58B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1.允许管理员查询特定企业合作的详细信息。</w:t>
      </w:r>
    </w:p>
    <w:p w14:paraId="0F649FCA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2.管理员能够选择要查询的企业合作，并查看该合作的完整内容和相关信息。</w:t>
      </w:r>
    </w:p>
    <w:p w14:paraId="2252B724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生成报表：</w:t>
      </w:r>
    </w:p>
    <w:p w14:paraId="5A48A0BD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1.允许管理员生成与企业宣传和广告相关的报表。</w:t>
      </w:r>
    </w:p>
    <w:p w14:paraId="2F4B697F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2.报表可以包括广告展示次数、点击率、合作效果等数据。</w:t>
      </w:r>
    </w:p>
    <w:p w14:paraId="7B1B0A1F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生成图片：</w:t>
      </w:r>
    </w:p>
    <w:p w14:paraId="5760310F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1.允许管理员生成与企业宣传和广告相关的图片。</w:t>
      </w:r>
    </w:p>
    <w:p w14:paraId="2046F893" w14:textId="77777777" w:rsidR="00EE2A22" w:rsidRPr="00B67ECC" w:rsidRDefault="00EE2A22" w:rsidP="00EE2A22">
      <w:pPr>
        <w:rPr>
          <w:rFonts w:ascii="宋体" w:eastAsia="宋体" w:hAnsi="宋体" w:cs="宋体"/>
          <w:lang w:bidi="ar"/>
        </w:rPr>
      </w:pPr>
      <w:r w:rsidRPr="00B67ECC">
        <w:rPr>
          <w:rFonts w:ascii="宋体" w:eastAsia="宋体" w:hAnsi="宋体" w:cs="宋体" w:hint="eastAsia"/>
          <w:lang w:bidi="ar"/>
        </w:rPr>
        <w:t>    2.图片可以用于广告展示、宣传资料等。</w:t>
      </w:r>
    </w:p>
    <w:p w14:paraId="4D3B64B7" w14:textId="77777777" w:rsidR="00EE2A22" w:rsidRPr="00EE2A22" w:rsidRDefault="00EE2A22" w:rsidP="00BD5B87">
      <w:pPr>
        <w:rPr>
          <w:i/>
          <w:color w:val="A6A6A6" w:themeColor="background1" w:themeShade="A6"/>
        </w:rPr>
      </w:pPr>
    </w:p>
    <w:p w14:paraId="77827D82" w14:textId="5E461C2F" w:rsidR="00BD5B87" w:rsidRDefault="00BD5B87" w:rsidP="00BD5B87">
      <w:pPr>
        <w:pStyle w:val="2"/>
      </w:pPr>
      <w:bookmarkStart w:id="6" w:name="_Toc168081700"/>
      <w:r>
        <w:rPr>
          <w:rFonts w:hint="eastAsia"/>
        </w:rPr>
        <w:t>系统功能整体流程</w:t>
      </w:r>
      <w:bookmarkEnd w:id="6"/>
    </w:p>
    <w:p w14:paraId="72D7339E" w14:textId="128794AA" w:rsidR="00B67ECC" w:rsidRPr="00B67ECC" w:rsidRDefault="00B67ECC" w:rsidP="00B67ECC">
      <w:pPr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5.2.1. 用户模块</w:t>
      </w:r>
    </w:p>
    <w:p w14:paraId="7FC8E073" w14:textId="40186438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功能：</w:t>
      </w:r>
    </w:p>
    <w:p w14:paraId="58579EE7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用户注册：允许用户创建新账户并提供必要的个人信息。</w:t>
      </w:r>
    </w:p>
    <w:p w14:paraId="3477D8F6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用户登录：允许已注册用户通过用户名和密码登录系统。</w:t>
      </w:r>
    </w:p>
    <w:p w14:paraId="74CB356C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用户管理：允许管理员对用户账户进行管理，包括禁用、删除或修改用户信息。</w:t>
      </w:r>
    </w:p>
    <w:p w14:paraId="32CD6B31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用户权限：实施不同的用户权限，例如管理员和普通用户，以控制其对系统功能和数据的访问级别。</w:t>
      </w:r>
    </w:p>
    <w:p w14:paraId="0D96137E" w14:textId="77777777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运行流程：</w:t>
      </w:r>
    </w:p>
    <w:p w14:paraId="5827BB47" w14:textId="579E6CA1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用户访问注册/登录页面，填写必要信息进行注册或登录</w:t>
      </w:r>
      <w:r>
        <w:rPr>
          <w:rFonts w:asciiTheme="minorEastAsia" w:hAnsiTheme="minorEastAsia" w:hint="eastAsia"/>
          <w:iCs/>
        </w:rPr>
        <w:t>，</w:t>
      </w:r>
      <w:r w:rsidRPr="00B67ECC">
        <w:rPr>
          <w:rFonts w:asciiTheme="minorEastAsia" w:hAnsiTheme="minorEastAsia" w:hint="eastAsia"/>
          <w:iCs/>
        </w:rPr>
        <w:t>系统验证用户信息并允许访问个人中心。管理员在后台管理界面对用户账户进行管理，包括禁用、删除或修改用户信息</w:t>
      </w:r>
      <w:r>
        <w:rPr>
          <w:rFonts w:asciiTheme="minorEastAsia" w:hAnsiTheme="minorEastAsia" w:hint="eastAsia"/>
          <w:iCs/>
        </w:rPr>
        <w:t>，</w:t>
      </w:r>
      <w:r w:rsidRPr="00B67ECC">
        <w:rPr>
          <w:rFonts w:asciiTheme="minorEastAsia" w:hAnsiTheme="minorEastAsia" w:hint="eastAsia"/>
          <w:iCs/>
        </w:rPr>
        <w:t>根据用户角色分配不同的权限，控制其对系统功能和数据的访问。</w:t>
      </w:r>
    </w:p>
    <w:p w14:paraId="00B5D1F1" w14:textId="73BA5233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界面：</w:t>
      </w:r>
    </w:p>
    <w:p w14:paraId="5A43B7E2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注册/登录界面：输入用户名、密码、邮箱等信息。</w:t>
      </w:r>
    </w:p>
    <w:p w14:paraId="72F22ED1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个人中心界面：显示用户信息、订单历史、收藏夹等。</w:t>
      </w:r>
    </w:p>
    <w:p w14:paraId="4FFB0BCD" w14:textId="77777777" w:rsid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后台用户管理界面：管理员进行用户账户管理操作。</w:t>
      </w:r>
    </w:p>
    <w:p w14:paraId="457800DC" w14:textId="77777777" w:rsidR="001304D1" w:rsidRPr="00B67ECC" w:rsidRDefault="001304D1" w:rsidP="00B67ECC">
      <w:pPr>
        <w:ind w:left="420" w:firstLine="420"/>
        <w:rPr>
          <w:rFonts w:asciiTheme="minorEastAsia" w:hAnsiTheme="minorEastAsia"/>
          <w:iCs/>
        </w:rPr>
      </w:pPr>
    </w:p>
    <w:p w14:paraId="6D008552" w14:textId="59FC3E53" w:rsidR="00B67ECC" w:rsidRPr="00B67ECC" w:rsidRDefault="00B67ECC" w:rsidP="00B67ECC">
      <w:pPr>
        <w:rPr>
          <w:rFonts w:asciiTheme="minorEastAsia" w:hAnsiTheme="minorEastAsia"/>
          <w:iCs/>
        </w:rPr>
      </w:pPr>
      <w:r>
        <w:rPr>
          <w:rFonts w:asciiTheme="minorEastAsia" w:hAnsiTheme="minorEastAsia" w:hint="eastAsia"/>
          <w:iCs/>
        </w:rPr>
        <w:t>5.2.</w:t>
      </w:r>
      <w:r w:rsidRPr="00B67ECC">
        <w:rPr>
          <w:rFonts w:asciiTheme="minorEastAsia" w:hAnsiTheme="minorEastAsia" w:hint="eastAsia"/>
          <w:iCs/>
        </w:rPr>
        <w:t>2. 商品模块</w:t>
      </w:r>
    </w:p>
    <w:p w14:paraId="653C8654" w14:textId="3CEFCA5F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功能：</w:t>
      </w:r>
    </w:p>
    <w:p w14:paraId="5DFA3176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新增类别：允许管理员添加新的商品类别，输入类别名称和相关信息。</w:t>
      </w:r>
    </w:p>
    <w:p w14:paraId="624859C0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删除类别：允许管理员删除现有的商品类别，确认删除操作。</w:t>
      </w:r>
    </w:p>
    <w:p w14:paraId="0CA80B72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修改类别：允许管理员修改已存在的商品类别的属性。</w:t>
      </w:r>
    </w:p>
    <w:p w14:paraId="25CBCF16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停用类别：允许管理员停用某个商品类别，使其在系统中不再可见。</w:t>
      </w:r>
    </w:p>
    <w:p w14:paraId="16D43B16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启用禁用类别：允许管理员启用或禁用某个商品类别。</w:t>
      </w:r>
    </w:p>
    <w:p w14:paraId="66EB8864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lastRenderedPageBreak/>
        <w:t>新增商品：允许管理员添加新的商品，输入商品名称、价格、描述、图片等相关信息。</w:t>
      </w:r>
    </w:p>
    <w:p w14:paraId="74DC5684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删除商品：允许管理员删除现有的商品，确认删除操作。</w:t>
      </w:r>
    </w:p>
    <w:p w14:paraId="43EFFF43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启用禁用商品：允许管理员启用或禁用某个商品。</w:t>
      </w:r>
    </w:p>
    <w:p w14:paraId="69208A2C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查询商品：允许用户通过关键词、类别或其他筛选条件来查询商品。</w:t>
      </w:r>
    </w:p>
    <w:p w14:paraId="2061BC36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修改商品：允许管理员修改已存在的商品的属性。</w:t>
      </w:r>
    </w:p>
    <w:p w14:paraId="6442579B" w14:textId="56337EA5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运行流程：</w:t>
      </w:r>
    </w:p>
    <w:p w14:paraId="7BF9A1EA" w14:textId="6FADA2A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管理员在后台管理界面添加、删除、修改或停用商品类别</w:t>
      </w:r>
      <w:r>
        <w:rPr>
          <w:rFonts w:asciiTheme="minorEastAsia" w:hAnsiTheme="minorEastAsia" w:hint="eastAsia"/>
          <w:iCs/>
        </w:rPr>
        <w:t>，</w:t>
      </w:r>
      <w:r w:rsidRPr="00B67ECC">
        <w:rPr>
          <w:rFonts w:asciiTheme="minorEastAsia" w:hAnsiTheme="minorEastAsia" w:hint="eastAsia"/>
          <w:iCs/>
        </w:rPr>
        <w:t>管理员在后台管理界面添加、删除、启用或禁用商品，并关联到相应类别。用户</w:t>
      </w:r>
      <w:r>
        <w:rPr>
          <w:rFonts w:asciiTheme="minorEastAsia" w:hAnsiTheme="minorEastAsia" w:hint="eastAsia"/>
          <w:iCs/>
        </w:rPr>
        <w:t>可以</w:t>
      </w:r>
      <w:r w:rsidRPr="00B67ECC">
        <w:rPr>
          <w:rFonts w:asciiTheme="minorEastAsia" w:hAnsiTheme="minorEastAsia" w:hint="eastAsia"/>
          <w:iCs/>
        </w:rPr>
        <w:t>在前台通过关键词、类别或其他筛选条件查询商品。</w:t>
      </w:r>
    </w:p>
    <w:p w14:paraId="32C57B2E" w14:textId="77777777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界面：</w:t>
      </w:r>
    </w:p>
    <w:p w14:paraId="4B5EE2EA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商品管理后台界面：显示商品列表、类别管理、标签管理、上架/下架操作。</w:t>
      </w:r>
    </w:p>
    <w:p w14:paraId="1234090C" w14:textId="77777777" w:rsid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商品详情界面：显示商品名称、价格、描述、图片等信息，用户可以进行购买操作。</w:t>
      </w:r>
    </w:p>
    <w:p w14:paraId="3444EE2A" w14:textId="77777777" w:rsidR="001304D1" w:rsidRPr="00B67ECC" w:rsidRDefault="001304D1" w:rsidP="00B67ECC">
      <w:pPr>
        <w:ind w:left="420" w:firstLine="420"/>
        <w:rPr>
          <w:rFonts w:asciiTheme="minorEastAsia" w:hAnsiTheme="minorEastAsia"/>
          <w:iCs/>
        </w:rPr>
      </w:pPr>
    </w:p>
    <w:p w14:paraId="714BC342" w14:textId="17E72D0A" w:rsidR="00B67ECC" w:rsidRPr="00B67ECC" w:rsidRDefault="00B67ECC" w:rsidP="00B67ECC">
      <w:pPr>
        <w:rPr>
          <w:rFonts w:asciiTheme="minorEastAsia" w:hAnsiTheme="minorEastAsia"/>
          <w:iCs/>
        </w:rPr>
      </w:pPr>
      <w:r>
        <w:rPr>
          <w:rFonts w:asciiTheme="minorEastAsia" w:hAnsiTheme="minorEastAsia" w:hint="eastAsia"/>
          <w:iCs/>
        </w:rPr>
        <w:t>5.2.</w:t>
      </w:r>
      <w:r w:rsidRPr="00B67ECC">
        <w:rPr>
          <w:rFonts w:asciiTheme="minorEastAsia" w:hAnsiTheme="minorEastAsia" w:hint="eastAsia"/>
          <w:iCs/>
        </w:rPr>
        <w:t>3. 订单模块</w:t>
      </w:r>
    </w:p>
    <w:p w14:paraId="38876745" w14:textId="1AB78837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功能：</w:t>
      </w:r>
    </w:p>
    <w:p w14:paraId="3D918F65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获取订单明细详细信息：允许管理员查看特定订单的详细信息，包括订单号、购买商品、购买者信息、支付状态、配送信息等。</w:t>
      </w:r>
    </w:p>
    <w:p w14:paraId="1436F18E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审批退款申请：允许管理员审核用户提交的退款申请，并提供反馈。</w:t>
      </w:r>
    </w:p>
    <w:p w14:paraId="1ADDA297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查看退款详情：允许管理员查看已审批的退款申请的详细信息。</w:t>
      </w:r>
    </w:p>
    <w:p w14:paraId="43B331B4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同意退货：允许管理员处理用户提交的退货申请，并提供进一步的指示和退货流程。</w:t>
      </w:r>
    </w:p>
    <w:p w14:paraId="63844BB1" w14:textId="0DF16692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运行流程：</w:t>
      </w:r>
    </w:p>
    <w:p w14:paraId="14A730B3" w14:textId="00F8B88C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用户在前台生成订单并选择支付方式，系统记录订单信息。管理员在后台查看订单详情、审核退款申请、处理退货请求。</w:t>
      </w:r>
    </w:p>
    <w:p w14:paraId="4EC6657F" w14:textId="60CC8D9A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界面：</w:t>
      </w:r>
    </w:p>
    <w:p w14:paraId="2C309B12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订单详情界面：显示订单号、购买商品、购买者信息、支付状态、配送信息等。</w:t>
      </w:r>
    </w:p>
    <w:p w14:paraId="5FB9C486" w14:textId="77777777" w:rsid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lastRenderedPageBreak/>
        <w:t>退款管理界面：显示退款申请的详细信息和审核结果。</w:t>
      </w:r>
    </w:p>
    <w:p w14:paraId="6CA7D6DD" w14:textId="77777777" w:rsidR="001304D1" w:rsidRPr="00B67ECC" w:rsidRDefault="001304D1" w:rsidP="00B67ECC">
      <w:pPr>
        <w:ind w:left="420" w:firstLine="420"/>
        <w:rPr>
          <w:rFonts w:asciiTheme="minorEastAsia" w:hAnsiTheme="minorEastAsia"/>
          <w:iCs/>
        </w:rPr>
      </w:pPr>
    </w:p>
    <w:p w14:paraId="74B5315A" w14:textId="622178F9" w:rsidR="00B67ECC" w:rsidRPr="00B67ECC" w:rsidRDefault="00B67ECC" w:rsidP="00B67ECC">
      <w:pPr>
        <w:rPr>
          <w:rFonts w:asciiTheme="minorEastAsia" w:hAnsiTheme="minorEastAsia"/>
          <w:iCs/>
        </w:rPr>
      </w:pPr>
      <w:r>
        <w:rPr>
          <w:rFonts w:asciiTheme="minorEastAsia" w:hAnsiTheme="minorEastAsia" w:hint="eastAsia"/>
          <w:iCs/>
        </w:rPr>
        <w:t>5.2.</w:t>
      </w:r>
      <w:r w:rsidRPr="00B67ECC">
        <w:rPr>
          <w:rFonts w:asciiTheme="minorEastAsia" w:hAnsiTheme="minorEastAsia" w:hint="eastAsia"/>
          <w:iCs/>
        </w:rPr>
        <w:t>4. 搜索模块</w:t>
      </w:r>
    </w:p>
    <w:p w14:paraId="5739BEA6" w14:textId="392AC392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功能：</w:t>
      </w:r>
    </w:p>
    <w:p w14:paraId="5D53D858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商品搜索：允许用户通过关键词搜索商品，在商品名称、描述、类别、价格范围等关键属性中进行搜索。</w:t>
      </w:r>
    </w:p>
    <w:p w14:paraId="749F9357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订单搜索：允许管理员或用户通过订单号、购买者信息、下单日期等关键属性搜索订单。</w:t>
      </w:r>
    </w:p>
    <w:p w14:paraId="5AB515D1" w14:textId="389D8D15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运行流程：</w:t>
      </w:r>
    </w:p>
    <w:p w14:paraId="1C2C6E0B" w14:textId="0F3A3EB1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用户在前台输入关键词或筛选条件进行商品搜索，系统返回符合条件的商品列表。管理员或用户在前台或后台输入订单号或其他属性进行订单搜索，系统返回符合条件的订单列表。</w:t>
      </w:r>
    </w:p>
    <w:p w14:paraId="0E64697A" w14:textId="4883BA88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界面：</w:t>
      </w:r>
    </w:p>
    <w:p w14:paraId="3D2F2E49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商品搜索界面：用户输入关键词或筛选条件，系统返回符合条件的商品列表。</w:t>
      </w:r>
    </w:p>
    <w:p w14:paraId="560F6C80" w14:textId="77777777" w:rsid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订单搜索界面：管理员或用户输入订单号或其他属性，系统返回符合条件的订单列表。</w:t>
      </w:r>
    </w:p>
    <w:p w14:paraId="44C3B55C" w14:textId="77777777" w:rsidR="001304D1" w:rsidRPr="00B67ECC" w:rsidRDefault="001304D1" w:rsidP="00B67ECC">
      <w:pPr>
        <w:ind w:left="420" w:firstLine="420"/>
        <w:rPr>
          <w:rFonts w:asciiTheme="minorEastAsia" w:hAnsiTheme="minorEastAsia"/>
          <w:iCs/>
        </w:rPr>
      </w:pPr>
    </w:p>
    <w:p w14:paraId="28C25D5E" w14:textId="0A7218CD" w:rsidR="00B67ECC" w:rsidRPr="00B67ECC" w:rsidRDefault="00B67ECC" w:rsidP="00B67ECC">
      <w:pPr>
        <w:rPr>
          <w:rFonts w:asciiTheme="minorEastAsia" w:hAnsiTheme="minorEastAsia"/>
          <w:iCs/>
        </w:rPr>
      </w:pPr>
      <w:r>
        <w:rPr>
          <w:rFonts w:asciiTheme="minorEastAsia" w:hAnsiTheme="minorEastAsia" w:hint="eastAsia"/>
          <w:iCs/>
        </w:rPr>
        <w:t>5.2.</w:t>
      </w:r>
      <w:r w:rsidRPr="00B67ECC">
        <w:rPr>
          <w:rFonts w:asciiTheme="minorEastAsia" w:hAnsiTheme="minorEastAsia" w:hint="eastAsia"/>
          <w:iCs/>
        </w:rPr>
        <w:t>5. 促销模块（优惠券）</w:t>
      </w:r>
    </w:p>
    <w:p w14:paraId="529797AA" w14:textId="562E24FF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功能：</w:t>
      </w:r>
    </w:p>
    <w:p w14:paraId="1CA22D07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新增优惠券：允许管理员创建新的优惠券，设置优惠券的名称、折扣金额或折扣比例、有效期、适用范围等。</w:t>
      </w:r>
    </w:p>
    <w:p w14:paraId="14A617F9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分页查询优惠券：允许管理员按照分页的方式查询系统中的优惠券列表。</w:t>
      </w:r>
    </w:p>
    <w:p w14:paraId="42F2684D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发放优惠券：允许管理员将优惠券发放给指定的用户，用户可以在其账户中查看。</w:t>
      </w:r>
    </w:p>
    <w:p w14:paraId="68981854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获取优惠券信息：允许用户查询自己账户中的优惠券信息。</w:t>
      </w:r>
    </w:p>
    <w:p w14:paraId="2DEA3DDC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暂停发放优惠券：允许管理员暂停某个优惠券的发放。</w:t>
      </w:r>
    </w:p>
    <w:p w14:paraId="0E53F79E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删除优惠券：允许管理员删除不再需要的优惠券。</w:t>
      </w:r>
    </w:p>
    <w:p w14:paraId="464F21F1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查看发放中的优惠券：允许管理员查看当前正在发放中的优惠券列表。</w:t>
      </w:r>
    </w:p>
    <w:p w14:paraId="64D60792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lastRenderedPageBreak/>
        <w:t>查询兑换码：允许管理员或用户通过兑换码查询优惠券的可用性和相关信息。</w:t>
      </w:r>
    </w:p>
    <w:p w14:paraId="08452767" w14:textId="434E3124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运行流程：</w:t>
      </w:r>
    </w:p>
    <w:p w14:paraId="60055576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管理员在后台创建、查询、发放、暂停发放或删除优惠券。</w:t>
      </w:r>
    </w:p>
    <w:p w14:paraId="47AC85CB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用户在前台查询和使用自己账户中的优惠券。</w:t>
      </w:r>
    </w:p>
    <w:p w14:paraId="48A468CC" w14:textId="29BFF823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界面：</w:t>
      </w:r>
    </w:p>
    <w:p w14:paraId="66553E70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优惠券管理界面：管理员创建、查询、发放、暂停发放或删除优惠券。</w:t>
      </w:r>
    </w:p>
    <w:p w14:paraId="6F4930D7" w14:textId="77777777" w:rsid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用户优惠券界面：用户查看和使用自己的优惠券。</w:t>
      </w:r>
    </w:p>
    <w:p w14:paraId="7D74DEC8" w14:textId="77777777" w:rsidR="001304D1" w:rsidRDefault="001304D1" w:rsidP="00B67ECC">
      <w:pPr>
        <w:ind w:left="420" w:firstLine="420"/>
        <w:rPr>
          <w:rFonts w:asciiTheme="minorEastAsia" w:hAnsiTheme="minorEastAsia"/>
          <w:iCs/>
        </w:rPr>
      </w:pPr>
    </w:p>
    <w:p w14:paraId="4BDCFF79" w14:textId="0A21E1AA" w:rsidR="001304D1" w:rsidRPr="001304D1" w:rsidRDefault="001304D1" w:rsidP="001304D1">
      <w:pPr>
        <w:rPr>
          <w:rFonts w:asciiTheme="minorEastAsia" w:hAnsiTheme="minorEastAsia"/>
          <w:iCs/>
        </w:rPr>
      </w:pPr>
      <w:r>
        <w:rPr>
          <w:rFonts w:asciiTheme="minorEastAsia" w:hAnsiTheme="minorEastAsia" w:hint="eastAsia"/>
          <w:iCs/>
        </w:rPr>
        <w:t>5.2.</w:t>
      </w:r>
      <w:r w:rsidRPr="001304D1">
        <w:rPr>
          <w:rFonts w:asciiTheme="minorEastAsia" w:hAnsiTheme="minorEastAsia" w:hint="eastAsia"/>
          <w:iCs/>
        </w:rPr>
        <w:t>6. 日志模块</w:t>
      </w:r>
    </w:p>
    <w:p w14:paraId="0B304A5C" w14:textId="5BD1EB8F" w:rsidR="001304D1" w:rsidRPr="001304D1" w:rsidRDefault="001304D1" w:rsidP="001304D1">
      <w:pPr>
        <w:ind w:firstLine="420"/>
        <w:rPr>
          <w:rFonts w:asciiTheme="minorEastAsia" w:hAnsiTheme="minorEastAsia"/>
          <w:iCs/>
        </w:rPr>
      </w:pPr>
      <w:r w:rsidRPr="001304D1">
        <w:rPr>
          <w:rFonts w:asciiTheme="minorEastAsia" w:hAnsiTheme="minorEastAsia" w:hint="eastAsia"/>
          <w:iCs/>
        </w:rPr>
        <w:t>功能：</w:t>
      </w:r>
    </w:p>
    <w:p w14:paraId="56A15A8D" w14:textId="77777777" w:rsidR="001304D1" w:rsidRPr="001304D1" w:rsidRDefault="001304D1" w:rsidP="001304D1">
      <w:pPr>
        <w:ind w:left="420" w:firstLine="420"/>
        <w:rPr>
          <w:rFonts w:asciiTheme="minorEastAsia" w:hAnsiTheme="minorEastAsia"/>
          <w:iCs/>
        </w:rPr>
      </w:pPr>
      <w:r w:rsidRPr="001304D1">
        <w:rPr>
          <w:rFonts w:asciiTheme="minorEastAsia" w:hAnsiTheme="minorEastAsia" w:hint="eastAsia"/>
          <w:iCs/>
        </w:rPr>
        <w:t>新增日志：允许系统或管理员向日志系统中添加新的日志记录。</w:t>
      </w:r>
    </w:p>
    <w:p w14:paraId="071BB6BB" w14:textId="77777777" w:rsidR="001304D1" w:rsidRPr="001304D1" w:rsidRDefault="001304D1" w:rsidP="001304D1">
      <w:pPr>
        <w:ind w:left="420" w:firstLine="420"/>
        <w:rPr>
          <w:rFonts w:asciiTheme="minorEastAsia" w:hAnsiTheme="minorEastAsia"/>
          <w:iCs/>
        </w:rPr>
      </w:pPr>
      <w:r w:rsidRPr="001304D1">
        <w:rPr>
          <w:rFonts w:asciiTheme="minorEastAsia" w:hAnsiTheme="minorEastAsia" w:hint="eastAsia"/>
          <w:iCs/>
        </w:rPr>
        <w:t>分页查询日志：允许管理员按照分页的方式查询系统中的日志记录。</w:t>
      </w:r>
    </w:p>
    <w:p w14:paraId="4D3DDFCD" w14:textId="77777777" w:rsidR="001304D1" w:rsidRPr="001304D1" w:rsidRDefault="001304D1" w:rsidP="001304D1">
      <w:pPr>
        <w:ind w:left="420" w:firstLine="420"/>
        <w:rPr>
          <w:rFonts w:asciiTheme="minorEastAsia" w:hAnsiTheme="minorEastAsia"/>
          <w:iCs/>
        </w:rPr>
      </w:pPr>
      <w:r w:rsidRPr="001304D1">
        <w:rPr>
          <w:rFonts w:asciiTheme="minorEastAsia" w:hAnsiTheme="minorEastAsia" w:hint="eastAsia"/>
          <w:iCs/>
        </w:rPr>
        <w:t>查看日志具体信息：允许管理员查看特定日志记录的详细信息。</w:t>
      </w:r>
    </w:p>
    <w:p w14:paraId="26908712" w14:textId="1F46A2E5" w:rsidR="001304D1" w:rsidRPr="001304D1" w:rsidRDefault="001304D1" w:rsidP="001304D1">
      <w:pPr>
        <w:ind w:firstLine="420"/>
        <w:rPr>
          <w:rFonts w:asciiTheme="minorEastAsia" w:hAnsiTheme="minorEastAsia"/>
          <w:iCs/>
        </w:rPr>
      </w:pPr>
      <w:r w:rsidRPr="001304D1">
        <w:rPr>
          <w:rFonts w:asciiTheme="minorEastAsia" w:hAnsiTheme="minorEastAsia" w:hint="eastAsia"/>
          <w:iCs/>
        </w:rPr>
        <w:t>运行流程：</w:t>
      </w:r>
    </w:p>
    <w:p w14:paraId="119A8F5D" w14:textId="77777777" w:rsidR="001304D1" w:rsidRPr="001304D1" w:rsidRDefault="001304D1" w:rsidP="001304D1">
      <w:pPr>
        <w:ind w:left="420" w:firstLine="420"/>
        <w:rPr>
          <w:rFonts w:asciiTheme="minorEastAsia" w:hAnsiTheme="minorEastAsia"/>
          <w:iCs/>
        </w:rPr>
      </w:pPr>
      <w:r w:rsidRPr="001304D1">
        <w:rPr>
          <w:rFonts w:asciiTheme="minorEastAsia" w:hAnsiTheme="minorEastAsia" w:hint="eastAsia"/>
          <w:iCs/>
        </w:rPr>
        <w:t>系统自动记录关键操作日志，管理员在后台查看和管理日志记录。</w:t>
      </w:r>
    </w:p>
    <w:p w14:paraId="08E8C2BD" w14:textId="73E3EBC7" w:rsidR="001304D1" w:rsidRPr="001304D1" w:rsidRDefault="001304D1" w:rsidP="001304D1">
      <w:pPr>
        <w:ind w:firstLine="420"/>
        <w:rPr>
          <w:rFonts w:asciiTheme="minorEastAsia" w:hAnsiTheme="minorEastAsia"/>
          <w:iCs/>
        </w:rPr>
      </w:pPr>
      <w:r w:rsidRPr="001304D1">
        <w:rPr>
          <w:rFonts w:asciiTheme="minorEastAsia" w:hAnsiTheme="minorEastAsia" w:hint="eastAsia"/>
          <w:iCs/>
        </w:rPr>
        <w:t>界面：</w:t>
      </w:r>
    </w:p>
    <w:p w14:paraId="3EA9AFF4" w14:textId="648372F2" w:rsidR="001304D1" w:rsidRDefault="001304D1" w:rsidP="001304D1">
      <w:pPr>
        <w:ind w:left="420" w:firstLine="420"/>
        <w:rPr>
          <w:rFonts w:asciiTheme="minorEastAsia" w:hAnsiTheme="minorEastAsia"/>
          <w:iCs/>
        </w:rPr>
      </w:pPr>
      <w:r w:rsidRPr="001304D1">
        <w:rPr>
          <w:rFonts w:asciiTheme="minorEastAsia" w:hAnsiTheme="minorEastAsia" w:hint="eastAsia"/>
          <w:iCs/>
        </w:rPr>
        <w:t>日志管理界面：管理员查看和管理系统日志记录。</w:t>
      </w:r>
    </w:p>
    <w:p w14:paraId="5956BE78" w14:textId="77777777" w:rsidR="001304D1" w:rsidRPr="001304D1" w:rsidRDefault="001304D1" w:rsidP="001304D1">
      <w:pPr>
        <w:ind w:left="420" w:firstLine="420"/>
        <w:rPr>
          <w:rFonts w:asciiTheme="minorEastAsia" w:hAnsiTheme="minorEastAsia"/>
          <w:iCs/>
        </w:rPr>
      </w:pPr>
    </w:p>
    <w:p w14:paraId="2D77530F" w14:textId="21590D79" w:rsidR="00B67ECC" w:rsidRPr="00B67ECC" w:rsidRDefault="00B67ECC" w:rsidP="00B67ECC">
      <w:pPr>
        <w:rPr>
          <w:rFonts w:asciiTheme="minorEastAsia" w:hAnsiTheme="minorEastAsia"/>
          <w:iCs/>
        </w:rPr>
      </w:pPr>
      <w:r>
        <w:rPr>
          <w:rFonts w:asciiTheme="minorEastAsia" w:hAnsiTheme="minorEastAsia" w:hint="eastAsia"/>
          <w:iCs/>
        </w:rPr>
        <w:t>5.2.</w:t>
      </w:r>
      <w:r w:rsidR="001304D1">
        <w:rPr>
          <w:rFonts w:asciiTheme="minorEastAsia" w:hAnsiTheme="minorEastAsia" w:hint="eastAsia"/>
          <w:iCs/>
        </w:rPr>
        <w:t>7</w:t>
      </w:r>
      <w:r w:rsidRPr="00B67ECC">
        <w:rPr>
          <w:rFonts w:asciiTheme="minorEastAsia" w:hAnsiTheme="minorEastAsia" w:hint="eastAsia"/>
          <w:iCs/>
        </w:rPr>
        <w:t xml:space="preserve"> 评论模块</w:t>
      </w:r>
    </w:p>
    <w:p w14:paraId="65F080AA" w14:textId="6B4C7599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功能：</w:t>
      </w:r>
    </w:p>
    <w:p w14:paraId="5684E44E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分页查询评论：允许用户或管理员按照分页的方式查询系统中的评论列表。</w:t>
      </w:r>
    </w:p>
    <w:p w14:paraId="4337696A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查询指定评论：允许用户或管理员通过指定评论的ID或其他唯一标识符来查询特定的评论。</w:t>
      </w:r>
    </w:p>
    <w:p w14:paraId="3FD3E29F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查询指定评论点赞状态：允许用户查询自己对于特定评论的点赞状态。</w:t>
      </w:r>
    </w:p>
    <w:p w14:paraId="11A338E6" w14:textId="6F48718E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运行流程：</w:t>
      </w:r>
    </w:p>
    <w:p w14:paraId="1C4864A2" w14:textId="4ED9E4E6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lastRenderedPageBreak/>
        <w:t>用户在前台提交评论，系统记录评论信息</w:t>
      </w:r>
      <w:r>
        <w:rPr>
          <w:rFonts w:asciiTheme="minorEastAsia" w:hAnsiTheme="minorEastAsia" w:hint="eastAsia"/>
          <w:iCs/>
        </w:rPr>
        <w:t>，</w:t>
      </w:r>
      <w:r w:rsidRPr="00B67ECC">
        <w:rPr>
          <w:rFonts w:asciiTheme="minorEastAsia" w:hAnsiTheme="minorEastAsia" w:hint="eastAsia"/>
          <w:iCs/>
        </w:rPr>
        <w:t>管理员在后台分页查询和管理评论记录。</w:t>
      </w:r>
    </w:p>
    <w:p w14:paraId="3A3A1C90" w14:textId="182F2A57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界面：</w:t>
      </w:r>
    </w:p>
    <w:p w14:paraId="62669C66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评论管理界面：管理员查看和管理用户评论。</w:t>
      </w:r>
    </w:p>
    <w:p w14:paraId="158AD7F7" w14:textId="77777777" w:rsid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评论详情界面：用户查看特定评论的详细信息和点赞状态。</w:t>
      </w:r>
    </w:p>
    <w:p w14:paraId="227B9F06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</w:p>
    <w:p w14:paraId="0A8BC938" w14:textId="716080C1" w:rsidR="00B67ECC" w:rsidRPr="00B67ECC" w:rsidRDefault="00B67ECC" w:rsidP="00B67ECC">
      <w:pPr>
        <w:rPr>
          <w:rFonts w:asciiTheme="minorEastAsia" w:hAnsiTheme="minorEastAsia"/>
          <w:iCs/>
        </w:rPr>
      </w:pPr>
      <w:r>
        <w:rPr>
          <w:rFonts w:asciiTheme="minorEastAsia" w:hAnsiTheme="minorEastAsia" w:hint="eastAsia"/>
          <w:iCs/>
        </w:rPr>
        <w:t>5.2</w:t>
      </w:r>
      <w:r w:rsidRPr="00B67ECC">
        <w:rPr>
          <w:rFonts w:asciiTheme="minorEastAsia" w:hAnsiTheme="minorEastAsia" w:hint="eastAsia"/>
          <w:iCs/>
        </w:rPr>
        <w:t>.</w:t>
      </w:r>
      <w:r w:rsidR="001304D1">
        <w:rPr>
          <w:rFonts w:asciiTheme="minorEastAsia" w:hAnsiTheme="minorEastAsia" w:hint="eastAsia"/>
          <w:iCs/>
        </w:rPr>
        <w:t>8</w:t>
      </w:r>
      <w:r w:rsidRPr="00B67ECC">
        <w:rPr>
          <w:rFonts w:asciiTheme="minorEastAsia" w:hAnsiTheme="minorEastAsia" w:hint="eastAsia"/>
          <w:iCs/>
        </w:rPr>
        <w:t xml:space="preserve"> 企宣与广告模块</w:t>
      </w:r>
    </w:p>
    <w:p w14:paraId="0557169D" w14:textId="7B906E56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功能：</w:t>
      </w:r>
    </w:p>
    <w:p w14:paraId="790B264D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查询广告信息：允许管理员查询系统中的广告信息列表。</w:t>
      </w:r>
    </w:p>
    <w:p w14:paraId="3BC94AB0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新增广告：允许管理员创建新的广告，设置广告的标题、内容、链接、展示时间等属性。</w:t>
      </w:r>
    </w:p>
    <w:p w14:paraId="34431F60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禁用和启用广告：允许管理员禁用或启用特定的广告。</w:t>
      </w:r>
    </w:p>
    <w:p w14:paraId="0E176CC3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删除广告：允许管理员删除不再需要的广告。</w:t>
      </w:r>
    </w:p>
    <w:p w14:paraId="33B421DF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企业合作分页查询：允许管理员查询系统中的企业合作信息列表。</w:t>
      </w:r>
    </w:p>
    <w:p w14:paraId="20844839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新增企业合作：允许管理员创建新的企业合作，设置合作的标题、内容、时间等属性。</w:t>
      </w:r>
    </w:p>
    <w:p w14:paraId="0DD36EE1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删除企业合作：允许管理员删除不再需要的企业合作。</w:t>
      </w:r>
    </w:p>
    <w:p w14:paraId="03515BC0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查询合作具体信息：允许管理员查询特定企业合作的详细信息。</w:t>
      </w:r>
    </w:p>
    <w:p w14:paraId="63397617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生成报表：允许管理员生成与企业宣传和广告相关的报表。</w:t>
      </w:r>
    </w:p>
    <w:p w14:paraId="2E744A0B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生成图片：允许管理员生成与企业宣传和广告相关的图片。</w:t>
      </w:r>
    </w:p>
    <w:p w14:paraId="1DD6DBF6" w14:textId="6EE5CC2E" w:rsidR="00B67ECC" w:rsidRPr="00B67ECC" w:rsidRDefault="00B67ECC" w:rsidP="00B67ECC">
      <w:pPr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运行流程：</w:t>
      </w:r>
    </w:p>
    <w:p w14:paraId="4EEE9997" w14:textId="384DCA97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管理员在后台创建、查询、禁用、启用或删除广告和企业合作信息</w:t>
      </w:r>
      <w:r>
        <w:rPr>
          <w:rFonts w:asciiTheme="minorEastAsia" w:hAnsiTheme="minorEastAsia" w:hint="eastAsia"/>
          <w:iCs/>
        </w:rPr>
        <w:t>，</w:t>
      </w:r>
      <w:r w:rsidRPr="00B67ECC">
        <w:rPr>
          <w:rFonts w:asciiTheme="minorEastAsia" w:hAnsiTheme="minorEastAsia" w:hint="eastAsia"/>
          <w:iCs/>
        </w:rPr>
        <w:t>管理员生成相关报表和图片，用于宣传和广告展示。</w:t>
      </w:r>
    </w:p>
    <w:p w14:paraId="0383050E" w14:textId="1B61E038" w:rsidR="00B67ECC" w:rsidRPr="00B67ECC" w:rsidRDefault="00B67ECC" w:rsidP="00B67ECC">
      <w:pPr>
        <w:ind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界面：</w:t>
      </w:r>
    </w:p>
    <w:p w14:paraId="5465953E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广告管理界面：管理员创建、查询、禁用、启用或删除广告。</w:t>
      </w:r>
    </w:p>
    <w:p w14:paraId="581B5D57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企业合作管理界面：管理员创建、查询、删除企业合作信息。</w:t>
      </w:r>
    </w:p>
    <w:p w14:paraId="2CD8A913" w14:textId="77777777" w:rsidR="00B67ECC" w:rsidRPr="00B67ECC" w:rsidRDefault="00B67ECC" w:rsidP="00B67ECC">
      <w:pPr>
        <w:ind w:left="420" w:firstLine="420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报表生成界面：管理员生成与企业宣传和广告相关的报表。</w:t>
      </w:r>
    </w:p>
    <w:p w14:paraId="0B27DE5F" w14:textId="0EDB08E9" w:rsidR="00B67ECC" w:rsidRPr="00B67ECC" w:rsidRDefault="00B67ECC" w:rsidP="00B67ECC">
      <w:pPr>
        <w:ind w:left="576" w:firstLine="264"/>
        <w:rPr>
          <w:rFonts w:asciiTheme="minorEastAsia" w:hAnsiTheme="minorEastAsia"/>
          <w:iCs/>
        </w:rPr>
      </w:pPr>
      <w:r w:rsidRPr="00B67ECC">
        <w:rPr>
          <w:rFonts w:asciiTheme="minorEastAsia" w:hAnsiTheme="minorEastAsia" w:hint="eastAsia"/>
          <w:iCs/>
        </w:rPr>
        <w:t>图片生成界面：管理员生成与企业宣传和广告相关的图片。</w:t>
      </w:r>
    </w:p>
    <w:p w14:paraId="32BDE5DC" w14:textId="2FB636E6" w:rsidR="00BD5B87" w:rsidRDefault="00BD5B87" w:rsidP="00BD5B87">
      <w:pPr>
        <w:pStyle w:val="2"/>
      </w:pPr>
      <w:bookmarkStart w:id="7" w:name="_Toc168081701"/>
      <w:r>
        <w:rPr>
          <w:rFonts w:hint="eastAsia"/>
        </w:rPr>
        <w:lastRenderedPageBreak/>
        <w:t>系统数据流图</w:t>
      </w:r>
      <w:bookmarkEnd w:id="7"/>
    </w:p>
    <w:p w14:paraId="2C5D89DC" w14:textId="13460830" w:rsidR="00BA61B2" w:rsidRDefault="00D21B2A" w:rsidP="00BD5B87">
      <w:r>
        <w:rPr>
          <w:noProof/>
        </w:rPr>
        <w:drawing>
          <wp:inline distT="0" distB="0" distL="0" distR="0" wp14:anchorId="00B4DF93" wp14:editId="35F1BE7A">
            <wp:extent cx="2712955" cy="4671465"/>
            <wp:effectExtent l="0" t="0" r="0" b="0"/>
            <wp:docPr id="746611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1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D0FD" w14:textId="77777777" w:rsidR="00BA61B2" w:rsidRDefault="00BA61B2" w:rsidP="00BD5B87"/>
    <w:p w14:paraId="2F796AC0" w14:textId="77777777" w:rsidR="00BA61B2" w:rsidRDefault="00BA61B2" w:rsidP="00BA61B2">
      <w:r>
        <w:rPr>
          <w:rFonts w:hint="eastAsia"/>
        </w:rPr>
        <w:t>用户注册</w:t>
      </w:r>
      <w:r>
        <w:rPr>
          <w:rFonts w:hint="eastAsia"/>
        </w:rPr>
        <w:t>/</w:t>
      </w:r>
      <w:r>
        <w:rPr>
          <w:rFonts w:hint="eastAsia"/>
        </w:rPr>
        <w:t>登录：用户在前台注册或登录，数据流向用户数据库。</w:t>
      </w:r>
    </w:p>
    <w:p w14:paraId="60012628" w14:textId="77777777" w:rsidR="00BA61B2" w:rsidRDefault="00BA61B2" w:rsidP="00BA61B2">
      <w:r>
        <w:rPr>
          <w:rFonts w:hint="eastAsia"/>
        </w:rPr>
        <w:t>商品浏览</w:t>
      </w:r>
      <w:r>
        <w:rPr>
          <w:rFonts w:hint="eastAsia"/>
        </w:rPr>
        <w:t>/</w:t>
      </w:r>
      <w:r>
        <w:rPr>
          <w:rFonts w:hint="eastAsia"/>
        </w:rPr>
        <w:t>搜索：用户浏览或搜索商品，数据流向商品数据库，返回商品信息。</w:t>
      </w:r>
    </w:p>
    <w:p w14:paraId="2721C7A4" w14:textId="77777777" w:rsidR="00BA61B2" w:rsidRDefault="00BA61B2" w:rsidP="00BA61B2">
      <w:r>
        <w:rPr>
          <w:rFonts w:hint="eastAsia"/>
        </w:rPr>
        <w:t>订单生成：用户下单，数据流向订单数据库，记录订单信息。</w:t>
      </w:r>
    </w:p>
    <w:p w14:paraId="55F4A2C3" w14:textId="77777777" w:rsidR="00BA61B2" w:rsidRDefault="00BA61B2" w:rsidP="00BA61B2">
      <w:r>
        <w:rPr>
          <w:rFonts w:hint="eastAsia"/>
        </w:rPr>
        <w:t>支付处理：用户支付订单，数据流向支付网关，确认支付信息后返回订单数据库更新状态。</w:t>
      </w:r>
    </w:p>
    <w:p w14:paraId="2514F7EC" w14:textId="77777777" w:rsidR="00BA61B2" w:rsidRDefault="00BA61B2" w:rsidP="00BA61B2">
      <w:r>
        <w:rPr>
          <w:rFonts w:hint="eastAsia"/>
        </w:rPr>
        <w:t>订单管理：管理员在后台管理订单，包括查看、修改订单状态，数据流向订单数据库。</w:t>
      </w:r>
    </w:p>
    <w:p w14:paraId="3077CD7C" w14:textId="77777777" w:rsidR="00BA61B2" w:rsidRDefault="00BA61B2" w:rsidP="00BA61B2">
      <w:r>
        <w:rPr>
          <w:rFonts w:hint="eastAsia"/>
        </w:rPr>
        <w:t>评论提交：用户提交评论，数据流向评论数据库。</w:t>
      </w:r>
    </w:p>
    <w:p w14:paraId="7F12E316" w14:textId="77777777" w:rsidR="00BA61B2" w:rsidRDefault="00BA61B2" w:rsidP="00BA61B2">
      <w:r>
        <w:rPr>
          <w:rFonts w:hint="eastAsia"/>
        </w:rPr>
        <w:t>促销活动：用户参与促销活动，数据流向促销数据库，返回优惠信息。</w:t>
      </w:r>
    </w:p>
    <w:p w14:paraId="129EC96B" w14:textId="77777777" w:rsidR="00BA61B2" w:rsidRDefault="00BA61B2" w:rsidP="00BA61B2">
      <w:r>
        <w:rPr>
          <w:rFonts w:hint="eastAsia"/>
        </w:rPr>
        <w:lastRenderedPageBreak/>
        <w:t>日志记录：系统记录操作日志，数据流向日志数据库。</w:t>
      </w:r>
    </w:p>
    <w:p w14:paraId="709E40F1" w14:textId="70A1BC40" w:rsidR="00BA61B2" w:rsidRPr="00BA61B2" w:rsidRDefault="00BA61B2" w:rsidP="00BA61B2">
      <w:r>
        <w:rPr>
          <w:rFonts w:hint="eastAsia"/>
        </w:rPr>
        <w:t>广告管理：管理员管理广告，数据流向广告数据库，返回广告信息。</w:t>
      </w:r>
    </w:p>
    <w:p w14:paraId="30D125B2" w14:textId="53A2AAC9" w:rsidR="00BD5B87" w:rsidRDefault="00BD5B87" w:rsidP="00BD5B87">
      <w:pPr>
        <w:pStyle w:val="1"/>
      </w:pPr>
      <w:bookmarkStart w:id="8" w:name="_Toc168081702"/>
      <w:r>
        <w:rPr>
          <w:rFonts w:hint="eastAsia"/>
        </w:rPr>
        <w:t>详细设计</w:t>
      </w:r>
      <w:bookmarkEnd w:id="8"/>
    </w:p>
    <w:p w14:paraId="629FED89" w14:textId="501DB1C0" w:rsidR="00BD5B87" w:rsidRDefault="00BD77E5" w:rsidP="00BD5B87">
      <w:pPr>
        <w:pStyle w:val="2"/>
      </w:pPr>
      <w:bookmarkStart w:id="9" w:name="_Toc168081703"/>
      <w:r>
        <w:rPr>
          <w:rFonts w:hint="eastAsia"/>
        </w:rPr>
        <w:t>用户模块详细设计</w:t>
      </w:r>
      <w:bookmarkEnd w:id="9"/>
    </w:p>
    <w:p w14:paraId="2C6892BD" w14:textId="05BA32FA" w:rsidR="00BD5B87" w:rsidRDefault="00BD5B87" w:rsidP="00BD5B87">
      <w:pPr>
        <w:pStyle w:val="3"/>
      </w:pPr>
      <w:bookmarkStart w:id="10" w:name="_Toc168081704"/>
      <w:r>
        <w:rPr>
          <w:rFonts w:hint="eastAsia"/>
        </w:rPr>
        <w:t>模块界面</w:t>
      </w:r>
      <w:bookmarkEnd w:id="10"/>
    </w:p>
    <w:p w14:paraId="35395D94" w14:textId="77777777" w:rsidR="00BD77E5" w:rsidRDefault="00BD77E5" w:rsidP="00BD77E5">
      <w:r>
        <w:rPr>
          <w:rFonts w:ascii="宋体" w:hAnsi="宋体" w:hint="eastAsia"/>
          <w:sz w:val="24"/>
          <w:szCs w:val="24"/>
        </w:rPr>
        <w:t>1.登录页面：</w:t>
      </w:r>
    </w:p>
    <w:p w14:paraId="74C7D6D2" w14:textId="77777777" w:rsidR="00BD77E5" w:rsidRDefault="00BD77E5" w:rsidP="00BD77E5">
      <w:r>
        <w:rPr>
          <w:rFonts w:ascii="宋体" w:hAnsi="宋体" w:hint="eastAsia"/>
          <w:sz w:val="24"/>
          <w:szCs w:val="24"/>
        </w:rPr>
        <w:t xml:space="preserve">    提供账号，密码和验证的输入框，以及登录按钮。</w:t>
      </w:r>
    </w:p>
    <w:p w14:paraId="3189313F" w14:textId="77777777" w:rsidR="00BD77E5" w:rsidRDefault="00BD77E5" w:rsidP="00BD77E5">
      <w:r>
        <w:rPr>
          <w:rFonts w:ascii="宋体" w:hAnsi="宋体" w:hint="eastAsia"/>
          <w:sz w:val="24"/>
          <w:szCs w:val="24"/>
        </w:rPr>
        <w:t xml:space="preserve">    如果登录失败，显示错误提示信息，并提供重新输入的选项。</w:t>
      </w:r>
    </w:p>
    <w:p w14:paraId="77331A92" w14:textId="0697AB64" w:rsidR="00BD77E5" w:rsidRDefault="00BD77E5" w:rsidP="00BD77E5">
      <w:r>
        <w:rPr>
          <w:rFonts w:ascii="宋体" w:hAnsi="宋体" w:hint="eastAsia"/>
          <w:sz w:val="24"/>
          <w:szCs w:val="24"/>
        </w:rPr>
        <w:t>2.注册页面：</w:t>
      </w:r>
    </w:p>
    <w:p w14:paraId="7E8F4753" w14:textId="77777777" w:rsidR="00BD77E5" w:rsidRDefault="00BD77E5" w:rsidP="00BD77E5">
      <w:r>
        <w:rPr>
          <w:rFonts w:ascii="宋体" w:hAnsi="宋体" w:hint="eastAsia"/>
          <w:sz w:val="24"/>
          <w:szCs w:val="24"/>
        </w:rPr>
        <w:t xml:space="preserve">    包括填写账号、密码等基本信息的输入框。</w:t>
      </w:r>
    </w:p>
    <w:p w14:paraId="59B037C2" w14:textId="77777777" w:rsidR="00BD77E5" w:rsidRDefault="00BD77E5" w:rsidP="00BD77E5">
      <w:r>
        <w:rPr>
          <w:rFonts w:ascii="宋体" w:hAnsi="宋体" w:hint="eastAsia"/>
          <w:sz w:val="24"/>
          <w:szCs w:val="24"/>
        </w:rPr>
        <w:t xml:space="preserve">    必须包含勾选使用协议的复选框。</w:t>
      </w:r>
    </w:p>
    <w:p w14:paraId="5857EA03" w14:textId="77777777" w:rsidR="00BD77E5" w:rsidRDefault="00BD77E5" w:rsidP="00BD77E5">
      <w:r>
        <w:rPr>
          <w:rFonts w:ascii="宋体" w:hAnsi="宋体" w:hint="eastAsia"/>
          <w:sz w:val="24"/>
          <w:szCs w:val="24"/>
        </w:rPr>
        <w:t xml:space="preserve">    注册失败时，显示相应的错误信息，并提供重新注册的选项</w:t>
      </w:r>
    </w:p>
    <w:p w14:paraId="3FB95B71" w14:textId="4C0A4442" w:rsidR="00BD77E5" w:rsidRDefault="00BD77E5" w:rsidP="00BD77E5">
      <w:r>
        <w:rPr>
          <w:rFonts w:ascii="宋体" w:hAnsi="宋体" w:hint="eastAsia"/>
          <w:sz w:val="24"/>
          <w:szCs w:val="24"/>
        </w:rPr>
        <w:t>3.用户列表页面：</w:t>
      </w:r>
    </w:p>
    <w:p w14:paraId="44F5DC89" w14:textId="77777777" w:rsidR="00BD77E5" w:rsidRDefault="00BD77E5" w:rsidP="00BD77E5">
      <w:r>
        <w:rPr>
          <w:rFonts w:ascii="宋体" w:hAnsi="宋体" w:hint="eastAsia"/>
          <w:sz w:val="24"/>
          <w:szCs w:val="24"/>
        </w:rPr>
        <w:t xml:space="preserve">    显示所有用户的基本信息，如用户名、注册时间等。</w:t>
      </w:r>
    </w:p>
    <w:p w14:paraId="271A4F7C" w14:textId="77777777" w:rsidR="00BD77E5" w:rsidRDefault="00BD77E5" w:rsidP="00BD77E5">
      <w:r>
        <w:rPr>
          <w:rFonts w:ascii="宋体" w:hAnsi="宋体" w:hint="eastAsia"/>
          <w:sz w:val="24"/>
          <w:szCs w:val="24"/>
        </w:rPr>
        <w:t xml:space="preserve">    提供搜索和筛选功能，方便管理员查找特定用户。</w:t>
      </w:r>
    </w:p>
    <w:p w14:paraId="3768081D" w14:textId="77777777" w:rsidR="00BD77E5" w:rsidRDefault="00BD77E5" w:rsidP="00BD77E5">
      <w:r>
        <w:rPr>
          <w:rFonts w:ascii="宋体" w:hAnsi="宋体" w:hint="eastAsia"/>
          <w:sz w:val="24"/>
          <w:szCs w:val="24"/>
        </w:rPr>
        <w:t xml:space="preserve">    每个用户条目旁边有一些操作按钮，如修改状态、删除等，以便管理员对用户进行相应操作</w:t>
      </w:r>
    </w:p>
    <w:p w14:paraId="3D6D0F1F" w14:textId="77777777" w:rsidR="00BD77E5" w:rsidRPr="00BD77E5" w:rsidRDefault="00BD77E5" w:rsidP="00BD77E5"/>
    <w:p w14:paraId="42D21AB3" w14:textId="236035C5" w:rsidR="00BD5B87" w:rsidRDefault="00BD5B87" w:rsidP="00BD5B87">
      <w:pPr>
        <w:pStyle w:val="3"/>
      </w:pPr>
      <w:bookmarkStart w:id="11" w:name="_Toc168081705"/>
      <w:r>
        <w:rPr>
          <w:rFonts w:hint="eastAsia"/>
        </w:rPr>
        <w:t>模块内处理流程</w:t>
      </w:r>
      <w:bookmarkEnd w:id="11"/>
    </w:p>
    <w:p w14:paraId="48F4B09A" w14:textId="154D5D83" w:rsidR="00BD77E5" w:rsidRPr="00BD77E5" w:rsidRDefault="00BD77E5" w:rsidP="00BD77E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、</w:t>
      </w:r>
      <w:r w:rsidRPr="00BD77E5">
        <w:rPr>
          <w:rFonts w:ascii="宋体" w:eastAsia="宋体" w:hAnsi="宋体" w:cs="宋体"/>
          <w:sz w:val="24"/>
          <w:szCs w:val="24"/>
        </w:rPr>
        <w:t>登录功能</w:t>
      </w:r>
    </w:p>
    <w:p w14:paraId="6E27DE3B" w14:textId="77777777" w:rsidR="00BD77E5" w:rsidRPr="00BD77E5" w:rsidRDefault="00BD77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页面渲染：前端页面加载时，渲染账号、密码输入框以及验证码输入框和登录按钮。同时，准备错误提示区域但默认不显示。</w:t>
      </w:r>
    </w:p>
    <w:p w14:paraId="0A8578EB" w14:textId="77777777" w:rsidR="00BD77E5" w:rsidRPr="00BD77E5" w:rsidRDefault="00BD77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表单提交：用户输入账号、密码和验证码后，点击登录按钮，前端通过AJAX异步提交表单数据到后端。</w:t>
      </w:r>
    </w:p>
    <w:p w14:paraId="3D7C9009" w14:textId="77777777" w:rsidR="00BD77E5" w:rsidRPr="00BD77E5" w:rsidRDefault="00BD77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后端验证：</w:t>
      </w:r>
    </w:p>
    <w:p w14:paraId="6EAE79BD" w14:textId="77777777" w:rsidR="00BD77E5" w:rsidRPr="00BD77E5" w:rsidRDefault="00BD77E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验证账号是否存在。</w:t>
      </w:r>
    </w:p>
    <w:p w14:paraId="36814B03" w14:textId="77777777" w:rsidR="00BD77E5" w:rsidRPr="00BD77E5" w:rsidRDefault="00BD77E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lastRenderedPageBreak/>
        <w:t>验证密码是否正确。</w:t>
      </w:r>
    </w:p>
    <w:p w14:paraId="1927759A" w14:textId="77777777" w:rsidR="00BD77E5" w:rsidRPr="00BD77E5" w:rsidRDefault="00BD77E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验证验证码是否正确（可选，根据实现方式可能在前端完成或后端配合）。</w:t>
      </w:r>
    </w:p>
    <w:p w14:paraId="19D761AD" w14:textId="77777777" w:rsidR="00BD77E5" w:rsidRPr="00BD77E5" w:rsidRDefault="00BD77E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响应处理：</w:t>
      </w:r>
    </w:p>
    <w:p w14:paraId="76CADD52" w14:textId="77777777" w:rsidR="00BD77E5" w:rsidRPr="00BD77E5" w:rsidRDefault="00BD77E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成功：后端返回成功消息，前端跳转到首页或指定页面。</w:t>
      </w:r>
    </w:p>
    <w:p w14:paraId="5F998AD3" w14:textId="77777777" w:rsidR="00BD77E5" w:rsidRPr="00BD77E5" w:rsidRDefault="00BD77E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失败：后端返回错误代码和错误信息，前端根据错误信息显示在错误提示区域，并保持当前页面供用户重新输入。</w:t>
      </w:r>
    </w:p>
    <w:p w14:paraId="206F9A32" w14:textId="46D1F326" w:rsidR="00BD77E5" w:rsidRPr="00BD77E5" w:rsidRDefault="00BD77E5" w:rsidP="00BD77E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2、注册功能</w:t>
      </w:r>
    </w:p>
    <w:p w14:paraId="747B25F6" w14:textId="77777777" w:rsidR="00BD77E5" w:rsidRPr="00BD77E5" w:rsidRDefault="00BD77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页面渲染：展示账号、密码等输入框，以及使用协议的复选框。提供注册按钮。</w:t>
      </w:r>
    </w:p>
    <w:p w14:paraId="336C383E" w14:textId="77777777" w:rsidR="00BD77E5" w:rsidRPr="00BD77E5" w:rsidRDefault="00BD77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用户输入：用户填写账号、密码信息，并勾选使用协议复选框。</w:t>
      </w:r>
    </w:p>
    <w:p w14:paraId="59B66F53" w14:textId="77777777" w:rsidR="00BD77E5" w:rsidRPr="00BD77E5" w:rsidRDefault="00BD77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表单验证：前端初步验证输入格式（如账号长度、密码强度），然后提交表单。</w:t>
      </w:r>
    </w:p>
    <w:p w14:paraId="46D9A3F6" w14:textId="77777777" w:rsidR="00BD77E5" w:rsidRPr="00BD77E5" w:rsidRDefault="00BD77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后端处理：</w:t>
      </w:r>
    </w:p>
    <w:p w14:paraId="2673E1EB" w14:textId="77777777" w:rsidR="00BD77E5" w:rsidRPr="00BD77E5" w:rsidRDefault="00BD77E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验证账号是否已存在。</w:t>
      </w:r>
    </w:p>
    <w:p w14:paraId="46AECE23" w14:textId="77777777" w:rsidR="00BD77E5" w:rsidRPr="00BD77E5" w:rsidRDefault="00BD77E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检查必填项是否齐全。</w:t>
      </w:r>
    </w:p>
    <w:p w14:paraId="3B26DF6B" w14:textId="77777777" w:rsidR="00BD77E5" w:rsidRPr="00BD77E5" w:rsidRDefault="00BD77E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确认使用协议是否被勾选。</w:t>
      </w:r>
    </w:p>
    <w:p w14:paraId="5D55E961" w14:textId="77777777" w:rsidR="00BD77E5" w:rsidRPr="00BD77E5" w:rsidRDefault="00BD77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响应处理：</w:t>
      </w:r>
    </w:p>
    <w:p w14:paraId="43E72274" w14:textId="77777777" w:rsidR="00BD77E5" w:rsidRPr="00BD77E5" w:rsidRDefault="00BD77E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成功：后端处理注册逻辑，创建用户账号，返回成功信息，前端跳转到登录页面或提示注册成功。</w:t>
      </w:r>
    </w:p>
    <w:p w14:paraId="12F797AC" w14:textId="77777777" w:rsidR="00BD77E5" w:rsidRDefault="00BD77E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失败：后端返回错误代码和信息（如账号重复、信息缺失），前端展示错误信息并允许用户修改后重新尝试注册</w:t>
      </w:r>
    </w:p>
    <w:p w14:paraId="42EE4217" w14:textId="4A0DEADA" w:rsidR="00BD77E5" w:rsidRPr="00BD77E5" w:rsidRDefault="00BD77E5" w:rsidP="00BD77E5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3、用户管理</w:t>
      </w:r>
    </w:p>
    <w:p w14:paraId="496A4B5D" w14:textId="77777777" w:rsidR="00BD77E5" w:rsidRPr="00BD77E5" w:rsidRDefault="00BD77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数据加载：页面加载时，前端发送请求到后端获取所有用户信息。</w:t>
      </w:r>
    </w:p>
    <w:p w14:paraId="0DDA14EA" w14:textId="77777777" w:rsidR="00BD77E5" w:rsidRPr="00BD77E5" w:rsidRDefault="00BD77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后端响应：后端查询数据库，整理用户数据（如用户名、注册时间），并返回给前端。</w:t>
      </w:r>
    </w:p>
    <w:p w14:paraId="02611E97" w14:textId="77777777" w:rsidR="00BD77E5" w:rsidRPr="00BD77E5" w:rsidRDefault="00BD77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列表渲染：前端接收数据，动态生成用户列表，展示每个用户的基本信息，并为每个条目附加操作按钮（修改状态、删除）。</w:t>
      </w:r>
    </w:p>
    <w:p w14:paraId="62DF4891" w14:textId="77777777" w:rsidR="00BD77E5" w:rsidRPr="00BD77E5" w:rsidRDefault="00BD77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搜索与筛选：</w:t>
      </w:r>
    </w:p>
    <w:p w14:paraId="2AEFC7FC" w14:textId="77777777" w:rsidR="00BD77E5" w:rsidRPr="00BD77E5" w:rsidRDefault="00BD77E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前端提供搜索框和筛选条件（如注册日期范围）。</w:t>
      </w:r>
    </w:p>
    <w:p w14:paraId="4BD7C8D7" w14:textId="77777777" w:rsidR="00BD77E5" w:rsidRPr="00BD77E5" w:rsidRDefault="00BD77E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用户输入关键字或选择筛选条件后，前端发送请求携带参数到后端。</w:t>
      </w:r>
    </w:p>
    <w:p w14:paraId="3040C616" w14:textId="77777777" w:rsidR="00BD77E5" w:rsidRPr="00BD77E5" w:rsidRDefault="00BD77E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后端根据参数过滤用户数据，返回过滤后的结果。</w:t>
      </w:r>
    </w:p>
    <w:p w14:paraId="3FFBF5A3" w14:textId="77777777" w:rsidR="00BD77E5" w:rsidRPr="00BD77E5" w:rsidRDefault="00BD77E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前端更新列表显示。</w:t>
      </w:r>
    </w:p>
    <w:p w14:paraId="400B382B" w14:textId="77777777" w:rsidR="00BD77E5" w:rsidRPr="00BD77E5" w:rsidRDefault="00BD77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操作处理：</w:t>
      </w:r>
    </w:p>
    <w:p w14:paraId="0976AE2E" w14:textId="77777777" w:rsidR="00BD77E5" w:rsidRPr="00BD77E5" w:rsidRDefault="00BD77E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用户点击操作按钮（如修改状态、删除），前端发送请求到后端，并附带用户ID和操作类型。</w:t>
      </w:r>
    </w:p>
    <w:p w14:paraId="2904C50C" w14:textId="77777777" w:rsidR="00BD77E5" w:rsidRPr="00BD77E5" w:rsidRDefault="00BD77E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后端根据请求执行相应操作（修改数据库记录或删除用户）。</w:t>
      </w:r>
    </w:p>
    <w:p w14:paraId="59BCCE32" w14:textId="78F69E06" w:rsidR="00BD77E5" w:rsidRPr="00BD77E5" w:rsidRDefault="00BD77E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lastRenderedPageBreak/>
        <w:t>后端返回操作结果，前端根据结果提示用户（操作成功/失败）并刷新列表（如需要）</w:t>
      </w:r>
    </w:p>
    <w:p w14:paraId="11572E28" w14:textId="673C1233" w:rsidR="00BD5B87" w:rsidRDefault="00BD5B87" w:rsidP="00BD5B87">
      <w:pPr>
        <w:pStyle w:val="3"/>
      </w:pPr>
      <w:bookmarkStart w:id="12" w:name="_Toc168081706"/>
      <w:r>
        <w:rPr>
          <w:rFonts w:hint="eastAsia"/>
        </w:rPr>
        <w:t>模块类图</w:t>
      </w:r>
      <w:bookmarkEnd w:id="12"/>
    </w:p>
    <w:p w14:paraId="4CFCD3AD" w14:textId="43E9101F" w:rsidR="00BD77E5" w:rsidRPr="00BD77E5" w:rsidRDefault="00BD77E5" w:rsidP="00BD77E5">
      <w:r>
        <w:rPr>
          <w:noProof/>
        </w:rPr>
        <w:drawing>
          <wp:inline distT="0" distB="0" distL="0" distR="0" wp14:anchorId="355E2F3E" wp14:editId="7947229B">
            <wp:extent cx="2660787" cy="457223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61F0" w14:textId="4A4D268B" w:rsidR="00BD5B87" w:rsidRDefault="00BD5B87" w:rsidP="00BD5B87">
      <w:pPr>
        <w:pStyle w:val="3"/>
      </w:pPr>
      <w:bookmarkStart w:id="13" w:name="_Toc168081707"/>
      <w:r>
        <w:rPr>
          <w:rFonts w:hint="eastAsia"/>
        </w:rPr>
        <w:lastRenderedPageBreak/>
        <w:t>模块数据流</w:t>
      </w:r>
      <w:bookmarkEnd w:id="13"/>
    </w:p>
    <w:p w14:paraId="5BCE6D38" w14:textId="1ED8609C" w:rsidR="00BD77E5" w:rsidRPr="00BD77E5" w:rsidRDefault="00BD77E5" w:rsidP="00BD77E5">
      <w:r>
        <w:rPr>
          <w:noProof/>
        </w:rPr>
        <w:drawing>
          <wp:inline distT="0" distB="0" distL="0" distR="0" wp14:anchorId="6DFF0C92" wp14:editId="6C923D50">
            <wp:extent cx="4489681" cy="2089257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7338" w14:textId="09021FB2" w:rsidR="00BD5B87" w:rsidRDefault="00BD5B87" w:rsidP="00BD5B87"/>
    <w:p w14:paraId="700FF871" w14:textId="110159B6" w:rsidR="00BD5B87" w:rsidRDefault="00BD77E5" w:rsidP="00BD5B87">
      <w:pPr>
        <w:pStyle w:val="2"/>
      </w:pPr>
      <w:bookmarkStart w:id="14" w:name="_Toc168081708"/>
      <w:r>
        <w:rPr>
          <w:rFonts w:hint="eastAsia"/>
        </w:rPr>
        <w:t>企宣模块详细设计</w:t>
      </w:r>
      <w:bookmarkEnd w:id="14"/>
    </w:p>
    <w:p w14:paraId="26C65A2E" w14:textId="677831D9" w:rsidR="00BD77E5" w:rsidRPr="00BD77E5" w:rsidRDefault="00BD77E5" w:rsidP="00BD77E5">
      <w:pPr>
        <w:pStyle w:val="3"/>
      </w:pPr>
      <w:bookmarkStart w:id="15" w:name="_Toc168081709"/>
      <w:r>
        <w:t>企宣界面</w:t>
      </w:r>
      <w:bookmarkEnd w:id="15"/>
    </w:p>
    <w:p w14:paraId="1CD70CDF" w14:textId="77777777" w:rsidR="00BD77E5" w:rsidRPr="00BD77E5" w:rsidRDefault="00BD77E5" w:rsidP="00BD77E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1、广告管理界面：</w:t>
      </w:r>
    </w:p>
    <w:p w14:paraId="011581C2" w14:textId="77777777" w:rsidR="00BD77E5" w:rsidRPr="00BD77E5" w:rsidRDefault="00BD77E5" w:rsidP="00BD77E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显示当前所有的广告内容，包括标题、内容、图片/视频预览以及发布状态。</w:t>
      </w:r>
    </w:p>
    <w:p w14:paraId="311FB28A" w14:textId="77777777" w:rsidR="00BD77E5" w:rsidRPr="00BD77E5" w:rsidRDefault="00BD77E5" w:rsidP="00BD77E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提供添加新广告或编辑现有广告的表单，包括标题、内容、图片/视频上传等字段。</w:t>
      </w:r>
    </w:p>
    <w:p w14:paraId="2811216A" w14:textId="77777777" w:rsidR="00BD77E5" w:rsidRPr="00BD77E5" w:rsidRDefault="00BD77E5" w:rsidP="00BD77E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允许管理员发布新广告或将现有广告下架，以便根据需要控制广告的显示状态。</w:t>
      </w:r>
    </w:p>
    <w:p w14:paraId="343BB736" w14:textId="77777777" w:rsidR="00BD77E5" w:rsidRPr="00BD77E5" w:rsidRDefault="00BD77E5" w:rsidP="00BD77E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2、企宣内容管理界面：</w:t>
      </w:r>
    </w:p>
    <w:p w14:paraId="71F070B0" w14:textId="77777777" w:rsidR="00BD77E5" w:rsidRPr="00BD77E5" w:rsidRDefault="00BD77E5" w:rsidP="00BD77E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列出当前所有的企宣内容，包括标题、内容摘要、创建日期等信息。</w:t>
      </w:r>
    </w:p>
    <w:p w14:paraId="301FFEDF" w14:textId="77777777" w:rsidR="00BD77E5" w:rsidRPr="00BD77E5" w:rsidRDefault="00BD77E5" w:rsidP="00BD77E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提供添加新内容或编辑现有内容的表单，包括标题、内容、图片/视频上传等字段。</w:t>
      </w:r>
    </w:p>
    <w:p w14:paraId="568174AC" w14:textId="7C52B7F7" w:rsidR="00BD77E5" w:rsidRDefault="00BD77E5" w:rsidP="00BD77E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BD77E5">
        <w:rPr>
          <w:rFonts w:ascii="宋体" w:eastAsia="宋体" w:hAnsi="宋体" w:cs="宋体"/>
          <w:sz w:val="24"/>
          <w:szCs w:val="24"/>
        </w:rPr>
        <w:t>允许管理员发布新内容或将现有内容撤回，以便根据需要控制内容的展示状态。</w:t>
      </w:r>
    </w:p>
    <w:p w14:paraId="71BAE3EB" w14:textId="77777777" w:rsidR="00BD77E5" w:rsidRDefault="00BD77E5" w:rsidP="00BD77E5">
      <w:pPr>
        <w:pStyle w:val="3"/>
      </w:pPr>
      <w:bookmarkStart w:id="16" w:name="_Toc168081710"/>
      <w:r>
        <w:t>模块内处理流程</w:t>
      </w:r>
      <w:bookmarkEnd w:id="16"/>
    </w:p>
    <w:p w14:paraId="0C688C93" w14:textId="77777777" w:rsidR="00BD77E5" w:rsidRPr="00BD77E5" w:rsidRDefault="00BD77E5" w:rsidP="00BD77E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14:paraId="4BCB379C" w14:textId="77777777" w:rsidR="00BD77E5" w:rsidRDefault="00BD77E5" w:rsidP="00BD77E5">
      <w:r>
        <w:t>广告管理界面处理流程</w:t>
      </w:r>
    </w:p>
    <w:p w14:paraId="4E213150" w14:textId="77777777" w:rsidR="00BD77E5" w:rsidRDefault="00BD77E5">
      <w:pPr>
        <w:pStyle w:val="ace-line"/>
        <w:numPr>
          <w:ilvl w:val="0"/>
          <w:numId w:val="6"/>
        </w:numPr>
      </w:pPr>
      <w:r>
        <w:t>页面初始化：</w:t>
      </w:r>
    </w:p>
    <w:p w14:paraId="6A6DBB80" w14:textId="77777777" w:rsidR="00BD77E5" w:rsidRDefault="00BD77E5">
      <w:pPr>
        <w:pStyle w:val="ace-line"/>
        <w:numPr>
          <w:ilvl w:val="1"/>
          <w:numId w:val="6"/>
        </w:numPr>
      </w:pPr>
      <w:r>
        <w:t>加载时，前端向后端发送请求获取所有广告信息。</w:t>
      </w:r>
    </w:p>
    <w:p w14:paraId="0EBF1DDB" w14:textId="77777777" w:rsidR="00BD77E5" w:rsidRDefault="00BD77E5">
      <w:pPr>
        <w:pStyle w:val="ace-line"/>
        <w:numPr>
          <w:ilvl w:val="1"/>
          <w:numId w:val="6"/>
        </w:numPr>
      </w:pPr>
      <w:r>
        <w:lastRenderedPageBreak/>
        <w:t>后端查询数据库，获取广告列表（标题、内容、图片/视频链接、发布状态），并返回给前端。</w:t>
      </w:r>
    </w:p>
    <w:p w14:paraId="54E913CE" w14:textId="77777777" w:rsidR="00BD77E5" w:rsidRDefault="00BD77E5">
      <w:pPr>
        <w:pStyle w:val="ace-line"/>
        <w:numPr>
          <w:ilvl w:val="1"/>
          <w:numId w:val="6"/>
        </w:numPr>
      </w:pPr>
      <w:r>
        <w:t>前端根据返回的数据渲染广告列表，每条广告包含预览、状态标记及操作按钮（编辑、上下架）。</w:t>
      </w:r>
    </w:p>
    <w:p w14:paraId="0CA996FD" w14:textId="77777777" w:rsidR="00BD77E5" w:rsidRDefault="00BD77E5">
      <w:pPr>
        <w:pStyle w:val="ace-line"/>
        <w:numPr>
          <w:ilvl w:val="0"/>
          <w:numId w:val="6"/>
        </w:numPr>
      </w:pPr>
      <w:r>
        <w:t>添加/编辑广告：</w:t>
      </w:r>
    </w:p>
    <w:p w14:paraId="61121085" w14:textId="77777777" w:rsidR="00BD77E5" w:rsidRDefault="00BD77E5">
      <w:pPr>
        <w:pStyle w:val="ace-line"/>
        <w:numPr>
          <w:ilvl w:val="1"/>
          <w:numId w:val="6"/>
        </w:numPr>
      </w:pPr>
      <w:r>
        <w:t>用户点击“添加新广告”或某广告的“编辑”按钮，弹出表单。</w:t>
      </w:r>
    </w:p>
    <w:p w14:paraId="0D10A964" w14:textId="77777777" w:rsidR="00BD77E5" w:rsidRDefault="00BD77E5">
      <w:pPr>
        <w:pStyle w:val="ace-line"/>
        <w:numPr>
          <w:ilvl w:val="1"/>
          <w:numId w:val="6"/>
        </w:numPr>
      </w:pPr>
      <w:r>
        <w:t>表单包含标题、内容输入框，以及图片/视频上传组件。</w:t>
      </w:r>
    </w:p>
    <w:p w14:paraId="533F2A75" w14:textId="77777777" w:rsidR="00BD77E5" w:rsidRDefault="00BD77E5">
      <w:pPr>
        <w:pStyle w:val="ace-line"/>
        <w:numPr>
          <w:ilvl w:val="1"/>
          <w:numId w:val="6"/>
        </w:numPr>
      </w:pPr>
      <w:r>
        <w:t>用户填写完毕后，提交表单至后端。</w:t>
      </w:r>
    </w:p>
    <w:p w14:paraId="394CAF22" w14:textId="77777777" w:rsidR="00BD77E5" w:rsidRDefault="00BD77E5">
      <w:pPr>
        <w:pStyle w:val="ace-line"/>
        <w:numPr>
          <w:ilvl w:val="1"/>
          <w:numId w:val="6"/>
        </w:numPr>
      </w:pPr>
      <w:r>
        <w:t>后端验证数据完整性及合法性，存储或更新数据库中的广告记录，并处理图片/视频上传（保存至服务器或云存储）。</w:t>
      </w:r>
    </w:p>
    <w:p w14:paraId="4DE78304" w14:textId="77777777" w:rsidR="00BD77E5" w:rsidRDefault="00BD77E5">
      <w:pPr>
        <w:pStyle w:val="ace-line"/>
        <w:numPr>
          <w:ilvl w:val="0"/>
          <w:numId w:val="6"/>
        </w:numPr>
      </w:pPr>
      <w:r>
        <w:t>发布/下架广告：</w:t>
      </w:r>
    </w:p>
    <w:p w14:paraId="459A1E39" w14:textId="77777777" w:rsidR="00BD77E5" w:rsidRDefault="00BD77E5">
      <w:pPr>
        <w:pStyle w:val="ace-line"/>
        <w:numPr>
          <w:ilvl w:val="1"/>
          <w:numId w:val="6"/>
        </w:numPr>
      </w:pPr>
      <w:r>
        <w:t>用户点击广告条目旁的“发布”或“下架”按钮，前端发送请求到后端，包含广告ID和操作指令。</w:t>
      </w:r>
    </w:p>
    <w:p w14:paraId="44864E84" w14:textId="77777777" w:rsidR="00BD77E5" w:rsidRDefault="00BD77E5">
      <w:pPr>
        <w:pStyle w:val="ace-line"/>
        <w:numPr>
          <w:ilvl w:val="1"/>
          <w:numId w:val="6"/>
        </w:numPr>
      </w:pPr>
      <w:r>
        <w:t>后端根据指令更新广告的发布状态，并反馈操作结果。</w:t>
      </w:r>
    </w:p>
    <w:p w14:paraId="6F7F07AD" w14:textId="77777777" w:rsidR="00BD77E5" w:rsidRDefault="00BD77E5">
      <w:pPr>
        <w:pStyle w:val="ace-line"/>
        <w:numPr>
          <w:ilvl w:val="1"/>
          <w:numId w:val="6"/>
        </w:numPr>
      </w:pPr>
      <w:r>
        <w:t>前端根据反馈更新列表中该广告的状态显示。</w:t>
      </w:r>
    </w:p>
    <w:p w14:paraId="77565CFF" w14:textId="77777777" w:rsidR="00BD77E5" w:rsidRDefault="00BD77E5" w:rsidP="00BD77E5">
      <w:r>
        <w:t>2</w:t>
      </w:r>
      <w:r>
        <w:t>、企宣内容管理界面处理流程</w:t>
      </w:r>
    </w:p>
    <w:p w14:paraId="473AAB3B" w14:textId="77777777" w:rsidR="00BD77E5" w:rsidRDefault="00BD77E5">
      <w:pPr>
        <w:pStyle w:val="ace-line"/>
        <w:numPr>
          <w:ilvl w:val="0"/>
          <w:numId w:val="7"/>
        </w:numPr>
      </w:pPr>
      <w:r>
        <w:t>内容列表加载：</w:t>
      </w:r>
    </w:p>
    <w:p w14:paraId="30C7D55E" w14:textId="77777777" w:rsidR="00BD77E5" w:rsidRDefault="00BD77E5">
      <w:pPr>
        <w:pStyle w:val="ace-line"/>
        <w:numPr>
          <w:ilvl w:val="1"/>
          <w:numId w:val="7"/>
        </w:numPr>
      </w:pPr>
      <w:r>
        <w:t>页面加载时，前端请求后端获取企宣内容列表。</w:t>
      </w:r>
    </w:p>
    <w:p w14:paraId="7D51564E" w14:textId="77777777" w:rsidR="00BD77E5" w:rsidRDefault="00BD77E5">
      <w:pPr>
        <w:pStyle w:val="ace-line"/>
        <w:numPr>
          <w:ilvl w:val="1"/>
          <w:numId w:val="7"/>
        </w:numPr>
      </w:pPr>
      <w:r>
        <w:t>后端查询并返回内容列表（标题、内容摘要、创建日期等）。</w:t>
      </w:r>
    </w:p>
    <w:p w14:paraId="3468E267" w14:textId="77777777" w:rsidR="00BD77E5" w:rsidRDefault="00BD77E5">
      <w:pPr>
        <w:pStyle w:val="ace-line"/>
        <w:numPr>
          <w:ilvl w:val="1"/>
          <w:numId w:val="7"/>
        </w:numPr>
      </w:pPr>
      <w:r>
        <w:t>前端渲染列表，每条内容显示关键信息及操作选项（编辑、发布/撤回）。</w:t>
      </w:r>
    </w:p>
    <w:p w14:paraId="36C24AD5" w14:textId="77777777" w:rsidR="00BD77E5" w:rsidRDefault="00BD77E5">
      <w:pPr>
        <w:pStyle w:val="ace-line"/>
        <w:numPr>
          <w:ilvl w:val="0"/>
          <w:numId w:val="7"/>
        </w:numPr>
      </w:pPr>
      <w:r>
        <w:t>添加/编辑内容：</w:t>
      </w:r>
    </w:p>
    <w:p w14:paraId="56BD96CF" w14:textId="77777777" w:rsidR="00BD77E5" w:rsidRDefault="00BD77E5">
      <w:pPr>
        <w:pStyle w:val="ace-line"/>
        <w:numPr>
          <w:ilvl w:val="1"/>
          <w:numId w:val="7"/>
        </w:numPr>
      </w:pPr>
      <w:r>
        <w:t>用户选择“添加新内容”或点击某内容的“编辑”按钮，弹出编辑表单。</w:t>
      </w:r>
    </w:p>
    <w:p w14:paraId="424F5D57" w14:textId="77777777" w:rsidR="00BD77E5" w:rsidRDefault="00BD77E5">
      <w:pPr>
        <w:pStyle w:val="ace-line"/>
        <w:numPr>
          <w:ilvl w:val="1"/>
          <w:numId w:val="7"/>
        </w:numPr>
      </w:pPr>
      <w:r>
        <w:t>表单包括标题、内容输入区域及媒体上传选项。</w:t>
      </w:r>
    </w:p>
    <w:p w14:paraId="79BC99C9" w14:textId="77777777" w:rsidR="00BD77E5" w:rsidRDefault="00BD77E5">
      <w:pPr>
        <w:pStyle w:val="ace-line"/>
        <w:numPr>
          <w:ilvl w:val="1"/>
          <w:numId w:val="7"/>
        </w:numPr>
      </w:pPr>
      <w:r>
        <w:t>用户提交表单，后端验证数据，保存或更新数据库记录，处理上传的图片/视频。</w:t>
      </w:r>
    </w:p>
    <w:p w14:paraId="5364A34A" w14:textId="77777777" w:rsidR="00BD77E5" w:rsidRDefault="00BD77E5">
      <w:pPr>
        <w:pStyle w:val="ace-line"/>
        <w:numPr>
          <w:ilvl w:val="0"/>
          <w:numId w:val="7"/>
        </w:numPr>
      </w:pPr>
      <w:r>
        <w:t>发布/撤回内容：</w:t>
      </w:r>
    </w:p>
    <w:p w14:paraId="56D91DAE" w14:textId="77777777" w:rsidR="00BD77E5" w:rsidRDefault="00BD77E5">
      <w:pPr>
        <w:pStyle w:val="ace-line"/>
        <w:numPr>
          <w:ilvl w:val="1"/>
          <w:numId w:val="7"/>
        </w:numPr>
      </w:pPr>
      <w:r>
        <w:t>用户选择某内容的“发布”或“撤回”操作。</w:t>
      </w:r>
    </w:p>
    <w:p w14:paraId="62548735" w14:textId="77777777" w:rsidR="00BD77E5" w:rsidRDefault="00BD77E5">
      <w:pPr>
        <w:pStyle w:val="ace-line"/>
        <w:numPr>
          <w:ilvl w:val="1"/>
          <w:numId w:val="7"/>
        </w:numPr>
      </w:pPr>
      <w:r>
        <w:t>前端发送请求，包含内容ID和操作类型。</w:t>
      </w:r>
    </w:p>
    <w:p w14:paraId="5FD3E4C7" w14:textId="77777777" w:rsidR="00BD77E5" w:rsidRDefault="00BD77E5">
      <w:pPr>
        <w:pStyle w:val="ace-line"/>
        <w:numPr>
          <w:ilvl w:val="1"/>
          <w:numId w:val="7"/>
        </w:numPr>
      </w:pPr>
      <w:r>
        <w:t>后端根据请求更新内容的展示状态。</w:t>
      </w:r>
    </w:p>
    <w:p w14:paraId="5EFC8F0B" w14:textId="77777777" w:rsidR="00BD77E5" w:rsidRDefault="00BD77E5">
      <w:pPr>
        <w:pStyle w:val="ace-line"/>
        <w:numPr>
          <w:ilvl w:val="1"/>
          <w:numId w:val="7"/>
        </w:numPr>
      </w:pPr>
      <w:r>
        <w:t>前端更新列表中内容的展示状态标志，反映最新状态</w:t>
      </w:r>
    </w:p>
    <w:p w14:paraId="1A08704A" w14:textId="395981CC" w:rsidR="00BD77E5" w:rsidRDefault="00BD77E5" w:rsidP="00BD77E5">
      <w:pPr>
        <w:pStyle w:val="3"/>
      </w:pPr>
      <w:bookmarkStart w:id="17" w:name="_Toc168081711"/>
      <w:r>
        <w:lastRenderedPageBreak/>
        <w:t>模块类图</w:t>
      </w:r>
      <w:bookmarkEnd w:id="17"/>
    </w:p>
    <w:p w14:paraId="39D53013" w14:textId="504B5C05" w:rsidR="00BD77E5" w:rsidRPr="00BD77E5" w:rsidRDefault="00BD77E5" w:rsidP="00BD77E5">
      <w:r>
        <w:rPr>
          <w:noProof/>
        </w:rPr>
        <w:drawing>
          <wp:inline distT="0" distB="0" distL="0" distR="0" wp14:anchorId="761617EF" wp14:editId="45E2EA14">
            <wp:extent cx="5274310" cy="2712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65ED" w14:textId="4C359498" w:rsidR="00BD77E5" w:rsidRDefault="00BD77E5" w:rsidP="00BD77E5">
      <w:pPr>
        <w:pStyle w:val="3"/>
      </w:pPr>
      <w:bookmarkStart w:id="18" w:name="_Toc168081712"/>
      <w:r>
        <w:t>模块数据流</w:t>
      </w:r>
      <w:bookmarkEnd w:id="18"/>
    </w:p>
    <w:p w14:paraId="3E925AF1" w14:textId="59FD3E85" w:rsidR="00BD77E5" w:rsidRDefault="00BD77E5" w:rsidP="00BD77E5">
      <w:r>
        <w:rPr>
          <w:noProof/>
        </w:rPr>
        <w:drawing>
          <wp:inline distT="0" distB="0" distL="0" distR="0" wp14:anchorId="3896C0D3" wp14:editId="0D56E78A">
            <wp:extent cx="5274310" cy="2428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1F1E" w14:textId="77777777" w:rsidR="00A150B6" w:rsidRDefault="00A150B6">
      <w:pPr>
        <w:pStyle w:val="2"/>
        <w:numPr>
          <w:ilvl w:val="1"/>
          <w:numId w:val="1"/>
        </w:numPr>
      </w:pPr>
      <w:bookmarkStart w:id="19" w:name="_Toc168081713"/>
      <w:r>
        <w:rPr>
          <w:rFonts w:hint="eastAsia"/>
        </w:rPr>
        <w:lastRenderedPageBreak/>
        <w:t>商品模块详细设计</w:t>
      </w:r>
      <w:bookmarkEnd w:id="19"/>
    </w:p>
    <w:p w14:paraId="2F0B881C" w14:textId="77777777" w:rsidR="00A150B6" w:rsidRDefault="00A150B6">
      <w:pPr>
        <w:pStyle w:val="3"/>
        <w:numPr>
          <w:ilvl w:val="2"/>
          <w:numId w:val="1"/>
        </w:numPr>
      </w:pPr>
      <w:bookmarkStart w:id="20" w:name="_Toc168081714"/>
      <w:r>
        <w:rPr>
          <w:rFonts w:hint="eastAsia"/>
        </w:rPr>
        <w:t>模块界面</w:t>
      </w:r>
      <w:bookmarkEnd w:id="20"/>
    </w:p>
    <w:p w14:paraId="68715537" w14:textId="77777777" w:rsidR="00A150B6" w:rsidRDefault="00A150B6">
      <w:pPr>
        <w:pStyle w:val="3"/>
        <w:numPr>
          <w:ilvl w:val="2"/>
          <w:numId w:val="1"/>
        </w:numPr>
      </w:pPr>
      <w:bookmarkStart w:id="21" w:name="_Toc168081715"/>
      <w:r>
        <w:rPr>
          <w:rFonts w:hint="eastAsia"/>
        </w:rPr>
        <w:t>模块内处理流程</w:t>
      </w:r>
      <w:bookmarkEnd w:id="21"/>
    </w:p>
    <w:p w14:paraId="6D9BDE2F" w14:textId="7F25A975" w:rsidR="00BC7FCB" w:rsidRDefault="00BC7FCB" w:rsidP="00BC7FCB">
      <w:pPr>
        <w:pStyle w:val="4"/>
      </w:pPr>
      <w:r>
        <w:rPr>
          <w:rFonts w:hint="eastAsia"/>
        </w:rPr>
        <w:t>品牌相关界面</w:t>
      </w:r>
    </w:p>
    <w:p w14:paraId="69E5C854" w14:textId="65BC98B0" w:rsidR="00BC7FCB" w:rsidRDefault="00BC7FCB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更新品牌信息</w:t>
      </w:r>
    </w:p>
    <w:p w14:paraId="2F432FF5" w14:textId="77777777" w:rsidR="00BC7FCB" w:rsidRDefault="00BC7FCB" w:rsidP="00BC7FCB">
      <w:pPr>
        <w:pStyle w:val="af0"/>
        <w:ind w:left="360" w:firstLine="440"/>
      </w:pPr>
      <w:r>
        <w:rPr>
          <w:rFonts w:hint="eastAsia"/>
        </w:rPr>
        <w:t>根据传入的</w:t>
      </w:r>
      <w:r>
        <w:rPr>
          <w:rFonts w:hint="eastAsia"/>
        </w:rPr>
        <w:t xml:space="preserve"> BrandVO </w:t>
      </w:r>
      <w:r>
        <w:rPr>
          <w:rFonts w:hint="eastAsia"/>
        </w:rPr>
        <w:t>对象更新品牌信息</w:t>
      </w:r>
      <w:r>
        <w:rPr>
          <w:rFonts w:hint="eastAsia"/>
        </w:rPr>
        <w:t>,</w:t>
      </w:r>
      <w:r>
        <w:rPr>
          <w:rFonts w:hint="eastAsia"/>
        </w:rPr>
        <w:t>包括品牌名称和图片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3B57D6A7" w14:textId="77777777" w:rsidR="00BC7FCB" w:rsidRDefault="00BC7FCB" w:rsidP="00BC7FCB">
      <w:pPr>
        <w:pStyle w:val="af0"/>
        <w:ind w:left="360" w:firstLine="440"/>
      </w:pPr>
      <w:r>
        <w:rPr>
          <w:rFonts w:hint="eastAsia"/>
        </w:rPr>
        <w:t>更新完成后清理品牌缓存。</w:t>
      </w:r>
    </w:p>
    <w:p w14:paraId="1E0726E2" w14:textId="4AA03870" w:rsidR="00BC7FCB" w:rsidRDefault="00BC7FCB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创建新品牌</w:t>
      </w:r>
    </w:p>
    <w:p w14:paraId="136B7D40" w14:textId="77777777" w:rsidR="00BC7FCB" w:rsidRDefault="00BC7FCB" w:rsidP="00BC7FCB">
      <w:pPr>
        <w:pStyle w:val="af0"/>
        <w:ind w:left="360" w:firstLine="440"/>
      </w:pPr>
      <w:r>
        <w:rPr>
          <w:rFonts w:hint="eastAsia"/>
        </w:rPr>
        <w:t>根据传入的</w:t>
      </w:r>
      <w:r>
        <w:rPr>
          <w:rFonts w:hint="eastAsia"/>
        </w:rPr>
        <w:t xml:space="preserve"> BrandVO </w:t>
      </w:r>
      <w:r>
        <w:rPr>
          <w:rFonts w:hint="eastAsia"/>
        </w:rPr>
        <w:t>对象创建新的品牌。</w:t>
      </w:r>
    </w:p>
    <w:p w14:paraId="1DB0CF3A" w14:textId="77777777" w:rsidR="00BC7FCB" w:rsidRDefault="00BC7FCB" w:rsidP="00BC7FCB">
      <w:pPr>
        <w:pStyle w:val="af0"/>
        <w:ind w:left="360" w:firstLine="440"/>
      </w:pPr>
      <w:r>
        <w:rPr>
          <w:rFonts w:hint="eastAsia"/>
        </w:rPr>
        <w:t>创建完成后清理品牌缓存。</w:t>
      </w:r>
    </w:p>
    <w:p w14:paraId="230AA8C8" w14:textId="59302B64" w:rsidR="00BC7FCB" w:rsidRDefault="00BC7FCB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删除品牌</w:t>
      </w:r>
    </w:p>
    <w:p w14:paraId="6AF9C9C9" w14:textId="77777777" w:rsidR="00BC7FCB" w:rsidRDefault="00BC7FCB" w:rsidP="00BC7FCB">
      <w:pPr>
        <w:pStyle w:val="af0"/>
        <w:ind w:left="360" w:firstLine="440"/>
      </w:pPr>
      <w:r>
        <w:rPr>
          <w:rFonts w:hint="eastAsia"/>
        </w:rPr>
        <w:t>根据传入的品牌</w:t>
      </w:r>
      <w:r>
        <w:rPr>
          <w:rFonts w:hint="eastAsia"/>
        </w:rPr>
        <w:t>ID</w:t>
      </w:r>
      <w:r>
        <w:rPr>
          <w:rFonts w:hint="eastAsia"/>
        </w:rPr>
        <w:t>删除品牌。</w:t>
      </w:r>
    </w:p>
    <w:p w14:paraId="0BBF08A7" w14:textId="77777777" w:rsidR="00BC7FCB" w:rsidRDefault="00BC7FCB" w:rsidP="00BC7FCB">
      <w:pPr>
        <w:pStyle w:val="af0"/>
        <w:ind w:left="360" w:firstLine="440"/>
      </w:pPr>
      <w:r>
        <w:rPr>
          <w:rFonts w:hint="eastAsia"/>
        </w:rPr>
        <w:t>在删除前先检查该品牌下是否存在商品</w:t>
      </w:r>
      <w:r>
        <w:rPr>
          <w:rFonts w:hint="eastAsia"/>
        </w:rPr>
        <w:t>,</w:t>
      </w:r>
      <w:r>
        <w:rPr>
          <w:rFonts w:hint="eastAsia"/>
        </w:rPr>
        <w:t>如果存在则不允许删除。</w:t>
      </w:r>
    </w:p>
    <w:p w14:paraId="3ABBA00C" w14:textId="77777777" w:rsidR="00BC7FCB" w:rsidRDefault="00BC7FCB" w:rsidP="00BC7FCB">
      <w:pPr>
        <w:pStyle w:val="af0"/>
        <w:ind w:left="360" w:firstLine="440"/>
      </w:pPr>
      <w:r>
        <w:rPr>
          <w:rFonts w:hint="eastAsia"/>
        </w:rPr>
        <w:t>删除成功后清理品牌缓存。</w:t>
      </w:r>
    </w:p>
    <w:p w14:paraId="4AF7BABC" w14:textId="7C998256" w:rsidR="00BC7FCB" w:rsidRDefault="00BC7FCB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分页查询品牌列表</w:t>
      </w:r>
    </w:p>
    <w:p w14:paraId="1CC397FD" w14:textId="77777777" w:rsidR="00BC7FCB" w:rsidRDefault="00BC7FCB" w:rsidP="00BC7FCB">
      <w:pPr>
        <w:pStyle w:val="af0"/>
        <w:ind w:left="360" w:firstLine="440"/>
      </w:pPr>
      <w:r>
        <w:rPr>
          <w:rFonts w:hint="eastAsia"/>
        </w:rPr>
        <w:t>首先尝试从缓存中获取分页数据</w:t>
      </w:r>
      <w:r>
        <w:rPr>
          <w:rFonts w:hint="eastAsia"/>
        </w:rPr>
        <w:t>,</w:t>
      </w:r>
      <w:r>
        <w:rPr>
          <w:rFonts w:hint="eastAsia"/>
        </w:rPr>
        <w:t>如果缓存中没有则从数据库查询。</w:t>
      </w:r>
    </w:p>
    <w:p w14:paraId="16AA88A6" w14:textId="77777777" w:rsidR="00BC7FCB" w:rsidRDefault="00BC7FCB" w:rsidP="00BC7FCB">
      <w:pPr>
        <w:pStyle w:val="af0"/>
        <w:ind w:left="360" w:firstLine="440"/>
      </w:pPr>
      <w:r>
        <w:rPr>
          <w:rFonts w:hint="eastAsia"/>
        </w:rPr>
        <w:t>查询数据库时</w:t>
      </w:r>
      <w:r>
        <w:rPr>
          <w:rFonts w:hint="eastAsia"/>
        </w:rPr>
        <w:t>,</w:t>
      </w:r>
      <w:r>
        <w:rPr>
          <w:rFonts w:hint="eastAsia"/>
        </w:rPr>
        <w:t>同时查询关联的用户和图片信息</w:t>
      </w:r>
      <w:r>
        <w:rPr>
          <w:rFonts w:hint="eastAsia"/>
        </w:rPr>
        <w:t>,</w:t>
      </w:r>
      <w:r>
        <w:rPr>
          <w:rFonts w:hint="eastAsia"/>
        </w:rPr>
        <w:t>并将结果封装为</w:t>
      </w:r>
      <w:r>
        <w:rPr>
          <w:rFonts w:hint="eastAsia"/>
        </w:rPr>
        <w:t xml:space="preserve"> BrandPageVO </w:t>
      </w:r>
      <w:r>
        <w:rPr>
          <w:rFonts w:hint="eastAsia"/>
        </w:rPr>
        <w:t>对象。</w:t>
      </w:r>
    </w:p>
    <w:p w14:paraId="27490393" w14:textId="77777777" w:rsidR="00BC7FCB" w:rsidRDefault="00BC7FCB" w:rsidP="00BC7FCB">
      <w:pPr>
        <w:pStyle w:val="af0"/>
        <w:ind w:left="360" w:firstLine="440"/>
      </w:pPr>
      <w:r>
        <w:rPr>
          <w:rFonts w:hint="eastAsia"/>
        </w:rPr>
        <w:t>查询结果缓存至</w:t>
      </w:r>
      <w:r>
        <w:rPr>
          <w:rFonts w:hint="eastAsia"/>
        </w:rPr>
        <w:t xml:space="preserve"> Redis</w:t>
      </w:r>
      <w:r>
        <w:rPr>
          <w:rFonts w:hint="eastAsia"/>
        </w:rPr>
        <w:t>。</w:t>
      </w:r>
    </w:p>
    <w:p w14:paraId="371AEBE1" w14:textId="018F9326" w:rsidR="00BC7FCB" w:rsidRDefault="00BC7FCB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缓存管理</w:t>
      </w:r>
    </w:p>
    <w:p w14:paraId="1ED7E989" w14:textId="77777777" w:rsidR="00BC7FCB" w:rsidRDefault="00BC7FCB" w:rsidP="00BC7FCB">
      <w:pPr>
        <w:pStyle w:val="af0"/>
        <w:ind w:left="360" w:firstLine="440"/>
      </w:pPr>
      <w:r>
        <w:rPr>
          <w:rFonts w:hint="eastAsia"/>
        </w:rPr>
        <w:t>在更新、创建和删除品牌时清理整个品牌缓存。</w:t>
      </w:r>
    </w:p>
    <w:p w14:paraId="36AF0B89" w14:textId="5C26FB98" w:rsidR="00BC7FCB" w:rsidRDefault="00BC7FCB" w:rsidP="00BC7FCB">
      <w:pPr>
        <w:pStyle w:val="af0"/>
        <w:ind w:left="360" w:firstLineChars="0" w:firstLine="0"/>
      </w:pPr>
      <w:r>
        <w:rPr>
          <w:rFonts w:hint="eastAsia"/>
        </w:rPr>
        <w:t>在分页查询时</w:t>
      </w:r>
      <w:r>
        <w:rPr>
          <w:rFonts w:hint="eastAsia"/>
        </w:rPr>
        <w:t>,</w:t>
      </w:r>
      <w:r>
        <w:rPr>
          <w:rFonts w:hint="eastAsia"/>
        </w:rPr>
        <w:t>根据页码缓存对应页的数据。</w:t>
      </w:r>
    </w:p>
    <w:p w14:paraId="12843224" w14:textId="60EB0B57" w:rsidR="00BC7FCB" w:rsidRDefault="00BC7FCB" w:rsidP="00BC7FCB">
      <w:pPr>
        <w:pStyle w:val="4"/>
      </w:pPr>
      <w:r>
        <w:rPr>
          <w:rFonts w:hint="eastAsia"/>
        </w:rPr>
        <w:t>目录（分类模块）</w:t>
      </w:r>
    </w:p>
    <w:p w14:paraId="4808A6DA" w14:textId="0EE4C51A" w:rsidR="00BC7FCB" w:rsidRDefault="00BC7FCB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创建分类</w:t>
      </w:r>
      <w:r>
        <w:rPr>
          <w:rFonts w:hint="eastAsia"/>
        </w:rPr>
        <w:t>:</w:t>
      </w:r>
    </w:p>
    <w:p w14:paraId="0EF5CE51" w14:textId="77777777" w:rsidR="00BC7FCB" w:rsidRDefault="00BC7FCB" w:rsidP="00BC7FCB">
      <w:pPr>
        <w:ind w:leftChars="164" w:left="361"/>
      </w:pPr>
      <w:r>
        <w:rPr>
          <w:rFonts w:hint="eastAsia"/>
        </w:rPr>
        <w:t>根据传入的</w:t>
      </w:r>
      <w:r>
        <w:rPr>
          <w:rFonts w:hint="eastAsia"/>
        </w:rPr>
        <w:t xml:space="preserve"> CategoryReqVO </w:t>
      </w:r>
      <w:r>
        <w:rPr>
          <w:rFonts w:hint="eastAsia"/>
        </w:rPr>
        <w:t>对象创建一个新的</w:t>
      </w:r>
      <w:r>
        <w:rPr>
          <w:rFonts w:hint="eastAsia"/>
        </w:rPr>
        <w:t xml:space="preserve"> Category </w:t>
      </w:r>
      <w:r>
        <w:rPr>
          <w:rFonts w:hint="eastAsia"/>
        </w:rPr>
        <w:t>实体</w:t>
      </w:r>
      <w:r>
        <w:rPr>
          <w:rFonts w:hint="eastAsia"/>
        </w:rPr>
        <w:t>,</w:t>
      </w:r>
      <w:r>
        <w:rPr>
          <w:rFonts w:hint="eastAsia"/>
        </w:rPr>
        <w:t>并保存到数据库。</w:t>
      </w:r>
    </w:p>
    <w:p w14:paraId="06F8BA18" w14:textId="77777777" w:rsidR="00BC7FCB" w:rsidRDefault="00BC7FCB" w:rsidP="00BC7FCB">
      <w:pPr>
        <w:ind w:leftChars="164" w:left="361"/>
      </w:pPr>
      <w:r>
        <w:rPr>
          <w:rFonts w:hint="eastAsia"/>
        </w:rPr>
        <w:lastRenderedPageBreak/>
        <w:t>如果传入了父级分类</w:t>
      </w:r>
      <w:r>
        <w:rPr>
          <w:rFonts w:hint="eastAsia"/>
        </w:rPr>
        <w:t xml:space="preserve"> ID,</w:t>
      </w:r>
      <w:r>
        <w:rPr>
          <w:rFonts w:hint="eastAsia"/>
        </w:rPr>
        <w:t>则将其设置为新分类的父级分类。</w:t>
      </w:r>
    </w:p>
    <w:p w14:paraId="0F07D4D5" w14:textId="597417AC" w:rsidR="00BC7FCB" w:rsidRDefault="00BC7FCB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查询分类路径</w:t>
      </w:r>
      <w:r>
        <w:rPr>
          <w:rFonts w:hint="eastAsia"/>
        </w:rPr>
        <w:t>:</w:t>
      </w:r>
    </w:p>
    <w:p w14:paraId="3A7CA601" w14:textId="77777777" w:rsidR="00BC7FCB" w:rsidRDefault="00BC7FCB" w:rsidP="00BC7FCB">
      <w:pPr>
        <w:ind w:firstLine="360"/>
      </w:pPr>
      <w:r>
        <w:rPr>
          <w:rFonts w:hint="eastAsia"/>
        </w:rPr>
        <w:t>通过分类</w:t>
      </w:r>
      <w:r>
        <w:rPr>
          <w:rFonts w:hint="eastAsia"/>
        </w:rPr>
        <w:t xml:space="preserve"> ID </w:t>
      </w:r>
      <w:r>
        <w:rPr>
          <w:rFonts w:hint="eastAsia"/>
        </w:rPr>
        <w:t>递归查询分类的父级路径</w:t>
      </w:r>
      <w:r>
        <w:rPr>
          <w:rFonts w:hint="eastAsia"/>
        </w:rPr>
        <w:t>,</w:t>
      </w:r>
      <w:r>
        <w:rPr>
          <w:rFonts w:hint="eastAsia"/>
        </w:rPr>
        <w:t>并将分类名称添加到一个</w:t>
      </w:r>
      <w:r>
        <w:rPr>
          <w:rFonts w:hint="eastAsia"/>
        </w:rPr>
        <w:t xml:space="preserve"> LinkedList </w:t>
      </w:r>
      <w:r>
        <w:rPr>
          <w:rFonts w:hint="eastAsia"/>
        </w:rPr>
        <w:t>中返回。</w:t>
      </w:r>
    </w:p>
    <w:p w14:paraId="5AF937CC" w14:textId="169CD9C8" w:rsidR="00BC7FCB" w:rsidRDefault="00BC7FCB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删除分类</w:t>
      </w:r>
      <w:r>
        <w:rPr>
          <w:rFonts w:hint="eastAsia"/>
        </w:rPr>
        <w:t>:</w:t>
      </w:r>
    </w:p>
    <w:p w14:paraId="25DE793C" w14:textId="77777777" w:rsidR="00BC7FCB" w:rsidRDefault="00BC7FCB" w:rsidP="00BC7FCB">
      <w:pPr>
        <w:ind w:leftChars="164" w:left="361"/>
      </w:pPr>
      <w:r>
        <w:rPr>
          <w:rFonts w:hint="eastAsia"/>
        </w:rPr>
        <w:t>检查是否有产品属于当前分类</w:t>
      </w:r>
      <w:r>
        <w:rPr>
          <w:rFonts w:hint="eastAsia"/>
        </w:rPr>
        <w:t>,</w:t>
      </w:r>
      <w:r>
        <w:rPr>
          <w:rFonts w:hint="eastAsia"/>
        </w:rPr>
        <w:t>如果有则抛出异常。</w:t>
      </w:r>
    </w:p>
    <w:p w14:paraId="62DDAA64" w14:textId="77777777" w:rsidR="00BC7FCB" w:rsidRDefault="00BC7FCB" w:rsidP="00BC7FCB">
      <w:pPr>
        <w:ind w:leftChars="164" w:left="361"/>
      </w:pPr>
      <w:r>
        <w:rPr>
          <w:rFonts w:hint="eastAsia"/>
        </w:rPr>
        <w:t>检查是否有子分类</w:t>
      </w:r>
      <w:r>
        <w:rPr>
          <w:rFonts w:hint="eastAsia"/>
        </w:rPr>
        <w:t>,</w:t>
      </w:r>
      <w:r>
        <w:rPr>
          <w:rFonts w:hint="eastAsia"/>
        </w:rPr>
        <w:t>如果有则抛出异常。</w:t>
      </w:r>
    </w:p>
    <w:p w14:paraId="6CDEB5FC" w14:textId="77777777" w:rsidR="00BC7FCB" w:rsidRDefault="00BC7FCB" w:rsidP="00BC7FCB">
      <w:pPr>
        <w:ind w:leftChars="164" w:left="361"/>
      </w:pPr>
      <w:r>
        <w:rPr>
          <w:rFonts w:hint="eastAsia"/>
        </w:rPr>
        <w:t>检查是否有优惠券与当前分类关联</w:t>
      </w:r>
      <w:r>
        <w:rPr>
          <w:rFonts w:hint="eastAsia"/>
        </w:rPr>
        <w:t>,</w:t>
      </w:r>
      <w:r>
        <w:rPr>
          <w:rFonts w:hint="eastAsia"/>
        </w:rPr>
        <w:t>如果有则抛出异常。</w:t>
      </w:r>
    </w:p>
    <w:p w14:paraId="36F887D2" w14:textId="77777777" w:rsidR="00BC7FCB" w:rsidRDefault="00BC7FCB" w:rsidP="00BC7FCB">
      <w:pPr>
        <w:ind w:leftChars="164" w:left="361"/>
      </w:pPr>
      <w:r>
        <w:rPr>
          <w:rFonts w:hint="eastAsia"/>
        </w:rPr>
        <w:t>如果以上条件都满足</w:t>
      </w:r>
      <w:r>
        <w:rPr>
          <w:rFonts w:hint="eastAsia"/>
        </w:rPr>
        <w:t>,</w:t>
      </w:r>
      <w:r>
        <w:rPr>
          <w:rFonts w:hint="eastAsia"/>
        </w:rPr>
        <w:t>则删除该分类。</w:t>
      </w:r>
    </w:p>
    <w:p w14:paraId="777F661E" w14:textId="6C26FE98" w:rsidR="00BC7FCB" w:rsidRDefault="00BC7FCB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排序分类</w:t>
      </w:r>
      <w:r>
        <w:rPr>
          <w:rFonts w:hint="eastAsia"/>
        </w:rPr>
        <w:t>:</w:t>
      </w:r>
    </w:p>
    <w:p w14:paraId="6D7D7D23" w14:textId="77777777" w:rsidR="00BC7FCB" w:rsidRDefault="00BC7FCB" w:rsidP="00BC7FCB">
      <w:pPr>
        <w:ind w:firstLine="360"/>
      </w:pPr>
      <w:r>
        <w:rPr>
          <w:rFonts w:hint="eastAsia"/>
        </w:rPr>
        <w:t>根据传入的</w:t>
      </w:r>
      <w:r>
        <w:rPr>
          <w:rFonts w:hint="eastAsia"/>
        </w:rPr>
        <w:t xml:space="preserve"> OrderCategoryVO </w:t>
      </w:r>
      <w:r>
        <w:rPr>
          <w:rFonts w:hint="eastAsia"/>
        </w:rPr>
        <w:t>列表</w:t>
      </w:r>
      <w:r>
        <w:rPr>
          <w:rFonts w:hint="eastAsia"/>
        </w:rPr>
        <w:t>,</w:t>
      </w:r>
      <w:r>
        <w:rPr>
          <w:rFonts w:hint="eastAsia"/>
        </w:rPr>
        <w:t>更新各个分类的序列号。</w:t>
      </w:r>
    </w:p>
    <w:p w14:paraId="0236ABD1" w14:textId="49B5091C" w:rsidR="00BC7FCB" w:rsidRDefault="00BC7FCB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更新分类</w:t>
      </w:r>
      <w:r>
        <w:rPr>
          <w:rFonts w:hint="eastAsia"/>
        </w:rPr>
        <w:t>:</w:t>
      </w:r>
    </w:p>
    <w:p w14:paraId="066A2D66" w14:textId="77777777" w:rsidR="00BC7FCB" w:rsidRDefault="00BC7FCB" w:rsidP="00BC7FCB">
      <w:pPr>
        <w:ind w:leftChars="164" w:left="361"/>
      </w:pPr>
      <w:r>
        <w:rPr>
          <w:rFonts w:hint="eastAsia"/>
        </w:rPr>
        <w:t>检查</w:t>
      </w:r>
      <w:r>
        <w:rPr>
          <w:rFonts w:hint="eastAsia"/>
        </w:rPr>
        <w:t xml:space="preserve"> ID </w:t>
      </w:r>
      <w:r>
        <w:rPr>
          <w:rFonts w:hint="eastAsia"/>
        </w:rPr>
        <w:t>是否存在</w:t>
      </w:r>
      <w:r>
        <w:rPr>
          <w:rFonts w:hint="eastAsia"/>
        </w:rPr>
        <w:t>,</w:t>
      </w:r>
      <w:r>
        <w:rPr>
          <w:rFonts w:hint="eastAsia"/>
        </w:rPr>
        <w:t>如果不存在则抛出异常。</w:t>
      </w:r>
    </w:p>
    <w:p w14:paraId="325C4593" w14:textId="77777777" w:rsidR="00BC7FCB" w:rsidRDefault="00BC7FCB" w:rsidP="00BC7FCB">
      <w:pPr>
        <w:ind w:leftChars="164" w:left="361"/>
      </w:pPr>
      <w:r>
        <w:rPr>
          <w:rFonts w:hint="eastAsia"/>
        </w:rPr>
        <w:t>检查父级分类</w:t>
      </w:r>
      <w:r>
        <w:rPr>
          <w:rFonts w:hint="eastAsia"/>
        </w:rPr>
        <w:t xml:space="preserve"> ID </w:t>
      </w:r>
      <w:r>
        <w:rPr>
          <w:rFonts w:hint="eastAsia"/>
        </w:rPr>
        <w:t>是否存在</w:t>
      </w:r>
      <w:r>
        <w:rPr>
          <w:rFonts w:hint="eastAsia"/>
        </w:rPr>
        <w:t>,</w:t>
      </w:r>
      <w:r>
        <w:rPr>
          <w:rFonts w:hint="eastAsia"/>
        </w:rPr>
        <w:t>如果不存在则抛出异常。</w:t>
      </w:r>
    </w:p>
    <w:p w14:paraId="18E5E69F" w14:textId="77777777" w:rsidR="00BC7FCB" w:rsidRDefault="00BC7FCB" w:rsidP="00BC7FCB">
      <w:pPr>
        <w:ind w:leftChars="164" w:left="361"/>
      </w:pPr>
      <w:r>
        <w:rPr>
          <w:rFonts w:hint="eastAsia"/>
        </w:rPr>
        <w:t>将</w:t>
      </w:r>
      <w:r>
        <w:rPr>
          <w:rFonts w:hint="eastAsia"/>
        </w:rPr>
        <w:t xml:space="preserve"> CategoryReqVO </w:t>
      </w:r>
      <w:r>
        <w:rPr>
          <w:rFonts w:hint="eastAsia"/>
        </w:rPr>
        <w:t>对象转换为</w:t>
      </w:r>
      <w:r>
        <w:rPr>
          <w:rFonts w:hint="eastAsia"/>
        </w:rPr>
        <w:t xml:space="preserve"> Category </w:t>
      </w:r>
      <w:r>
        <w:rPr>
          <w:rFonts w:hint="eastAsia"/>
        </w:rPr>
        <w:t>实体并更新到数据库。</w:t>
      </w:r>
    </w:p>
    <w:p w14:paraId="46CD1E44" w14:textId="0A8FD6B1" w:rsidR="00BC7FCB" w:rsidRDefault="00BC7FCB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查询分类列表</w:t>
      </w:r>
      <w:r>
        <w:rPr>
          <w:rFonts w:hint="eastAsia"/>
        </w:rPr>
        <w:t>:</w:t>
      </w:r>
    </w:p>
    <w:p w14:paraId="460EF740" w14:textId="77777777" w:rsidR="00BC7FCB" w:rsidRDefault="00BC7FCB" w:rsidP="00BC7FCB">
      <w:pPr>
        <w:ind w:leftChars="164" w:left="361"/>
      </w:pPr>
      <w:r>
        <w:rPr>
          <w:rFonts w:hint="eastAsia"/>
        </w:rPr>
        <w:t>首先查询出所有的顶级分类</w:t>
      </w:r>
      <w:r>
        <w:rPr>
          <w:rFonts w:hint="eastAsia"/>
        </w:rPr>
        <w:t>,</w:t>
      </w:r>
      <w:r>
        <w:rPr>
          <w:rFonts w:hint="eastAsia"/>
        </w:rPr>
        <w:t>并转换为</w:t>
      </w:r>
      <w:r>
        <w:rPr>
          <w:rFonts w:hint="eastAsia"/>
        </w:rPr>
        <w:t xml:space="preserve"> CategoryResVO </w:t>
      </w:r>
      <w:r>
        <w:rPr>
          <w:rFonts w:hint="eastAsia"/>
        </w:rPr>
        <w:t>对象列表。</w:t>
      </w:r>
    </w:p>
    <w:p w14:paraId="47301AA1" w14:textId="77777777" w:rsidR="00BC7FCB" w:rsidRDefault="00BC7FCB" w:rsidP="00BC7FCB">
      <w:pPr>
        <w:ind w:leftChars="164" w:left="361"/>
      </w:pPr>
      <w:r>
        <w:rPr>
          <w:rFonts w:hint="eastAsia"/>
        </w:rPr>
        <w:t>对每个顶级分类</w:t>
      </w:r>
      <w:r>
        <w:rPr>
          <w:rFonts w:hint="eastAsia"/>
        </w:rPr>
        <w:t>,</w:t>
      </w:r>
      <w:r>
        <w:rPr>
          <w:rFonts w:hint="eastAsia"/>
        </w:rPr>
        <w:t>递归查询其子分类</w:t>
      </w:r>
      <w:r>
        <w:rPr>
          <w:rFonts w:hint="eastAsia"/>
        </w:rPr>
        <w:t>,</w:t>
      </w:r>
      <w:r>
        <w:rPr>
          <w:rFonts w:hint="eastAsia"/>
        </w:rPr>
        <w:t>并将子分类添加到对应的</w:t>
      </w:r>
      <w:r>
        <w:rPr>
          <w:rFonts w:hint="eastAsia"/>
        </w:rPr>
        <w:t xml:space="preserve"> CategoryResVO </w:t>
      </w:r>
      <w:r>
        <w:rPr>
          <w:rFonts w:hint="eastAsia"/>
        </w:rPr>
        <w:t>对象中。</w:t>
      </w:r>
    </w:p>
    <w:p w14:paraId="1D1BFECC" w14:textId="560A9088" w:rsidR="00BC7FCB" w:rsidRDefault="00BC7FCB" w:rsidP="00BC7FCB">
      <w:pPr>
        <w:ind w:leftChars="164" w:left="361"/>
      </w:pPr>
      <w:r>
        <w:rPr>
          <w:rFonts w:hint="eastAsia"/>
        </w:rPr>
        <w:t>最后</w:t>
      </w:r>
      <w:r>
        <w:rPr>
          <w:rFonts w:hint="eastAsia"/>
        </w:rPr>
        <w:t>,</w:t>
      </w:r>
      <w:r>
        <w:rPr>
          <w:rFonts w:hint="eastAsia"/>
        </w:rPr>
        <w:t>获取所有分类的创建人</w:t>
      </w:r>
      <w:r>
        <w:rPr>
          <w:rFonts w:hint="eastAsia"/>
        </w:rPr>
        <w:t xml:space="preserve"> ID,</w:t>
      </w:r>
      <w:r>
        <w:rPr>
          <w:rFonts w:hint="eastAsia"/>
        </w:rPr>
        <w:t>并通过</w:t>
      </w:r>
      <w:r>
        <w:rPr>
          <w:rFonts w:hint="eastAsia"/>
        </w:rPr>
        <w:t xml:space="preserve"> UserClient </w:t>
      </w:r>
      <w:r>
        <w:rPr>
          <w:rFonts w:hint="eastAsia"/>
        </w:rPr>
        <w:t>查询获取创建人的用户名</w:t>
      </w:r>
      <w:r>
        <w:rPr>
          <w:rFonts w:hint="eastAsia"/>
        </w:rPr>
        <w:t>,</w:t>
      </w:r>
      <w:r>
        <w:rPr>
          <w:rFonts w:hint="eastAsia"/>
        </w:rPr>
        <w:t>设置到各个</w:t>
      </w:r>
      <w:r>
        <w:rPr>
          <w:rFonts w:hint="eastAsia"/>
        </w:rPr>
        <w:t xml:space="preserve"> CategoryResVO </w:t>
      </w:r>
      <w:r>
        <w:rPr>
          <w:rFonts w:hint="eastAsia"/>
        </w:rPr>
        <w:t>对象中。</w:t>
      </w:r>
    </w:p>
    <w:p w14:paraId="2E3B306F" w14:textId="53208C4B" w:rsidR="00BC7FCB" w:rsidRDefault="00BC7FCB" w:rsidP="00BC7FCB">
      <w:pPr>
        <w:pStyle w:val="4"/>
      </w:pPr>
      <w:r>
        <w:rPr>
          <w:rFonts w:hint="eastAsia"/>
        </w:rPr>
        <w:t>标准商品（</w:t>
      </w:r>
      <w:r>
        <w:rPr>
          <w:rFonts w:hint="eastAsia"/>
        </w:rPr>
        <w:t>SPU</w:t>
      </w:r>
      <w:r>
        <w:rPr>
          <w:rFonts w:hint="eastAsia"/>
        </w:rPr>
        <w:t>）</w:t>
      </w:r>
    </w:p>
    <w:p w14:paraId="4667B9D6" w14:textId="0F30B474" w:rsidR="0039139F" w:rsidRDefault="0039139F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SPU</w:t>
      </w:r>
      <w:r>
        <w:rPr>
          <w:rFonts w:hint="eastAsia"/>
        </w:rPr>
        <w:t>：创建</w:t>
      </w:r>
      <w:r>
        <w:rPr>
          <w:rFonts w:hint="eastAsia"/>
        </w:rPr>
        <w:t>SPU</w:t>
      </w:r>
      <w:r>
        <w:rPr>
          <w:rFonts w:hint="eastAsia"/>
        </w:rPr>
        <w:t>（</w:t>
      </w:r>
      <w:r>
        <w:rPr>
          <w:rFonts w:hint="eastAsia"/>
        </w:rPr>
        <w:t>Standard Product Unit</w:t>
      </w:r>
      <w:r>
        <w:rPr>
          <w:rFonts w:hint="eastAsia"/>
        </w:rPr>
        <w:t>）。将传入的</w:t>
      </w:r>
      <w:r>
        <w:rPr>
          <w:rFonts w:hint="eastAsia"/>
        </w:rPr>
        <w:t>VO</w:t>
      </w:r>
      <w:r>
        <w:rPr>
          <w:rFonts w:hint="eastAsia"/>
        </w:rPr>
        <w:t>对象进行处理，去除</w:t>
      </w:r>
      <w:r>
        <w:rPr>
          <w:rFonts w:hint="eastAsia"/>
        </w:rPr>
        <w:t>ID</w:t>
      </w:r>
      <w:r>
        <w:rPr>
          <w:rFonts w:hint="eastAsia"/>
        </w:rPr>
        <w:t>字段，然后保存到数据库。</w:t>
      </w:r>
    </w:p>
    <w:p w14:paraId="145118CB" w14:textId="2AF348DE" w:rsidR="0039139F" w:rsidRDefault="0039139F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SPU</w:t>
      </w:r>
      <w:r>
        <w:rPr>
          <w:rFonts w:hint="eastAsia"/>
        </w:rPr>
        <w:t>方法：删除指定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SPU</w:t>
      </w:r>
      <w:r>
        <w:rPr>
          <w:rFonts w:hint="eastAsia"/>
        </w:rPr>
        <w:t>。首先查询与该</w:t>
      </w:r>
      <w:r>
        <w:rPr>
          <w:rFonts w:hint="eastAsia"/>
        </w:rPr>
        <w:t>SPU</w:t>
      </w:r>
      <w:r>
        <w:rPr>
          <w:rFonts w:hint="eastAsia"/>
        </w:rPr>
        <w:t>关联的</w:t>
      </w:r>
      <w:r>
        <w:rPr>
          <w:rFonts w:hint="eastAsia"/>
        </w:rPr>
        <w:t>SKU</w:t>
      </w:r>
      <w:r>
        <w:rPr>
          <w:rFonts w:hint="eastAsia"/>
        </w:rPr>
        <w:t>（</w:t>
      </w:r>
      <w:r>
        <w:rPr>
          <w:rFonts w:hint="eastAsia"/>
        </w:rPr>
        <w:t>Stock Keeping Unit</w:t>
      </w:r>
      <w:r>
        <w:rPr>
          <w:rFonts w:hint="eastAsia"/>
        </w:rPr>
        <w:t>）记录，并根据</w:t>
      </w:r>
      <w:r>
        <w:rPr>
          <w:rFonts w:hint="eastAsia"/>
        </w:rPr>
        <w:t>SKU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批量删除对应的记录。然后删除指定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SPU</w:t>
      </w:r>
      <w:r>
        <w:rPr>
          <w:rFonts w:hint="eastAsia"/>
        </w:rPr>
        <w:t>记录。</w:t>
      </w:r>
    </w:p>
    <w:p w14:paraId="0630D341" w14:textId="2F6238EC" w:rsidR="0039139F" w:rsidRDefault="0039139F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更新</w:t>
      </w:r>
      <w:r>
        <w:rPr>
          <w:rFonts w:hint="eastAsia"/>
        </w:rPr>
        <w:t>SPU</w:t>
      </w:r>
      <w:r>
        <w:rPr>
          <w:rFonts w:hint="eastAsia"/>
        </w:rPr>
        <w:t>：更新</w:t>
      </w:r>
      <w:r>
        <w:rPr>
          <w:rFonts w:hint="eastAsia"/>
        </w:rPr>
        <w:t>SPU</w:t>
      </w:r>
      <w:r>
        <w:rPr>
          <w:rFonts w:hint="eastAsia"/>
        </w:rPr>
        <w:t>信息。如果传入的</w:t>
      </w:r>
      <w:r>
        <w:rPr>
          <w:rFonts w:hint="eastAsia"/>
        </w:rPr>
        <w:t>VO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为空或为</w:t>
      </w:r>
      <w:r>
        <w:rPr>
          <w:rFonts w:hint="eastAsia"/>
        </w:rPr>
        <w:t>0</w:t>
      </w:r>
      <w:r>
        <w:rPr>
          <w:rFonts w:hint="eastAsia"/>
        </w:rPr>
        <w:t>，则抛出异常。对传入的</w:t>
      </w:r>
      <w:r>
        <w:rPr>
          <w:rFonts w:hint="eastAsia"/>
        </w:rPr>
        <w:t>VO</w:t>
      </w:r>
      <w:r>
        <w:rPr>
          <w:rFonts w:hint="eastAsia"/>
        </w:rPr>
        <w:t>对象进行处理，去除多余字段后，根据</w:t>
      </w:r>
      <w:r>
        <w:rPr>
          <w:rFonts w:hint="eastAsia"/>
        </w:rPr>
        <w:t>ID</w:t>
      </w:r>
      <w:r>
        <w:rPr>
          <w:rFonts w:hint="eastAsia"/>
        </w:rPr>
        <w:t>更新对应的</w:t>
      </w:r>
      <w:r>
        <w:rPr>
          <w:rFonts w:hint="eastAsia"/>
        </w:rPr>
        <w:t>SPU</w:t>
      </w:r>
      <w:r>
        <w:rPr>
          <w:rFonts w:hint="eastAsia"/>
        </w:rPr>
        <w:t>记录。</w:t>
      </w:r>
    </w:p>
    <w:p w14:paraId="1A251E3C" w14:textId="107411C1" w:rsidR="0039139F" w:rsidRDefault="0039139F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根据名字查询</w:t>
      </w:r>
      <w:r>
        <w:rPr>
          <w:rFonts w:hint="eastAsia"/>
        </w:rPr>
        <w:t xml:space="preserve">spu </w:t>
      </w:r>
      <w:r>
        <w:rPr>
          <w:rFonts w:hint="eastAsia"/>
        </w:rPr>
        <w:t>方法：根据名称查询</w:t>
      </w:r>
      <w:r>
        <w:rPr>
          <w:rFonts w:hint="eastAsia"/>
        </w:rPr>
        <w:t>SPU</w:t>
      </w:r>
      <w:r>
        <w:rPr>
          <w:rFonts w:hint="eastAsia"/>
        </w:rPr>
        <w:t>列表。根据名称模糊查询符合条件的</w:t>
      </w:r>
      <w:r>
        <w:rPr>
          <w:rFonts w:hint="eastAsia"/>
        </w:rPr>
        <w:t>SPU</w:t>
      </w:r>
      <w:r>
        <w:rPr>
          <w:rFonts w:hint="eastAsia"/>
        </w:rPr>
        <w:t>记录，并进一步处理关联的图片和用户信息。根据图片</w:t>
      </w:r>
      <w:r>
        <w:rPr>
          <w:rFonts w:hint="eastAsia"/>
        </w:rPr>
        <w:t>ID</w:t>
      </w:r>
      <w:r>
        <w:rPr>
          <w:rFonts w:hint="eastAsia"/>
        </w:rPr>
        <w:t>查询图片</w:t>
      </w:r>
      <w:r>
        <w:rPr>
          <w:rFonts w:hint="eastAsia"/>
        </w:rPr>
        <w:t>URL</w:t>
      </w:r>
      <w:r>
        <w:rPr>
          <w:rFonts w:hint="eastAsia"/>
        </w:rPr>
        <w:t>，将处理后的</w:t>
      </w:r>
      <w:r>
        <w:rPr>
          <w:rFonts w:hint="eastAsia"/>
        </w:rPr>
        <w:t>SPU</w:t>
      </w:r>
      <w:r>
        <w:rPr>
          <w:rFonts w:hint="eastAsia"/>
        </w:rPr>
        <w:t>记录封装为</w:t>
      </w:r>
      <w:r>
        <w:rPr>
          <w:rFonts w:hint="eastAsia"/>
        </w:rPr>
        <w:t>VO</w:t>
      </w:r>
      <w:r>
        <w:rPr>
          <w:rFonts w:hint="eastAsia"/>
        </w:rPr>
        <w:t>对象列表返回。</w:t>
      </w:r>
    </w:p>
    <w:p w14:paraId="1D05B16D" w14:textId="75882637" w:rsidR="0039139F" w:rsidRDefault="0039139F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根据多个</w:t>
      </w:r>
      <w:r>
        <w:rPr>
          <w:rFonts w:hint="eastAsia"/>
        </w:rPr>
        <w:t>id</w:t>
      </w:r>
      <w:r>
        <w:rPr>
          <w:rFonts w:hint="eastAsia"/>
        </w:rPr>
        <w:t>查询</w:t>
      </w:r>
      <w:r>
        <w:rPr>
          <w:rFonts w:hint="eastAsia"/>
        </w:rPr>
        <w:t>SPU</w:t>
      </w:r>
      <w:r>
        <w:rPr>
          <w:rFonts w:hint="eastAsia"/>
        </w:rPr>
        <w:t>：根据</w:t>
      </w:r>
      <w:r>
        <w:rPr>
          <w:rFonts w:hint="eastAsia"/>
        </w:rPr>
        <w:t>ID</w:t>
      </w:r>
      <w:r>
        <w:rPr>
          <w:rFonts w:hint="eastAsia"/>
        </w:rPr>
        <w:t>列表查询</w:t>
      </w:r>
      <w:r>
        <w:rPr>
          <w:rFonts w:hint="eastAsia"/>
        </w:rPr>
        <w:t>SPU</w:t>
      </w:r>
      <w:r>
        <w:rPr>
          <w:rFonts w:hint="eastAsia"/>
        </w:rPr>
        <w:t>列表。根据</w:t>
      </w:r>
      <w:r>
        <w:rPr>
          <w:rFonts w:hint="eastAsia"/>
        </w:rPr>
        <w:t>ID</w:t>
      </w:r>
      <w:r>
        <w:rPr>
          <w:rFonts w:hint="eastAsia"/>
        </w:rPr>
        <w:t>批量查询符合条件的</w:t>
      </w:r>
      <w:r>
        <w:rPr>
          <w:rFonts w:hint="eastAsia"/>
        </w:rPr>
        <w:t>SPU</w:t>
      </w:r>
      <w:r>
        <w:rPr>
          <w:rFonts w:hint="eastAsia"/>
        </w:rPr>
        <w:t>记录，并封装为</w:t>
      </w:r>
      <w:r>
        <w:rPr>
          <w:rFonts w:hint="eastAsia"/>
        </w:rPr>
        <w:t>VO</w:t>
      </w:r>
      <w:r>
        <w:rPr>
          <w:rFonts w:hint="eastAsia"/>
        </w:rPr>
        <w:t>对象列表返回。</w:t>
      </w:r>
    </w:p>
    <w:p w14:paraId="7E745CF7" w14:textId="7E754C30" w:rsidR="0039139F" w:rsidRDefault="0039139F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分页查询</w:t>
      </w:r>
      <w:r>
        <w:rPr>
          <w:rFonts w:hint="eastAsia"/>
        </w:rPr>
        <w:t>SPU</w:t>
      </w:r>
      <w:r>
        <w:rPr>
          <w:rFonts w:hint="eastAsia"/>
        </w:rPr>
        <w:t>：分页查询</w:t>
      </w:r>
      <w:r>
        <w:rPr>
          <w:rFonts w:hint="eastAsia"/>
        </w:rPr>
        <w:t>SPU</w:t>
      </w:r>
      <w:r>
        <w:rPr>
          <w:rFonts w:hint="eastAsia"/>
        </w:rPr>
        <w:t>列表。根据查询条件进行查询，并根据查询结果处理关联的用户信息。将查询结果封装为分页对象返回。</w:t>
      </w:r>
    </w:p>
    <w:p w14:paraId="47499779" w14:textId="711DA61D" w:rsidR="00BC7FCB" w:rsidRDefault="0039139F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处理</w:t>
      </w:r>
      <w:r>
        <w:rPr>
          <w:rFonts w:hint="eastAsia"/>
        </w:rPr>
        <w:t>SPU</w:t>
      </w:r>
      <w:r>
        <w:rPr>
          <w:rFonts w:hint="eastAsia"/>
        </w:rPr>
        <w:t>的</w:t>
      </w:r>
      <w:r>
        <w:rPr>
          <w:rFonts w:hint="eastAsia"/>
        </w:rPr>
        <w:t>VO</w:t>
      </w:r>
      <w:r>
        <w:rPr>
          <w:rFonts w:hint="eastAsia"/>
        </w:rPr>
        <w:t>对象。将传入的</w:t>
      </w:r>
      <w:r>
        <w:rPr>
          <w:rFonts w:hint="eastAsia"/>
        </w:rPr>
        <w:t>VO</w:t>
      </w:r>
      <w:r>
        <w:rPr>
          <w:rFonts w:hint="eastAsia"/>
        </w:rPr>
        <w:t>对象中的图片</w:t>
      </w:r>
      <w:r>
        <w:rPr>
          <w:rFonts w:hint="eastAsia"/>
        </w:rPr>
        <w:t>ID</w:t>
      </w:r>
      <w:r>
        <w:rPr>
          <w:rFonts w:hint="eastAsia"/>
        </w:rPr>
        <w:t>进行处理，去除无效的</w:t>
      </w:r>
      <w:r>
        <w:rPr>
          <w:rFonts w:hint="eastAsia"/>
        </w:rPr>
        <w:t>ID</w:t>
      </w:r>
      <w:r>
        <w:rPr>
          <w:rFonts w:hint="eastAsia"/>
        </w:rPr>
        <w:t>，并判断类别和品牌是否存在。根据处理后的结果返回处理后的</w:t>
      </w:r>
      <w:r>
        <w:rPr>
          <w:rFonts w:hint="eastAsia"/>
        </w:rPr>
        <w:t>VO</w:t>
      </w:r>
      <w:r>
        <w:rPr>
          <w:rFonts w:hint="eastAsia"/>
        </w:rPr>
        <w:t>对象或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105B9DFF" w14:textId="681396DB" w:rsidR="0039139F" w:rsidRDefault="0039139F" w:rsidP="0039139F">
      <w:pPr>
        <w:pStyle w:val="4"/>
      </w:pPr>
      <w:r>
        <w:rPr>
          <w:rFonts w:hint="eastAsia"/>
        </w:rPr>
        <w:t>商品库存（</w:t>
      </w:r>
      <w:r>
        <w:rPr>
          <w:rFonts w:hint="eastAsia"/>
        </w:rPr>
        <w:t>SKU</w:t>
      </w:r>
      <w:r>
        <w:rPr>
          <w:rFonts w:hint="eastAsia"/>
        </w:rPr>
        <w:t>）</w:t>
      </w:r>
    </w:p>
    <w:p w14:paraId="0B93FAA1" w14:textId="06FD2072" w:rsidR="0039139F" w:rsidRDefault="0039139F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SKU</w:t>
      </w:r>
      <w:r>
        <w:rPr>
          <w:rFonts w:hint="eastAsia"/>
        </w:rPr>
        <w:t>（库存单元）：在创建之前进行一些验证，如验证</w:t>
      </w:r>
      <w:r>
        <w:rPr>
          <w:rFonts w:hint="eastAsia"/>
        </w:rPr>
        <w:t>imageId</w:t>
      </w:r>
      <w:r>
        <w:rPr>
          <w:rFonts w:hint="eastAsia"/>
        </w:rPr>
        <w:t>的合法性和</w:t>
      </w:r>
      <w:r>
        <w:rPr>
          <w:rFonts w:hint="eastAsia"/>
        </w:rPr>
        <w:t>attributes</w:t>
      </w:r>
      <w:r>
        <w:rPr>
          <w:rFonts w:hint="eastAsia"/>
        </w:rPr>
        <w:t>是否为</w:t>
      </w:r>
      <w:r>
        <w:rPr>
          <w:rFonts w:hint="eastAsia"/>
        </w:rPr>
        <w:t>JSON</w:t>
      </w:r>
      <w:r>
        <w:rPr>
          <w:rFonts w:hint="eastAsia"/>
        </w:rPr>
        <w:t>格式。然后查询</w:t>
      </w:r>
      <w:r>
        <w:rPr>
          <w:rFonts w:hint="eastAsia"/>
        </w:rPr>
        <w:t>spuId</w:t>
      </w:r>
      <w:r>
        <w:rPr>
          <w:rFonts w:hint="eastAsia"/>
        </w:rPr>
        <w:t>对应的标准产品单元数量，如果为</w:t>
      </w:r>
      <w:r>
        <w:rPr>
          <w:rFonts w:hint="eastAsia"/>
        </w:rPr>
        <w:t>0</w:t>
      </w:r>
      <w:r>
        <w:rPr>
          <w:rFonts w:hint="eastAsia"/>
        </w:rPr>
        <w:t>则抛出异常。接着将</w:t>
      </w:r>
      <w:r>
        <w:rPr>
          <w:rFonts w:hint="eastAsia"/>
        </w:rPr>
        <w:t>vo</w:t>
      </w:r>
      <w:r>
        <w:rPr>
          <w:rFonts w:hint="eastAsia"/>
        </w:rPr>
        <w:t>转换为</w:t>
      </w:r>
      <w:r>
        <w:rPr>
          <w:rFonts w:hint="eastAsia"/>
        </w:rPr>
        <w:t>StockKeepingUnit</w:t>
      </w:r>
      <w:r>
        <w:rPr>
          <w:rFonts w:hint="eastAsia"/>
        </w:rPr>
        <w:t>对象并保存，然后根据条件更新相关数据。</w:t>
      </w:r>
    </w:p>
    <w:p w14:paraId="4702BA92" w14:textId="1F1178DD" w:rsidR="0039139F" w:rsidRDefault="0039139F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SKU</w:t>
      </w:r>
      <w:r>
        <w:rPr>
          <w:rFonts w:hint="eastAsia"/>
        </w:rPr>
        <w:t>：首先根据</w:t>
      </w:r>
      <w:r>
        <w:rPr>
          <w:rFonts w:hint="eastAsia"/>
        </w:rPr>
        <w:t>id</w:t>
      </w:r>
      <w:r>
        <w:rPr>
          <w:rFonts w:hint="eastAsia"/>
        </w:rPr>
        <w:t>查询对应的</w:t>
      </w:r>
      <w:r>
        <w:rPr>
          <w:rFonts w:hint="eastAsia"/>
        </w:rPr>
        <w:t>SKU</w:t>
      </w:r>
      <w:r>
        <w:rPr>
          <w:rFonts w:hint="eastAsia"/>
        </w:rPr>
        <w:t>，如果存在则进行一系列更新操作，包括更新</w:t>
      </w:r>
      <w:r>
        <w:rPr>
          <w:rFonts w:hint="eastAsia"/>
        </w:rPr>
        <w:t>spu</w:t>
      </w:r>
      <w:r>
        <w:rPr>
          <w:rFonts w:hint="eastAsia"/>
        </w:rPr>
        <w:t>的数量和最低价格，并删除该</w:t>
      </w:r>
      <w:r>
        <w:rPr>
          <w:rFonts w:hint="eastAsia"/>
        </w:rPr>
        <w:t>SKU</w:t>
      </w:r>
      <w:r>
        <w:rPr>
          <w:rFonts w:hint="eastAsia"/>
        </w:rPr>
        <w:t>。</w:t>
      </w:r>
    </w:p>
    <w:p w14:paraId="4EBC42D6" w14:textId="7E23686B" w:rsidR="0039139F" w:rsidRDefault="0039139F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更新</w:t>
      </w:r>
      <w:r>
        <w:rPr>
          <w:rFonts w:hint="eastAsia"/>
        </w:rPr>
        <w:t>SKU</w:t>
      </w:r>
      <w:r>
        <w:rPr>
          <w:rFonts w:hint="eastAsia"/>
        </w:rPr>
        <w:t>：对传入的</w:t>
      </w:r>
      <w:r>
        <w:rPr>
          <w:rFonts w:hint="eastAsia"/>
        </w:rPr>
        <w:t>vo</w:t>
      </w:r>
      <w:r>
        <w:rPr>
          <w:rFonts w:hint="eastAsia"/>
        </w:rPr>
        <w:t>进行验证，包括判断</w:t>
      </w:r>
      <w:r>
        <w:rPr>
          <w:rFonts w:hint="eastAsia"/>
        </w:rPr>
        <w:t>id</w:t>
      </w:r>
      <w:r>
        <w:rPr>
          <w:rFonts w:hint="eastAsia"/>
        </w:rPr>
        <w:t>是否为空、</w:t>
      </w:r>
      <w:r>
        <w:rPr>
          <w:rFonts w:hint="eastAsia"/>
        </w:rPr>
        <w:t>imageId</w:t>
      </w:r>
      <w:r>
        <w:rPr>
          <w:rFonts w:hint="eastAsia"/>
        </w:rPr>
        <w:t>的合法性和</w:t>
      </w:r>
      <w:r>
        <w:rPr>
          <w:rFonts w:hint="eastAsia"/>
        </w:rPr>
        <w:t>attributes</w:t>
      </w:r>
      <w:r>
        <w:rPr>
          <w:rFonts w:hint="eastAsia"/>
        </w:rPr>
        <w:t>是否为</w:t>
      </w:r>
      <w:r>
        <w:rPr>
          <w:rFonts w:hint="eastAsia"/>
        </w:rPr>
        <w:t>JSON</w:t>
      </w:r>
      <w:r>
        <w:rPr>
          <w:rFonts w:hint="eastAsia"/>
        </w:rPr>
        <w:t>格式。然后根据</w:t>
      </w:r>
      <w:r>
        <w:rPr>
          <w:rFonts w:hint="eastAsia"/>
        </w:rPr>
        <w:t>id</w:t>
      </w:r>
      <w:r>
        <w:rPr>
          <w:rFonts w:hint="eastAsia"/>
        </w:rPr>
        <w:t>查询对应的</w:t>
      </w:r>
      <w:r>
        <w:rPr>
          <w:rFonts w:hint="eastAsia"/>
        </w:rPr>
        <w:t>SKU</w:t>
      </w:r>
      <w:r>
        <w:rPr>
          <w:rFonts w:hint="eastAsia"/>
        </w:rPr>
        <w:t>，如果存在则根据条件进行更新操作。</w:t>
      </w:r>
    </w:p>
    <w:p w14:paraId="275CF6BE" w14:textId="4783D4FA" w:rsidR="0039139F" w:rsidRDefault="0039139F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SPU ID</w:t>
      </w:r>
      <w:r>
        <w:rPr>
          <w:rFonts w:hint="eastAsia"/>
        </w:rPr>
        <w:t>分页查询</w:t>
      </w:r>
      <w:r>
        <w:rPr>
          <w:rFonts w:hint="eastAsia"/>
        </w:rPr>
        <w:t>SKU</w:t>
      </w:r>
      <w:r>
        <w:rPr>
          <w:rFonts w:hint="eastAsia"/>
        </w:rPr>
        <w:t>：根据查询条件进行查询，并获取相关信息，如图片</w:t>
      </w:r>
      <w:r>
        <w:rPr>
          <w:rFonts w:hint="eastAsia"/>
        </w:rPr>
        <w:t>URL</w:t>
      </w:r>
      <w:r>
        <w:rPr>
          <w:rFonts w:hint="eastAsia"/>
        </w:rPr>
        <w:t>、创建者名称和</w:t>
      </w:r>
      <w:r>
        <w:rPr>
          <w:rFonts w:hint="eastAsia"/>
        </w:rPr>
        <w:t>SPU</w:t>
      </w:r>
      <w:r>
        <w:rPr>
          <w:rFonts w:hint="eastAsia"/>
        </w:rPr>
        <w:t>名称，封装成</w:t>
      </w:r>
      <w:r>
        <w:rPr>
          <w:rFonts w:hint="eastAsia"/>
        </w:rPr>
        <w:t>SkuPageVO</w:t>
      </w:r>
      <w:r>
        <w:rPr>
          <w:rFonts w:hint="eastAsia"/>
        </w:rPr>
        <w:t>对象并返回。</w:t>
      </w:r>
    </w:p>
    <w:p w14:paraId="34729930" w14:textId="29324AEB" w:rsidR="0039139F" w:rsidRDefault="0039139F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SPU</w:t>
      </w:r>
      <w:r>
        <w:rPr>
          <w:rFonts w:hint="eastAsia"/>
        </w:rPr>
        <w:t>对应的属性集合：根据</w:t>
      </w:r>
      <w:r>
        <w:rPr>
          <w:rFonts w:hint="eastAsia"/>
        </w:rPr>
        <w:t>spuId</w:t>
      </w:r>
      <w:r>
        <w:rPr>
          <w:rFonts w:hint="eastAsia"/>
        </w:rPr>
        <w:t>查询相应的</w:t>
      </w:r>
      <w:r>
        <w:rPr>
          <w:rFonts w:hint="eastAsia"/>
        </w:rPr>
        <w:t>SKU</w:t>
      </w:r>
      <w:r>
        <w:rPr>
          <w:rFonts w:hint="eastAsia"/>
        </w:rPr>
        <w:t>，然后将每个</w:t>
      </w:r>
      <w:r>
        <w:rPr>
          <w:rFonts w:hint="eastAsia"/>
        </w:rPr>
        <w:t>SKU</w:t>
      </w:r>
      <w:r>
        <w:rPr>
          <w:rFonts w:hint="eastAsia"/>
        </w:rPr>
        <w:t>的属性解析为</w:t>
      </w:r>
      <w:r>
        <w:rPr>
          <w:rFonts w:hint="eastAsia"/>
        </w:rPr>
        <w:t>Map</w:t>
      </w:r>
      <w:r>
        <w:rPr>
          <w:rFonts w:hint="eastAsia"/>
        </w:rPr>
        <w:t>，并整合成一个属性集合。</w:t>
      </w:r>
    </w:p>
    <w:p w14:paraId="2B6B88D3" w14:textId="22AD2770" w:rsidR="0039139F" w:rsidRDefault="0039139F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根据属性和</w:t>
      </w:r>
      <w:r>
        <w:rPr>
          <w:rFonts w:hint="eastAsia"/>
        </w:rPr>
        <w:t>SPU ID</w:t>
      </w:r>
      <w:r>
        <w:rPr>
          <w:rFonts w:hint="eastAsia"/>
        </w:rPr>
        <w:t>获取对应的</w:t>
      </w:r>
      <w:r>
        <w:rPr>
          <w:rFonts w:hint="eastAsia"/>
        </w:rPr>
        <w:t>SKU</w:t>
      </w:r>
      <w:r>
        <w:rPr>
          <w:rFonts w:hint="eastAsia"/>
        </w:rPr>
        <w:t>：根据传入的属性和</w:t>
      </w:r>
      <w:r>
        <w:rPr>
          <w:rFonts w:hint="eastAsia"/>
        </w:rPr>
        <w:t>spuId</w:t>
      </w:r>
      <w:r>
        <w:rPr>
          <w:rFonts w:hint="eastAsia"/>
        </w:rPr>
        <w:t>查询</w:t>
      </w:r>
      <w:r>
        <w:rPr>
          <w:rFonts w:hint="eastAsia"/>
        </w:rPr>
        <w:t>SKU</w:t>
      </w:r>
      <w:r>
        <w:rPr>
          <w:rFonts w:hint="eastAsia"/>
        </w:rPr>
        <w:t>，并将查询到的结果封装成</w:t>
      </w:r>
      <w:r>
        <w:rPr>
          <w:rFonts w:hint="eastAsia"/>
        </w:rPr>
        <w:t>SkuPageVO</w:t>
      </w:r>
      <w:r>
        <w:rPr>
          <w:rFonts w:hint="eastAsia"/>
        </w:rPr>
        <w:t>对象返回。</w:t>
      </w:r>
    </w:p>
    <w:p w14:paraId="576CDDF1" w14:textId="6D8F4B3F" w:rsidR="0039139F" w:rsidRDefault="0039139F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SKU ID</w:t>
      </w:r>
      <w:r>
        <w:rPr>
          <w:rFonts w:hint="eastAsia"/>
        </w:rPr>
        <w:t>列表获取</w:t>
      </w:r>
      <w:r>
        <w:rPr>
          <w:rFonts w:hint="eastAsia"/>
        </w:rPr>
        <w:t>SKU</w:t>
      </w:r>
      <w:r>
        <w:rPr>
          <w:rFonts w:hint="eastAsia"/>
        </w:rPr>
        <w:t>信息：根据传入的</w:t>
      </w:r>
      <w:r>
        <w:rPr>
          <w:rFonts w:hint="eastAsia"/>
        </w:rPr>
        <w:t>SKU ID</w:t>
      </w:r>
      <w:r>
        <w:rPr>
          <w:rFonts w:hint="eastAsia"/>
        </w:rPr>
        <w:t>列表查询对应的</w:t>
      </w:r>
      <w:r>
        <w:rPr>
          <w:rFonts w:hint="eastAsia"/>
        </w:rPr>
        <w:t>SKU</w:t>
      </w:r>
      <w:r>
        <w:rPr>
          <w:rFonts w:hint="eastAsia"/>
        </w:rPr>
        <w:t>，并获取相关信息，如图片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SPU</w:t>
      </w:r>
      <w:r>
        <w:rPr>
          <w:rFonts w:hint="eastAsia"/>
        </w:rPr>
        <w:t>名称，封装成</w:t>
      </w:r>
      <w:r>
        <w:rPr>
          <w:rFonts w:hint="eastAsia"/>
        </w:rPr>
        <w:t>SkuPageVO</w:t>
      </w:r>
      <w:r>
        <w:rPr>
          <w:rFonts w:hint="eastAsia"/>
        </w:rPr>
        <w:t>对象列表返回。</w:t>
      </w:r>
    </w:p>
    <w:p w14:paraId="5C2DBD74" w14:textId="003C6CD6" w:rsidR="0039139F" w:rsidRPr="0039139F" w:rsidRDefault="0039139F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更新</w:t>
      </w:r>
      <w:r>
        <w:rPr>
          <w:rFonts w:hint="eastAsia"/>
        </w:rPr>
        <w:t>SKU</w:t>
      </w:r>
      <w:r>
        <w:rPr>
          <w:rFonts w:hint="eastAsia"/>
        </w:rPr>
        <w:t>库存数量：根据传入的</w:t>
      </w:r>
      <w:r>
        <w:rPr>
          <w:rFonts w:hint="eastAsia"/>
        </w:rPr>
        <w:t>SKU ID</w:t>
      </w:r>
      <w:r>
        <w:rPr>
          <w:rFonts w:hint="eastAsia"/>
        </w:rPr>
        <w:t>和数量的映射关系进行更新操作，先查询对应的</w:t>
      </w:r>
      <w:r>
        <w:rPr>
          <w:rFonts w:hint="eastAsia"/>
        </w:rPr>
        <w:t>SKU</w:t>
      </w:r>
      <w:r>
        <w:rPr>
          <w:rFonts w:hint="eastAsia"/>
        </w:rPr>
        <w:t>，然后根据条件更新相关数据。</w:t>
      </w:r>
    </w:p>
    <w:p w14:paraId="5EDEFDEA" w14:textId="77777777" w:rsidR="00A150B6" w:rsidRDefault="00A150B6">
      <w:pPr>
        <w:pStyle w:val="3"/>
        <w:numPr>
          <w:ilvl w:val="2"/>
          <w:numId w:val="1"/>
        </w:numPr>
      </w:pPr>
      <w:bookmarkStart w:id="22" w:name="_Toc168081716"/>
      <w:r>
        <w:rPr>
          <w:rFonts w:hint="eastAsia"/>
        </w:rPr>
        <w:lastRenderedPageBreak/>
        <w:t>模块类图</w:t>
      </w:r>
      <w:bookmarkEnd w:id="22"/>
    </w:p>
    <w:p w14:paraId="7F254E9E" w14:textId="49E84B7C" w:rsidR="0039139F" w:rsidRDefault="008F0EDE" w:rsidP="0039139F">
      <w:pPr>
        <w:rPr>
          <w:noProof/>
        </w:rPr>
      </w:pPr>
      <w:r w:rsidRPr="008F0EDE">
        <w:rPr>
          <w:noProof/>
        </w:rPr>
        <w:drawing>
          <wp:inline distT="0" distB="0" distL="0" distR="0" wp14:anchorId="6FA4B9F2" wp14:editId="1DE05D6E">
            <wp:extent cx="3026956" cy="2647950"/>
            <wp:effectExtent l="0" t="0" r="2540" b="0"/>
            <wp:docPr id="894163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63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447" cy="2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EDE">
        <w:rPr>
          <w:noProof/>
        </w:rPr>
        <w:t xml:space="preserve"> </w:t>
      </w:r>
      <w:r w:rsidRPr="008F0EDE">
        <w:rPr>
          <w:noProof/>
        </w:rPr>
        <w:drawing>
          <wp:inline distT="0" distB="0" distL="0" distR="0" wp14:anchorId="2452AF62" wp14:editId="7F760EB0">
            <wp:extent cx="2134722" cy="2771259"/>
            <wp:effectExtent l="0" t="0" r="0" b="0"/>
            <wp:docPr id="126482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0546" cy="277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B79D" w14:textId="786383D5" w:rsidR="008F0EDE" w:rsidRDefault="008F0EDE" w:rsidP="0039139F">
      <w:r w:rsidRPr="008F0EDE">
        <w:rPr>
          <w:noProof/>
        </w:rPr>
        <w:drawing>
          <wp:inline distT="0" distB="0" distL="0" distR="0" wp14:anchorId="1CC5747F" wp14:editId="4F6C042C">
            <wp:extent cx="5274310" cy="3135630"/>
            <wp:effectExtent l="0" t="0" r="2540" b="7620"/>
            <wp:docPr id="99383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3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FEAA" w14:textId="4020F768" w:rsidR="008F0EDE" w:rsidRDefault="008F0EDE" w:rsidP="0039139F">
      <w:r w:rsidRPr="008F0EDE">
        <w:rPr>
          <w:noProof/>
        </w:rPr>
        <w:lastRenderedPageBreak/>
        <w:drawing>
          <wp:inline distT="0" distB="0" distL="0" distR="0" wp14:anchorId="4BC01B1C" wp14:editId="23DCE235">
            <wp:extent cx="4001058" cy="2476846"/>
            <wp:effectExtent l="0" t="0" r="0" b="0"/>
            <wp:docPr id="523289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89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6EBB" w14:textId="58150FE0" w:rsidR="008F0EDE" w:rsidRPr="0039139F" w:rsidRDefault="008F0EDE" w:rsidP="0039139F">
      <w:r w:rsidRPr="008F0EDE">
        <w:rPr>
          <w:noProof/>
        </w:rPr>
        <w:drawing>
          <wp:inline distT="0" distB="0" distL="0" distR="0" wp14:anchorId="3B0EE70E" wp14:editId="45C2E664">
            <wp:extent cx="3724795" cy="3829584"/>
            <wp:effectExtent l="0" t="0" r="9525" b="0"/>
            <wp:docPr id="1186754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54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D92B" w14:textId="77777777" w:rsidR="00A150B6" w:rsidRDefault="00A150B6">
      <w:pPr>
        <w:pStyle w:val="3"/>
        <w:numPr>
          <w:ilvl w:val="2"/>
          <w:numId w:val="1"/>
        </w:numPr>
      </w:pPr>
      <w:bookmarkStart w:id="23" w:name="_Toc168081717"/>
      <w:r>
        <w:rPr>
          <w:rFonts w:hint="eastAsia"/>
        </w:rPr>
        <w:t>模块数据流</w:t>
      </w:r>
      <w:bookmarkEnd w:id="23"/>
    </w:p>
    <w:p w14:paraId="451835F6" w14:textId="668D5D8E" w:rsidR="00156780" w:rsidRDefault="00156780" w:rsidP="00156780">
      <w:pPr>
        <w:pStyle w:val="4"/>
      </w:pPr>
      <w:r>
        <w:rPr>
          <w:rFonts w:hint="eastAsia"/>
        </w:rPr>
        <w:t>品牌</w:t>
      </w:r>
    </w:p>
    <w:p w14:paraId="49A5C36B" w14:textId="57E943D9" w:rsidR="0082407B" w:rsidRDefault="0082407B" w:rsidP="0082407B">
      <w:r>
        <w:rPr>
          <w:rFonts w:hint="eastAsia"/>
        </w:rPr>
        <w:t>更新品牌：</w:t>
      </w:r>
    </w:p>
    <w:p w14:paraId="7746BA62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BrandVO </w:t>
      </w:r>
      <w:r>
        <w:rPr>
          <w:rFonts w:hint="eastAsia"/>
        </w:rPr>
        <w:t>对象作为输入参数。</w:t>
      </w:r>
    </w:p>
    <w:p w14:paraId="6F692B9F" w14:textId="77777777" w:rsidR="0082407B" w:rsidRDefault="0082407B" w:rsidP="0082407B">
      <w:r>
        <w:rPr>
          <w:rFonts w:hint="eastAsia"/>
        </w:rPr>
        <w:lastRenderedPageBreak/>
        <w:t>内部数据流向：从输入的</w:t>
      </w:r>
      <w:r>
        <w:rPr>
          <w:rFonts w:hint="eastAsia"/>
        </w:rPr>
        <w:t xml:space="preserve"> BrandVO </w:t>
      </w:r>
      <w:r>
        <w:rPr>
          <w:rFonts w:hint="eastAsia"/>
        </w:rPr>
        <w:t>对象中提取属性。</w:t>
      </w:r>
    </w:p>
    <w:p w14:paraId="30BB73DD" w14:textId="77777777" w:rsidR="0082407B" w:rsidRDefault="0082407B" w:rsidP="0082407B">
      <w:r>
        <w:rPr>
          <w:rFonts w:hint="eastAsia"/>
        </w:rPr>
        <w:t>输出数据流向：将提取的属性用于更新</w:t>
      </w:r>
      <w:r>
        <w:rPr>
          <w:rFonts w:hint="eastAsia"/>
        </w:rPr>
        <w:t xml:space="preserve"> Brand </w:t>
      </w:r>
      <w:r>
        <w:rPr>
          <w:rFonts w:hint="eastAsia"/>
        </w:rPr>
        <w:t>对象，并返回更新结果。</w:t>
      </w:r>
    </w:p>
    <w:p w14:paraId="2258BDED" w14:textId="77777777" w:rsidR="0082407B" w:rsidRDefault="0082407B" w:rsidP="0082407B"/>
    <w:p w14:paraId="417B025E" w14:textId="74AC693E" w:rsidR="0082407B" w:rsidRDefault="0082407B" w:rsidP="0082407B">
      <w:r>
        <w:rPr>
          <w:rFonts w:hint="eastAsia"/>
        </w:rPr>
        <w:t>删除品牌：</w:t>
      </w:r>
    </w:p>
    <w:p w14:paraId="27169EC0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BrandVO </w:t>
      </w:r>
      <w:r>
        <w:rPr>
          <w:rFonts w:hint="eastAsia"/>
        </w:rPr>
        <w:t>对象作为输入参数。</w:t>
      </w:r>
    </w:p>
    <w:p w14:paraId="29D4F3FC" w14:textId="77777777" w:rsidR="0082407B" w:rsidRDefault="0082407B" w:rsidP="0082407B">
      <w:r>
        <w:rPr>
          <w:rFonts w:hint="eastAsia"/>
        </w:rPr>
        <w:t>内部数据流向：从输入的</w:t>
      </w:r>
      <w:r>
        <w:rPr>
          <w:rFonts w:hint="eastAsia"/>
        </w:rPr>
        <w:t xml:space="preserve"> BrandVO </w:t>
      </w:r>
      <w:r>
        <w:rPr>
          <w:rFonts w:hint="eastAsia"/>
        </w:rPr>
        <w:t>对象中提取属性。</w:t>
      </w:r>
    </w:p>
    <w:p w14:paraId="69A0C1EB" w14:textId="77777777" w:rsidR="0082407B" w:rsidRDefault="0082407B" w:rsidP="0082407B">
      <w:r>
        <w:rPr>
          <w:rFonts w:hint="eastAsia"/>
        </w:rPr>
        <w:t>输出数据流向：将提取的属性用于创建</w:t>
      </w:r>
      <w:r>
        <w:rPr>
          <w:rFonts w:hint="eastAsia"/>
        </w:rPr>
        <w:t xml:space="preserve"> Brand </w:t>
      </w:r>
      <w:r>
        <w:rPr>
          <w:rFonts w:hint="eastAsia"/>
        </w:rPr>
        <w:t>对象，并返回创建结果。</w:t>
      </w:r>
    </w:p>
    <w:p w14:paraId="3C1BAFE6" w14:textId="44C78D11" w:rsidR="0082407B" w:rsidRDefault="0082407B" w:rsidP="0082407B">
      <w:r>
        <w:rPr>
          <w:rFonts w:hint="eastAsia"/>
        </w:rPr>
        <w:t>删除品牌方法：</w:t>
      </w:r>
    </w:p>
    <w:p w14:paraId="0D37EC44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brandId </w:t>
      </w:r>
      <w:r>
        <w:rPr>
          <w:rFonts w:hint="eastAsia"/>
        </w:rPr>
        <w:t>的</w:t>
      </w:r>
      <w:r>
        <w:rPr>
          <w:rFonts w:hint="eastAsia"/>
        </w:rPr>
        <w:t xml:space="preserve"> Long </w:t>
      </w:r>
      <w:r>
        <w:rPr>
          <w:rFonts w:hint="eastAsia"/>
        </w:rPr>
        <w:t>值作为输入参数。</w:t>
      </w:r>
    </w:p>
    <w:p w14:paraId="356F9AC9" w14:textId="77777777" w:rsidR="0082407B" w:rsidRDefault="0082407B" w:rsidP="0082407B">
      <w:r>
        <w:rPr>
          <w:rFonts w:hint="eastAsia"/>
        </w:rPr>
        <w:t>内部数据流向：根据</w:t>
      </w:r>
      <w:r>
        <w:rPr>
          <w:rFonts w:hint="eastAsia"/>
        </w:rPr>
        <w:t xml:space="preserve"> brandId </w:t>
      </w:r>
      <w:r>
        <w:rPr>
          <w:rFonts w:hint="eastAsia"/>
        </w:rPr>
        <w:t>进行条件判断。</w:t>
      </w:r>
    </w:p>
    <w:p w14:paraId="1591DFB2" w14:textId="77777777" w:rsidR="0082407B" w:rsidRDefault="0082407B" w:rsidP="0082407B">
      <w:r>
        <w:rPr>
          <w:rFonts w:hint="eastAsia"/>
        </w:rPr>
        <w:t>输出数据流向：根据条件判断的结果进行处理，并返回处理结果。</w:t>
      </w:r>
    </w:p>
    <w:p w14:paraId="183F7EDE" w14:textId="77777777" w:rsidR="0082407B" w:rsidRDefault="0082407B" w:rsidP="0082407B"/>
    <w:p w14:paraId="56F2BDE6" w14:textId="00A93503" w:rsidR="0082407B" w:rsidRDefault="0082407B" w:rsidP="0082407B">
      <w:r>
        <w:rPr>
          <w:rFonts w:hint="eastAsia"/>
        </w:rPr>
        <w:t>分页查询：</w:t>
      </w:r>
    </w:p>
    <w:p w14:paraId="396C03AF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BrandQuery </w:t>
      </w:r>
      <w:r>
        <w:rPr>
          <w:rFonts w:hint="eastAsia"/>
        </w:rPr>
        <w:t>对象作为输入参数。</w:t>
      </w:r>
    </w:p>
    <w:p w14:paraId="7FD63653" w14:textId="77777777" w:rsidR="0082407B" w:rsidRDefault="0082407B" w:rsidP="0082407B">
      <w:r>
        <w:rPr>
          <w:rFonts w:hint="eastAsia"/>
        </w:rPr>
        <w:t>内部数据流向：根据输入参数进行查询操作，获取符合条件的</w:t>
      </w:r>
      <w:r>
        <w:rPr>
          <w:rFonts w:hint="eastAsia"/>
        </w:rPr>
        <w:t xml:space="preserve"> Brand </w:t>
      </w:r>
      <w:r>
        <w:rPr>
          <w:rFonts w:hint="eastAsia"/>
        </w:rPr>
        <w:t>对象列表。</w:t>
      </w:r>
    </w:p>
    <w:p w14:paraId="2DFAA2E2" w14:textId="57EF019E" w:rsidR="003B55BA" w:rsidRPr="003B55BA" w:rsidRDefault="0082407B" w:rsidP="0082407B">
      <w:r>
        <w:rPr>
          <w:rFonts w:hint="eastAsia"/>
        </w:rPr>
        <w:t>输出数据流向：对查询结果进行处理，包括从缓存获取部分数据、获取相关联的用户信息和图像信息，并返回一个包含查询结果的分页数据对象。</w:t>
      </w:r>
    </w:p>
    <w:p w14:paraId="1C625E01" w14:textId="63210426" w:rsidR="00156780" w:rsidRDefault="00156780" w:rsidP="00156780"/>
    <w:p w14:paraId="0D1E17B1" w14:textId="77C27DA8" w:rsidR="00156780" w:rsidRDefault="00156780" w:rsidP="00156780">
      <w:pPr>
        <w:pStyle w:val="4"/>
      </w:pPr>
      <w:r>
        <w:rPr>
          <w:rFonts w:hint="eastAsia"/>
        </w:rPr>
        <w:t>分类</w:t>
      </w:r>
    </w:p>
    <w:p w14:paraId="1C1D5C76" w14:textId="5497F386" w:rsidR="0082407B" w:rsidRDefault="0082407B" w:rsidP="0082407B">
      <w:r>
        <w:rPr>
          <w:rFonts w:hint="eastAsia"/>
        </w:rPr>
        <w:t>创建分类：</w:t>
      </w:r>
    </w:p>
    <w:p w14:paraId="2D70E5F2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CategoryReqVO </w:t>
      </w:r>
      <w:r>
        <w:rPr>
          <w:rFonts w:hint="eastAsia"/>
        </w:rPr>
        <w:t>对象作为输入参数。</w:t>
      </w:r>
    </w:p>
    <w:p w14:paraId="5F324EE7" w14:textId="77777777" w:rsidR="0082407B" w:rsidRDefault="0082407B" w:rsidP="0082407B">
      <w:r>
        <w:rPr>
          <w:rFonts w:hint="eastAsia"/>
        </w:rPr>
        <w:t>内部数据流向：从输入的</w:t>
      </w:r>
      <w:r>
        <w:rPr>
          <w:rFonts w:hint="eastAsia"/>
        </w:rPr>
        <w:t xml:space="preserve"> CategoryReqVO </w:t>
      </w:r>
      <w:r>
        <w:rPr>
          <w:rFonts w:hint="eastAsia"/>
        </w:rPr>
        <w:t>对象中提取属性。</w:t>
      </w:r>
    </w:p>
    <w:p w14:paraId="2809D387" w14:textId="77777777" w:rsidR="0082407B" w:rsidRDefault="0082407B" w:rsidP="0082407B">
      <w:r>
        <w:rPr>
          <w:rFonts w:hint="eastAsia"/>
        </w:rPr>
        <w:t>输出数据流向：将提取的属性用于创建</w:t>
      </w:r>
      <w:r>
        <w:rPr>
          <w:rFonts w:hint="eastAsia"/>
        </w:rPr>
        <w:t xml:space="preserve"> Category </w:t>
      </w:r>
      <w:r>
        <w:rPr>
          <w:rFonts w:hint="eastAsia"/>
        </w:rPr>
        <w:t>对象，并返回创建结果。</w:t>
      </w:r>
    </w:p>
    <w:p w14:paraId="1C04B331" w14:textId="77777777" w:rsidR="0082407B" w:rsidRDefault="0082407B" w:rsidP="0082407B"/>
    <w:p w14:paraId="7B5B2DC6" w14:textId="615D2CE5" w:rsidR="0082407B" w:rsidRDefault="0082407B" w:rsidP="0082407B">
      <w:r>
        <w:rPr>
          <w:rFonts w:hint="eastAsia"/>
        </w:rPr>
        <w:t>查询：</w:t>
      </w:r>
    </w:p>
    <w:p w14:paraId="73F7F000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id </w:t>
      </w:r>
      <w:r>
        <w:rPr>
          <w:rFonts w:hint="eastAsia"/>
        </w:rPr>
        <w:t>的</w:t>
      </w:r>
      <w:r>
        <w:rPr>
          <w:rFonts w:hint="eastAsia"/>
        </w:rPr>
        <w:t xml:space="preserve"> Long </w:t>
      </w:r>
      <w:r>
        <w:rPr>
          <w:rFonts w:hint="eastAsia"/>
        </w:rPr>
        <w:t>值和一个</w:t>
      </w:r>
      <w:r>
        <w:rPr>
          <w:rFonts w:hint="eastAsia"/>
        </w:rPr>
        <w:t xml:space="preserve"> LinkedList&lt;String&gt; </w:t>
      </w:r>
      <w:r>
        <w:rPr>
          <w:rFonts w:hint="eastAsia"/>
        </w:rPr>
        <w:t>对象作为输入参数。</w:t>
      </w:r>
    </w:p>
    <w:p w14:paraId="09BF1F92" w14:textId="77777777" w:rsidR="0082407B" w:rsidRDefault="0082407B" w:rsidP="0082407B">
      <w:r>
        <w:rPr>
          <w:rFonts w:hint="eastAsia"/>
        </w:rPr>
        <w:lastRenderedPageBreak/>
        <w:t>内部数据流向：根据</w:t>
      </w:r>
      <w:r>
        <w:rPr>
          <w:rFonts w:hint="eastAsia"/>
        </w:rPr>
        <w:t xml:space="preserve"> id </w:t>
      </w:r>
      <w:r>
        <w:rPr>
          <w:rFonts w:hint="eastAsia"/>
        </w:rPr>
        <w:t>查询相应的</w:t>
      </w:r>
      <w:r>
        <w:rPr>
          <w:rFonts w:hint="eastAsia"/>
        </w:rPr>
        <w:t xml:space="preserve"> Category </w:t>
      </w:r>
      <w:r>
        <w:rPr>
          <w:rFonts w:hint="eastAsia"/>
        </w:rPr>
        <w:t>对象，并将该对象的</w:t>
      </w:r>
      <w:r>
        <w:rPr>
          <w:rFonts w:hint="eastAsia"/>
        </w:rPr>
        <w:t xml:space="preserve"> categoryName </w:t>
      </w:r>
      <w:r>
        <w:rPr>
          <w:rFonts w:hint="eastAsia"/>
        </w:rPr>
        <w:t>属性添加到</w:t>
      </w:r>
      <w:r>
        <w:rPr>
          <w:rFonts w:hint="eastAsia"/>
        </w:rPr>
        <w:t xml:space="preserve"> names </w:t>
      </w:r>
      <w:r>
        <w:rPr>
          <w:rFonts w:hint="eastAsia"/>
        </w:rPr>
        <w:t>链表中。如果该</w:t>
      </w:r>
      <w:r>
        <w:rPr>
          <w:rFonts w:hint="eastAsia"/>
        </w:rPr>
        <w:t xml:space="preserve"> Category </w:t>
      </w:r>
      <w:r>
        <w:rPr>
          <w:rFonts w:hint="eastAsia"/>
        </w:rPr>
        <w:t>对象有父级（</w:t>
      </w:r>
      <w:r>
        <w:rPr>
          <w:rFonts w:hint="eastAsia"/>
        </w:rPr>
        <w:t>parent</w:t>
      </w:r>
      <w:r>
        <w:rPr>
          <w:rFonts w:hint="eastAsia"/>
        </w:rPr>
        <w:t>），则递归调用该方法。</w:t>
      </w:r>
    </w:p>
    <w:p w14:paraId="042AE95A" w14:textId="77777777" w:rsidR="0082407B" w:rsidRDefault="0082407B" w:rsidP="0082407B">
      <w:r>
        <w:rPr>
          <w:rFonts w:hint="eastAsia"/>
        </w:rPr>
        <w:t>输出数据流向：返回填充了</w:t>
      </w:r>
      <w:r>
        <w:rPr>
          <w:rFonts w:hint="eastAsia"/>
        </w:rPr>
        <w:t xml:space="preserve"> categoryName </w:t>
      </w:r>
      <w:r>
        <w:rPr>
          <w:rFonts w:hint="eastAsia"/>
        </w:rPr>
        <w:t>的</w:t>
      </w:r>
      <w:r>
        <w:rPr>
          <w:rFonts w:hint="eastAsia"/>
        </w:rPr>
        <w:t xml:space="preserve"> names </w:t>
      </w:r>
      <w:r>
        <w:rPr>
          <w:rFonts w:hint="eastAsia"/>
        </w:rPr>
        <w:t>链表。</w:t>
      </w:r>
    </w:p>
    <w:p w14:paraId="7D46D5D8" w14:textId="77777777" w:rsidR="0082407B" w:rsidRDefault="0082407B" w:rsidP="0082407B"/>
    <w:p w14:paraId="2186A97F" w14:textId="63EC7E2D" w:rsidR="0082407B" w:rsidRDefault="0082407B" w:rsidP="0082407B">
      <w:r>
        <w:rPr>
          <w:rFonts w:hint="eastAsia"/>
        </w:rPr>
        <w:t>删除分类</w:t>
      </w:r>
    </w:p>
    <w:p w14:paraId="46212183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id </w:t>
      </w:r>
      <w:r>
        <w:rPr>
          <w:rFonts w:hint="eastAsia"/>
        </w:rPr>
        <w:t>的</w:t>
      </w:r>
      <w:r>
        <w:rPr>
          <w:rFonts w:hint="eastAsia"/>
        </w:rPr>
        <w:t xml:space="preserve"> Long </w:t>
      </w:r>
      <w:r>
        <w:rPr>
          <w:rFonts w:hint="eastAsia"/>
        </w:rPr>
        <w:t>值作为输入参数。</w:t>
      </w:r>
    </w:p>
    <w:p w14:paraId="000F7729" w14:textId="77777777" w:rsidR="0082407B" w:rsidRDefault="0082407B" w:rsidP="0082407B">
      <w:r>
        <w:rPr>
          <w:rFonts w:hint="eastAsia"/>
        </w:rPr>
        <w:t>内部数据流向：根据</w:t>
      </w:r>
      <w:r>
        <w:rPr>
          <w:rFonts w:hint="eastAsia"/>
        </w:rPr>
        <w:t xml:space="preserve"> id </w:t>
      </w:r>
      <w:r>
        <w:rPr>
          <w:rFonts w:hint="eastAsia"/>
        </w:rPr>
        <w:t>进行条件判断，包括查询是否有子分类、是否有关联的</w:t>
      </w:r>
      <w:r>
        <w:rPr>
          <w:rFonts w:hint="eastAsia"/>
        </w:rPr>
        <w:t>SPU</w:t>
      </w:r>
      <w:r>
        <w:rPr>
          <w:rFonts w:hint="eastAsia"/>
        </w:rPr>
        <w:t>和优惠券。</w:t>
      </w:r>
    </w:p>
    <w:p w14:paraId="6C5B07D4" w14:textId="77777777" w:rsidR="0082407B" w:rsidRDefault="0082407B" w:rsidP="0082407B">
      <w:r>
        <w:rPr>
          <w:rFonts w:hint="eastAsia"/>
        </w:rPr>
        <w:t>输出数据流向：根据条件判断的结果进行处理，并返回处理结果。</w:t>
      </w:r>
    </w:p>
    <w:p w14:paraId="7B484919" w14:textId="77777777" w:rsidR="0082407B" w:rsidRDefault="0082407B" w:rsidP="0082407B"/>
    <w:p w14:paraId="1F294017" w14:textId="77AC4426" w:rsidR="0082407B" w:rsidRDefault="0082407B" w:rsidP="0082407B">
      <w:r>
        <w:rPr>
          <w:rFonts w:hint="eastAsia"/>
        </w:rPr>
        <w:t>排序分类：</w:t>
      </w:r>
    </w:p>
    <w:p w14:paraId="0C8C7D83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OrderCategoryVO </w:t>
      </w:r>
      <w:r>
        <w:rPr>
          <w:rFonts w:hint="eastAsia"/>
        </w:rPr>
        <w:t>对象列表作为输入参数。</w:t>
      </w:r>
    </w:p>
    <w:p w14:paraId="04B7C530" w14:textId="77777777" w:rsidR="0082407B" w:rsidRDefault="0082407B" w:rsidP="0082407B">
      <w:r>
        <w:rPr>
          <w:rFonts w:hint="eastAsia"/>
        </w:rPr>
        <w:t>内部数据流向：根据输入参数的</w:t>
      </w:r>
      <w:r>
        <w:rPr>
          <w:rFonts w:hint="eastAsia"/>
        </w:rPr>
        <w:t xml:space="preserve"> id </w:t>
      </w:r>
      <w:r>
        <w:rPr>
          <w:rFonts w:hint="eastAsia"/>
        </w:rPr>
        <w:t>查询相应的</w:t>
      </w:r>
      <w:r>
        <w:rPr>
          <w:rFonts w:hint="eastAsia"/>
        </w:rPr>
        <w:t xml:space="preserve"> Category </w:t>
      </w:r>
      <w:r>
        <w:rPr>
          <w:rFonts w:hint="eastAsia"/>
        </w:rPr>
        <w:t>对象，并根据</w:t>
      </w:r>
      <w:r>
        <w:rPr>
          <w:rFonts w:hint="eastAsia"/>
        </w:rPr>
        <w:t xml:space="preserve"> OrderCategoryVO </w:t>
      </w:r>
      <w:r>
        <w:rPr>
          <w:rFonts w:hint="eastAsia"/>
        </w:rPr>
        <w:t>对象的</w:t>
      </w:r>
      <w:r>
        <w:rPr>
          <w:rFonts w:hint="eastAsia"/>
        </w:rPr>
        <w:t xml:space="preserve"> sequence </w:t>
      </w:r>
      <w:r>
        <w:rPr>
          <w:rFonts w:hint="eastAsia"/>
        </w:rPr>
        <w:t>属性更新</w:t>
      </w:r>
      <w:r>
        <w:rPr>
          <w:rFonts w:hint="eastAsia"/>
        </w:rPr>
        <w:t xml:space="preserve"> Category </w:t>
      </w:r>
      <w:r>
        <w:rPr>
          <w:rFonts w:hint="eastAsia"/>
        </w:rPr>
        <w:t>对象的</w:t>
      </w:r>
      <w:r>
        <w:rPr>
          <w:rFonts w:hint="eastAsia"/>
        </w:rPr>
        <w:t xml:space="preserve"> sequence </w:t>
      </w:r>
      <w:r>
        <w:rPr>
          <w:rFonts w:hint="eastAsia"/>
        </w:rPr>
        <w:t>属性。</w:t>
      </w:r>
    </w:p>
    <w:p w14:paraId="19147790" w14:textId="77777777" w:rsidR="0082407B" w:rsidRDefault="0082407B" w:rsidP="0082407B">
      <w:r>
        <w:rPr>
          <w:rFonts w:hint="eastAsia"/>
        </w:rPr>
        <w:t>输出数据流向：批量更新</w:t>
      </w:r>
      <w:r>
        <w:rPr>
          <w:rFonts w:hint="eastAsia"/>
        </w:rPr>
        <w:t xml:space="preserve"> Category </w:t>
      </w:r>
      <w:r>
        <w:rPr>
          <w:rFonts w:hint="eastAsia"/>
        </w:rPr>
        <w:t>对象的</w:t>
      </w:r>
      <w:r>
        <w:rPr>
          <w:rFonts w:hint="eastAsia"/>
        </w:rPr>
        <w:t xml:space="preserve"> sequence </w:t>
      </w:r>
      <w:r>
        <w:rPr>
          <w:rFonts w:hint="eastAsia"/>
        </w:rPr>
        <w:t>属性，并返回更新结果。</w:t>
      </w:r>
    </w:p>
    <w:p w14:paraId="413BA0D6" w14:textId="77777777" w:rsidR="0082407B" w:rsidRDefault="0082407B" w:rsidP="0082407B"/>
    <w:p w14:paraId="2795FD32" w14:textId="38EC47EE" w:rsidR="0082407B" w:rsidRDefault="0082407B" w:rsidP="0082407B">
      <w:r>
        <w:rPr>
          <w:rFonts w:hint="eastAsia"/>
        </w:rPr>
        <w:t>更新：</w:t>
      </w:r>
    </w:p>
    <w:p w14:paraId="401F3DA2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CategoryReqVO </w:t>
      </w:r>
      <w:r>
        <w:rPr>
          <w:rFonts w:hint="eastAsia"/>
        </w:rPr>
        <w:t>对象作为输入参数。</w:t>
      </w:r>
    </w:p>
    <w:p w14:paraId="098C3ADC" w14:textId="77777777" w:rsidR="0082407B" w:rsidRDefault="0082407B" w:rsidP="0082407B">
      <w:r>
        <w:rPr>
          <w:rFonts w:hint="eastAsia"/>
        </w:rPr>
        <w:t>内部数据流向：根据输入参数的</w:t>
      </w:r>
      <w:r>
        <w:rPr>
          <w:rFonts w:hint="eastAsia"/>
        </w:rPr>
        <w:t xml:space="preserve"> id </w:t>
      </w:r>
      <w:r>
        <w:rPr>
          <w:rFonts w:hint="eastAsia"/>
        </w:rPr>
        <w:t>进行条件判断，包括验证</w:t>
      </w:r>
      <w:r>
        <w:rPr>
          <w:rFonts w:hint="eastAsia"/>
        </w:rPr>
        <w:t xml:space="preserve"> id </w:t>
      </w:r>
      <w:r>
        <w:rPr>
          <w:rFonts w:hint="eastAsia"/>
        </w:rPr>
        <w:t>是否存在以及验证</w:t>
      </w:r>
      <w:r>
        <w:rPr>
          <w:rFonts w:hint="eastAsia"/>
        </w:rPr>
        <w:t xml:space="preserve"> parentId </w:t>
      </w:r>
      <w:r>
        <w:rPr>
          <w:rFonts w:hint="eastAsia"/>
        </w:rPr>
        <w:t>是否存在。</w:t>
      </w:r>
    </w:p>
    <w:p w14:paraId="63BAB694" w14:textId="77777777" w:rsidR="0082407B" w:rsidRDefault="0082407B" w:rsidP="0082407B">
      <w:r>
        <w:rPr>
          <w:rFonts w:hint="eastAsia"/>
        </w:rPr>
        <w:t>输出数据流向：根据条件判断的结果进行处理，并返回处理结果。</w:t>
      </w:r>
    </w:p>
    <w:p w14:paraId="0CFB2F80" w14:textId="77777777" w:rsidR="0082407B" w:rsidRDefault="0082407B" w:rsidP="0082407B"/>
    <w:p w14:paraId="1B59EBE9" w14:textId="0E960D81" w:rsidR="0082407B" w:rsidRDefault="0082407B" w:rsidP="0082407B">
      <w:r>
        <w:rPr>
          <w:rFonts w:hint="eastAsia"/>
        </w:rPr>
        <w:t>查询所有：</w:t>
      </w:r>
    </w:p>
    <w:p w14:paraId="63BC1C24" w14:textId="77777777" w:rsidR="0082407B" w:rsidRDefault="0082407B" w:rsidP="0082407B">
      <w:r>
        <w:rPr>
          <w:rFonts w:hint="eastAsia"/>
        </w:rPr>
        <w:t>输入数据流向：无输入参数。</w:t>
      </w:r>
    </w:p>
    <w:p w14:paraId="42906A65" w14:textId="77777777" w:rsidR="0082407B" w:rsidRDefault="0082407B" w:rsidP="0082407B">
      <w:r>
        <w:rPr>
          <w:rFonts w:hint="eastAsia"/>
        </w:rPr>
        <w:t>内部数据流向：查询所有的</w:t>
      </w:r>
      <w:r>
        <w:rPr>
          <w:rFonts w:hint="eastAsia"/>
        </w:rPr>
        <w:t xml:space="preserve"> Category </w:t>
      </w:r>
      <w:r>
        <w:rPr>
          <w:rFonts w:hint="eastAsia"/>
        </w:rPr>
        <w:t>对象，并获取关联的用户信息。</w:t>
      </w:r>
    </w:p>
    <w:p w14:paraId="5C5590B2" w14:textId="394E6BF3" w:rsidR="0082407B" w:rsidRPr="0082407B" w:rsidRDefault="0082407B" w:rsidP="0082407B">
      <w:r>
        <w:rPr>
          <w:rFonts w:hint="eastAsia"/>
        </w:rPr>
        <w:t>输出数据流向：对查询结果进行处理，包括设置用户名称，并返回一个包含查询结果的</w:t>
      </w:r>
      <w:r>
        <w:rPr>
          <w:rFonts w:hint="eastAsia"/>
        </w:rPr>
        <w:t xml:space="preserve"> CategoryResVO </w:t>
      </w:r>
      <w:r>
        <w:rPr>
          <w:rFonts w:hint="eastAsia"/>
        </w:rPr>
        <w:t>对象列表。</w:t>
      </w:r>
    </w:p>
    <w:p w14:paraId="05356E86" w14:textId="65E6292B" w:rsidR="00A740D6" w:rsidRDefault="00A740D6" w:rsidP="00A740D6">
      <w:pPr>
        <w:pStyle w:val="4"/>
      </w:pPr>
      <w:r>
        <w:rPr>
          <w:rFonts w:hint="eastAsia"/>
        </w:rPr>
        <w:lastRenderedPageBreak/>
        <w:t>标准商品</w:t>
      </w:r>
    </w:p>
    <w:p w14:paraId="3DC6FF94" w14:textId="77777777" w:rsidR="0082407B" w:rsidRDefault="0082407B" w:rsidP="0082407B">
      <w:r>
        <w:rPr>
          <w:rFonts w:hint="eastAsia"/>
        </w:rPr>
        <w:t xml:space="preserve">createSpu(SpuVO vo) </w:t>
      </w:r>
      <w:r>
        <w:rPr>
          <w:rFonts w:hint="eastAsia"/>
        </w:rPr>
        <w:t>方法：</w:t>
      </w:r>
    </w:p>
    <w:p w14:paraId="164793FB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SpuVO </w:t>
      </w:r>
      <w:r>
        <w:rPr>
          <w:rFonts w:hint="eastAsia"/>
        </w:rPr>
        <w:t>对象作为输入参数。</w:t>
      </w:r>
    </w:p>
    <w:p w14:paraId="5304B509" w14:textId="77777777" w:rsidR="0082407B" w:rsidRDefault="0082407B" w:rsidP="0082407B">
      <w:r>
        <w:rPr>
          <w:rFonts w:hint="eastAsia"/>
        </w:rPr>
        <w:t>内部数据流向：对输入参数进行处理，将其</w:t>
      </w:r>
      <w:r>
        <w:rPr>
          <w:rFonts w:hint="eastAsia"/>
        </w:rPr>
        <w:t xml:space="preserve"> id </w:t>
      </w:r>
      <w:r>
        <w:rPr>
          <w:rFonts w:hint="eastAsia"/>
        </w:rPr>
        <w:t>设置为</w:t>
      </w:r>
      <w:r>
        <w:rPr>
          <w:rFonts w:hint="eastAsia"/>
        </w:rPr>
        <w:t xml:space="preserve"> null</w:t>
      </w:r>
      <w:r>
        <w:rPr>
          <w:rFonts w:hint="eastAsia"/>
        </w:rPr>
        <w:t>，并对</w:t>
      </w:r>
      <w:r>
        <w:rPr>
          <w:rFonts w:hint="eastAsia"/>
        </w:rPr>
        <w:t xml:space="preserve"> SpuVO </w:t>
      </w:r>
      <w:r>
        <w:rPr>
          <w:rFonts w:hint="eastAsia"/>
        </w:rPr>
        <w:t>对象进行修剪（</w:t>
      </w:r>
      <w:r>
        <w:rPr>
          <w:rFonts w:hint="eastAsia"/>
        </w:rPr>
        <w:t>trimSpuVO</w:t>
      </w:r>
      <w:r>
        <w:rPr>
          <w:rFonts w:hint="eastAsia"/>
        </w:rPr>
        <w:t>）。</w:t>
      </w:r>
    </w:p>
    <w:p w14:paraId="76A20497" w14:textId="77777777" w:rsidR="0082407B" w:rsidRDefault="0082407B" w:rsidP="0082407B">
      <w:r>
        <w:rPr>
          <w:rFonts w:hint="eastAsia"/>
        </w:rPr>
        <w:t>输出数据流向：将修剪后的</w:t>
      </w:r>
      <w:r>
        <w:rPr>
          <w:rFonts w:hint="eastAsia"/>
        </w:rPr>
        <w:t xml:space="preserve"> SpuVO </w:t>
      </w:r>
      <w:r>
        <w:rPr>
          <w:rFonts w:hint="eastAsia"/>
        </w:rPr>
        <w:t>对象转换为</w:t>
      </w:r>
      <w:r>
        <w:rPr>
          <w:rFonts w:hint="eastAsia"/>
        </w:rPr>
        <w:t xml:space="preserve"> StandardProductUnit </w:t>
      </w:r>
      <w:r>
        <w:rPr>
          <w:rFonts w:hint="eastAsia"/>
        </w:rPr>
        <w:t>对象，并调用</w:t>
      </w:r>
      <w:r>
        <w:rPr>
          <w:rFonts w:hint="eastAsia"/>
        </w:rPr>
        <w:t xml:space="preserve"> save </w:t>
      </w:r>
      <w:r>
        <w:rPr>
          <w:rFonts w:hint="eastAsia"/>
        </w:rPr>
        <w:t>方法进行保存，返回保存结果。</w:t>
      </w:r>
    </w:p>
    <w:p w14:paraId="40970B64" w14:textId="77777777" w:rsidR="0082407B" w:rsidRDefault="0082407B" w:rsidP="0082407B"/>
    <w:p w14:paraId="7D9CE2F3" w14:textId="77777777" w:rsidR="0082407B" w:rsidRDefault="0082407B" w:rsidP="0082407B">
      <w:r>
        <w:rPr>
          <w:rFonts w:hint="eastAsia"/>
        </w:rPr>
        <w:t xml:space="preserve">removeSpu(Long id) </w:t>
      </w:r>
      <w:r>
        <w:rPr>
          <w:rFonts w:hint="eastAsia"/>
        </w:rPr>
        <w:t>方法：</w:t>
      </w:r>
    </w:p>
    <w:p w14:paraId="06BB8C80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id </w:t>
      </w:r>
      <w:r>
        <w:rPr>
          <w:rFonts w:hint="eastAsia"/>
        </w:rPr>
        <w:t>的</w:t>
      </w:r>
      <w:r>
        <w:rPr>
          <w:rFonts w:hint="eastAsia"/>
        </w:rPr>
        <w:t xml:space="preserve"> Long </w:t>
      </w:r>
      <w:r>
        <w:rPr>
          <w:rFonts w:hint="eastAsia"/>
        </w:rPr>
        <w:t>值作为输入参数。</w:t>
      </w:r>
    </w:p>
    <w:p w14:paraId="6409C6AA" w14:textId="77777777" w:rsidR="0082407B" w:rsidRDefault="0082407B" w:rsidP="0082407B">
      <w:r>
        <w:rPr>
          <w:rFonts w:hint="eastAsia"/>
        </w:rPr>
        <w:t>内部数据流向：根据</w:t>
      </w:r>
      <w:r>
        <w:rPr>
          <w:rFonts w:hint="eastAsia"/>
        </w:rPr>
        <w:t xml:space="preserve"> id </w:t>
      </w:r>
      <w:r>
        <w:rPr>
          <w:rFonts w:hint="eastAsia"/>
        </w:rPr>
        <w:t>查询与之关联的</w:t>
      </w:r>
      <w:r>
        <w:rPr>
          <w:rFonts w:hint="eastAsia"/>
        </w:rPr>
        <w:t xml:space="preserve"> StockKeepingUnit </w:t>
      </w:r>
      <w:r>
        <w:rPr>
          <w:rFonts w:hint="eastAsia"/>
        </w:rPr>
        <w:t>对象，并将其</w:t>
      </w:r>
      <w:r>
        <w:rPr>
          <w:rFonts w:hint="eastAsia"/>
        </w:rPr>
        <w:t xml:space="preserve"> id </w:t>
      </w:r>
      <w:r>
        <w:rPr>
          <w:rFonts w:hint="eastAsia"/>
        </w:rPr>
        <w:t>收集为一个列表，然后批量删除这些</w:t>
      </w:r>
      <w:r>
        <w:rPr>
          <w:rFonts w:hint="eastAsia"/>
        </w:rPr>
        <w:t xml:space="preserve"> StockKeepingUnit </w:t>
      </w:r>
      <w:r>
        <w:rPr>
          <w:rFonts w:hint="eastAsia"/>
        </w:rPr>
        <w:t>对象。</w:t>
      </w:r>
    </w:p>
    <w:p w14:paraId="6617627D" w14:textId="77777777" w:rsidR="0082407B" w:rsidRDefault="0082407B" w:rsidP="0082407B">
      <w:r>
        <w:rPr>
          <w:rFonts w:hint="eastAsia"/>
        </w:rPr>
        <w:t>输出数据流向：根据</w:t>
      </w:r>
      <w:r>
        <w:rPr>
          <w:rFonts w:hint="eastAsia"/>
        </w:rPr>
        <w:t xml:space="preserve"> id </w:t>
      </w:r>
      <w:r>
        <w:rPr>
          <w:rFonts w:hint="eastAsia"/>
        </w:rPr>
        <w:t>删除与之关联的</w:t>
      </w:r>
      <w:r>
        <w:rPr>
          <w:rFonts w:hint="eastAsia"/>
        </w:rPr>
        <w:t xml:space="preserve"> StandardProductUnit </w:t>
      </w:r>
      <w:r>
        <w:rPr>
          <w:rFonts w:hint="eastAsia"/>
        </w:rPr>
        <w:t>对象，并返回删除结果。</w:t>
      </w:r>
    </w:p>
    <w:p w14:paraId="2A2A437B" w14:textId="77777777" w:rsidR="0082407B" w:rsidRDefault="0082407B" w:rsidP="0082407B"/>
    <w:p w14:paraId="326B9901" w14:textId="77777777" w:rsidR="0082407B" w:rsidRDefault="0082407B" w:rsidP="0082407B">
      <w:r>
        <w:rPr>
          <w:rFonts w:hint="eastAsia"/>
        </w:rPr>
        <w:t xml:space="preserve">updateSpu(SpuVO vo) </w:t>
      </w:r>
      <w:r>
        <w:rPr>
          <w:rFonts w:hint="eastAsia"/>
        </w:rPr>
        <w:t>方法：</w:t>
      </w:r>
    </w:p>
    <w:p w14:paraId="64D9949A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SpuVO </w:t>
      </w:r>
      <w:r>
        <w:rPr>
          <w:rFonts w:hint="eastAsia"/>
        </w:rPr>
        <w:t>对象作为输入参数。</w:t>
      </w:r>
    </w:p>
    <w:p w14:paraId="0A26BE9A" w14:textId="77777777" w:rsidR="0082407B" w:rsidRDefault="0082407B" w:rsidP="0082407B">
      <w:r>
        <w:rPr>
          <w:rFonts w:hint="eastAsia"/>
        </w:rPr>
        <w:t>内部数据流向：对输入参数进行处理，包括验证</w:t>
      </w:r>
      <w:r>
        <w:rPr>
          <w:rFonts w:hint="eastAsia"/>
        </w:rPr>
        <w:t xml:space="preserve"> id </w:t>
      </w:r>
      <w:r>
        <w:rPr>
          <w:rFonts w:hint="eastAsia"/>
        </w:rPr>
        <w:t>是否为空以及修剪（</w:t>
      </w:r>
      <w:r>
        <w:rPr>
          <w:rFonts w:hint="eastAsia"/>
        </w:rPr>
        <w:t>trimSpuVO</w:t>
      </w:r>
      <w:r>
        <w:rPr>
          <w:rFonts w:hint="eastAsia"/>
        </w:rPr>
        <w:t>）</w:t>
      </w:r>
      <w:r>
        <w:rPr>
          <w:rFonts w:hint="eastAsia"/>
        </w:rPr>
        <w:t xml:space="preserve">SpuVO </w:t>
      </w:r>
      <w:r>
        <w:rPr>
          <w:rFonts w:hint="eastAsia"/>
        </w:rPr>
        <w:t>对象。</w:t>
      </w:r>
    </w:p>
    <w:p w14:paraId="0B6AC795" w14:textId="77777777" w:rsidR="0082407B" w:rsidRDefault="0082407B" w:rsidP="0082407B">
      <w:r>
        <w:rPr>
          <w:rFonts w:hint="eastAsia"/>
        </w:rPr>
        <w:t>输出数据流向：将修剪后的</w:t>
      </w:r>
      <w:r>
        <w:rPr>
          <w:rFonts w:hint="eastAsia"/>
        </w:rPr>
        <w:t xml:space="preserve"> SpuVO </w:t>
      </w:r>
      <w:r>
        <w:rPr>
          <w:rFonts w:hint="eastAsia"/>
        </w:rPr>
        <w:t>对象转换为</w:t>
      </w:r>
      <w:r>
        <w:rPr>
          <w:rFonts w:hint="eastAsia"/>
        </w:rPr>
        <w:t xml:space="preserve"> StandardProductUnit </w:t>
      </w:r>
      <w:r>
        <w:rPr>
          <w:rFonts w:hint="eastAsia"/>
        </w:rPr>
        <w:t>对象，并调用</w:t>
      </w:r>
      <w:r>
        <w:rPr>
          <w:rFonts w:hint="eastAsia"/>
        </w:rPr>
        <w:t xml:space="preserve"> updateById </w:t>
      </w:r>
      <w:r>
        <w:rPr>
          <w:rFonts w:hint="eastAsia"/>
        </w:rPr>
        <w:t>方法进行更新，返回更新结果。</w:t>
      </w:r>
    </w:p>
    <w:p w14:paraId="1A7743FF" w14:textId="77777777" w:rsidR="0082407B" w:rsidRDefault="0082407B" w:rsidP="0082407B"/>
    <w:p w14:paraId="6C784F32" w14:textId="77777777" w:rsidR="0082407B" w:rsidRDefault="0082407B" w:rsidP="0082407B">
      <w:r>
        <w:rPr>
          <w:rFonts w:hint="eastAsia"/>
        </w:rPr>
        <w:t xml:space="preserve">queryByName(String name) </w:t>
      </w:r>
      <w:r>
        <w:rPr>
          <w:rFonts w:hint="eastAsia"/>
        </w:rPr>
        <w:t>方法：</w:t>
      </w:r>
    </w:p>
    <w:p w14:paraId="5E832EE4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name </w:t>
      </w:r>
      <w:r>
        <w:rPr>
          <w:rFonts w:hint="eastAsia"/>
        </w:rPr>
        <w:t>的字符串作为输入参数。</w:t>
      </w:r>
    </w:p>
    <w:p w14:paraId="69AAD93C" w14:textId="77777777" w:rsidR="0082407B" w:rsidRDefault="0082407B" w:rsidP="0082407B">
      <w:r>
        <w:rPr>
          <w:rFonts w:hint="eastAsia"/>
        </w:rPr>
        <w:t>内部数据流向：根据</w:t>
      </w:r>
      <w:r>
        <w:rPr>
          <w:rFonts w:hint="eastAsia"/>
        </w:rPr>
        <w:t xml:space="preserve"> name </w:t>
      </w:r>
      <w:r>
        <w:rPr>
          <w:rFonts w:hint="eastAsia"/>
        </w:rPr>
        <w:t>进行模糊查询，获取与之匹配的</w:t>
      </w:r>
      <w:r>
        <w:rPr>
          <w:rFonts w:hint="eastAsia"/>
        </w:rPr>
        <w:t xml:space="preserve"> StandardProductUnit </w:t>
      </w:r>
      <w:r>
        <w:rPr>
          <w:rFonts w:hint="eastAsia"/>
        </w:rPr>
        <w:t>对象列表。根据查询结果获取关联的用户信息、图片信息，并进行处理和转换，生成</w:t>
      </w:r>
      <w:r>
        <w:rPr>
          <w:rFonts w:hint="eastAsia"/>
        </w:rPr>
        <w:t xml:space="preserve"> SpuPageVO </w:t>
      </w:r>
      <w:r>
        <w:rPr>
          <w:rFonts w:hint="eastAsia"/>
        </w:rPr>
        <w:t>对象列表。</w:t>
      </w:r>
    </w:p>
    <w:p w14:paraId="5A5CCF07" w14:textId="77777777" w:rsidR="0082407B" w:rsidRDefault="0082407B" w:rsidP="0082407B">
      <w:r>
        <w:rPr>
          <w:rFonts w:hint="eastAsia"/>
        </w:rPr>
        <w:t>输出数据流向：返回处理后的</w:t>
      </w:r>
      <w:r>
        <w:rPr>
          <w:rFonts w:hint="eastAsia"/>
        </w:rPr>
        <w:t xml:space="preserve"> SpuPageVO </w:t>
      </w:r>
      <w:r>
        <w:rPr>
          <w:rFonts w:hint="eastAsia"/>
        </w:rPr>
        <w:t>对象列表。</w:t>
      </w:r>
    </w:p>
    <w:p w14:paraId="357F1F87" w14:textId="77777777" w:rsidR="0082407B" w:rsidRDefault="0082407B" w:rsidP="0082407B"/>
    <w:p w14:paraId="68E94BAB" w14:textId="77777777" w:rsidR="0082407B" w:rsidRDefault="0082407B" w:rsidP="0082407B">
      <w:r>
        <w:rPr>
          <w:rFonts w:hint="eastAsia"/>
        </w:rPr>
        <w:lastRenderedPageBreak/>
        <w:t xml:space="preserve">queryById(List&lt;Long&gt; ids) </w:t>
      </w:r>
      <w:r>
        <w:rPr>
          <w:rFonts w:hint="eastAsia"/>
        </w:rPr>
        <w:t>方法：</w:t>
      </w:r>
    </w:p>
    <w:p w14:paraId="5908BFDA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id </w:t>
      </w:r>
      <w:r>
        <w:rPr>
          <w:rFonts w:hint="eastAsia"/>
        </w:rPr>
        <w:t>的</w:t>
      </w:r>
      <w:r>
        <w:rPr>
          <w:rFonts w:hint="eastAsia"/>
        </w:rPr>
        <w:t xml:space="preserve"> Long </w:t>
      </w:r>
      <w:r>
        <w:rPr>
          <w:rFonts w:hint="eastAsia"/>
        </w:rPr>
        <w:t>列表作为输入参数。</w:t>
      </w:r>
    </w:p>
    <w:p w14:paraId="3FB4FB24" w14:textId="77777777" w:rsidR="0082407B" w:rsidRDefault="0082407B" w:rsidP="0082407B">
      <w:r>
        <w:rPr>
          <w:rFonts w:hint="eastAsia"/>
        </w:rPr>
        <w:t>内部数据流向：根据</w:t>
      </w:r>
      <w:r>
        <w:rPr>
          <w:rFonts w:hint="eastAsia"/>
        </w:rPr>
        <w:t xml:space="preserve"> id </w:t>
      </w:r>
      <w:r>
        <w:rPr>
          <w:rFonts w:hint="eastAsia"/>
        </w:rPr>
        <w:t>列表批量查询与之匹配的</w:t>
      </w:r>
      <w:r>
        <w:rPr>
          <w:rFonts w:hint="eastAsia"/>
        </w:rPr>
        <w:t xml:space="preserve"> StandardProductUnit </w:t>
      </w:r>
      <w:r>
        <w:rPr>
          <w:rFonts w:hint="eastAsia"/>
        </w:rPr>
        <w:t>对象列表，并将其转换为</w:t>
      </w:r>
      <w:r>
        <w:rPr>
          <w:rFonts w:hint="eastAsia"/>
        </w:rPr>
        <w:t xml:space="preserve"> SpuPageVO </w:t>
      </w:r>
      <w:r>
        <w:rPr>
          <w:rFonts w:hint="eastAsia"/>
        </w:rPr>
        <w:t>对象列表。</w:t>
      </w:r>
    </w:p>
    <w:p w14:paraId="1D1371F7" w14:textId="77777777" w:rsidR="0082407B" w:rsidRDefault="0082407B" w:rsidP="0082407B">
      <w:r>
        <w:rPr>
          <w:rFonts w:hint="eastAsia"/>
        </w:rPr>
        <w:t>输出数据流向：返回</w:t>
      </w:r>
      <w:r>
        <w:rPr>
          <w:rFonts w:hint="eastAsia"/>
        </w:rPr>
        <w:t xml:space="preserve"> SpuPageVO </w:t>
      </w:r>
      <w:r>
        <w:rPr>
          <w:rFonts w:hint="eastAsia"/>
        </w:rPr>
        <w:t>对象列表。</w:t>
      </w:r>
    </w:p>
    <w:p w14:paraId="0E07DB10" w14:textId="77777777" w:rsidR="0082407B" w:rsidRDefault="0082407B" w:rsidP="0082407B"/>
    <w:p w14:paraId="5E6BAF7B" w14:textId="77777777" w:rsidR="0082407B" w:rsidRDefault="0082407B" w:rsidP="0082407B">
      <w:r>
        <w:rPr>
          <w:rFonts w:hint="eastAsia"/>
        </w:rPr>
        <w:t xml:space="preserve">queryByPage(SpuQuery query) </w:t>
      </w:r>
      <w:r>
        <w:rPr>
          <w:rFonts w:hint="eastAsia"/>
        </w:rPr>
        <w:t>方法：</w:t>
      </w:r>
    </w:p>
    <w:p w14:paraId="6437E423" w14:textId="77777777" w:rsidR="0082407B" w:rsidRDefault="0082407B" w:rsidP="0082407B">
      <w:r>
        <w:rPr>
          <w:rFonts w:hint="eastAsia"/>
        </w:rPr>
        <w:t>输入数据流向：接收一个</w:t>
      </w:r>
      <w:r>
        <w:rPr>
          <w:rFonts w:hint="eastAsia"/>
        </w:rPr>
        <w:t xml:space="preserve"> SpuQuery </w:t>
      </w:r>
      <w:r>
        <w:rPr>
          <w:rFonts w:hint="eastAsia"/>
        </w:rPr>
        <w:t>对象作为输入参数。</w:t>
      </w:r>
    </w:p>
    <w:p w14:paraId="4F38067A" w14:textId="77777777" w:rsidR="0082407B" w:rsidRDefault="0082407B" w:rsidP="0082407B">
      <w:r>
        <w:rPr>
          <w:rFonts w:hint="eastAsia"/>
        </w:rPr>
        <w:t>内部数据流向：根据</w:t>
      </w:r>
      <w:r>
        <w:rPr>
          <w:rFonts w:hint="eastAsia"/>
        </w:rPr>
        <w:t xml:space="preserve"> SpuQuery </w:t>
      </w:r>
      <w:r>
        <w:rPr>
          <w:rFonts w:hint="eastAsia"/>
        </w:rPr>
        <w:t>对象的条件构建查询条件，执行查询操作，获取分页结果。同时，获取关联的用户信息，并进行处理和转换，生成</w:t>
      </w:r>
      <w:r>
        <w:rPr>
          <w:rFonts w:hint="eastAsia"/>
        </w:rPr>
        <w:t xml:space="preserve"> SpuPageVO </w:t>
      </w:r>
      <w:r>
        <w:rPr>
          <w:rFonts w:hint="eastAsia"/>
        </w:rPr>
        <w:t>对象列表。</w:t>
      </w:r>
    </w:p>
    <w:p w14:paraId="24DA5DD7" w14:textId="335D6883" w:rsidR="0082407B" w:rsidRPr="0082407B" w:rsidRDefault="0082407B" w:rsidP="0082407B">
      <w:r>
        <w:rPr>
          <w:rFonts w:hint="eastAsia"/>
        </w:rPr>
        <w:t>输出数据流向：返回分页结果</w:t>
      </w:r>
      <w:r>
        <w:rPr>
          <w:rFonts w:hint="eastAsia"/>
        </w:rPr>
        <w:t xml:space="preserve"> PageDTO&lt;SpuPageVO&gt; </w:t>
      </w:r>
      <w:r>
        <w:rPr>
          <w:rFonts w:hint="eastAsia"/>
        </w:rPr>
        <w:t>对象。</w:t>
      </w:r>
    </w:p>
    <w:p w14:paraId="438A390F" w14:textId="54B9CDDE" w:rsidR="00A740D6" w:rsidRDefault="00A740D6" w:rsidP="00A740D6">
      <w:pPr>
        <w:pStyle w:val="4"/>
      </w:pPr>
      <w:r>
        <w:rPr>
          <w:rFonts w:hint="eastAsia"/>
        </w:rPr>
        <w:t>库存单位</w:t>
      </w:r>
    </w:p>
    <w:p w14:paraId="4C03E73C" w14:textId="77777777" w:rsidR="00DA2D86" w:rsidRDefault="00DA2D86" w:rsidP="00DA2D86">
      <w:r>
        <w:t>public boolean createSku(SkuVO vo)</w:t>
      </w:r>
    </w:p>
    <w:p w14:paraId="4CCABBBE" w14:textId="77777777" w:rsidR="00DA2D86" w:rsidRDefault="00DA2D86" w:rsidP="00DA2D86">
      <w:r>
        <w:rPr>
          <w:rFonts w:hint="eastAsia"/>
        </w:rPr>
        <w:t>输入数据：</w:t>
      </w:r>
      <w:r>
        <w:rPr>
          <w:rFonts w:hint="eastAsia"/>
        </w:rPr>
        <w:t>SkuVO</w:t>
      </w:r>
      <w:r>
        <w:rPr>
          <w:rFonts w:hint="eastAsia"/>
        </w:rPr>
        <w:t>对象（包含创建</w:t>
      </w:r>
      <w:r>
        <w:rPr>
          <w:rFonts w:hint="eastAsia"/>
        </w:rPr>
        <w:t>SKU</w:t>
      </w:r>
      <w:r>
        <w:rPr>
          <w:rFonts w:hint="eastAsia"/>
        </w:rPr>
        <w:t>所需的信息）</w:t>
      </w:r>
    </w:p>
    <w:p w14:paraId="189144CA" w14:textId="77777777" w:rsidR="00DA2D86" w:rsidRDefault="00DA2D86" w:rsidP="00DA2D86">
      <w:r>
        <w:rPr>
          <w:rFonts w:hint="eastAsia"/>
        </w:rPr>
        <w:t>输出数据：布尔值，表示创建</w:t>
      </w:r>
      <w:r>
        <w:rPr>
          <w:rFonts w:hint="eastAsia"/>
        </w:rPr>
        <w:t>SKU</w:t>
      </w:r>
      <w:r>
        <w:rPr>
          <w:rFonts w:hint="eastAsia"/>
        </w:rPr>
        <w:t>的成功与否</w:t>
      </w:r>
    </w:p>
    <w:p w14:paraId="1808A7EB" w14:textId="77777777" w:rsidR="00DA2D86" w:rsidRDefault="00DA2D86" w:rsidP="00DA2D86">
      <w:r>
        <w:rPr>
          <w:rFonts w:hint="eastAsia"/>
        </w:rPr>
        <w:t>内部数据流向：根据输入的</w:t>
      </w:r>
      <w:r>
        <w:rPr>
          <w:rFonts w:hint="eastAsia"/>
        </w:rPr>
        <w:t>SkuVO</w:t>
      </w:r>
      <w:r>
        <w:rPr>
          <w:rFonts w:hint="eastAsia"/>
        </w:rPr>
        <w:t>对象，进行一系列验证和处理操作，可能包括验证属性、生成</w:t>
      </w:r>
      <w:r>
        <w:rPr>
          <w:rFonts w:hint="eastAsia"/>
        </w:rPr>
        <w:t>SKU ID</w:t>
      </w:r>
      <w:r>
        <w:rPr>
          <w:rFonts w:hint="eastAsia"/>
        </w:rPr>
        <w:t>、设置默认值等。最后将相关数据保存到数据库中。</w:t>
      </w:r>
    </w:p>
    <w:p w14:paraId="43F9569A" w14:textId="77777777" w:rsidR="00DA2D86" w:rsidRDefault="00DA2D86" w:rsidP="00DA2D86"/>
    <w:p w14:paraId="1F1E8E22" w14:textId="77777777" w:rsidR="00DA2D86" w:rsidRDefault="00DA2D86" w:rsidP="00DA2D86">
      <w:r>
        <w:t>public boolean removeSku(Long id)</w:t>
      </w:r>
    </w:p>
    <w:p w14:paraId="723F64D2" w14:textId="77777777" w:rsidR="00DA2D86" w:rsidRDefault="00DA2D86" w:rsidP="00DA2D86">
      <w:r>
        <w:rPr>
          <w:rFonts w:hint="eastAsia"/>
        </w:rPr>
        <w:t>输入数据：</w:t>
      </w:r>
      <w:r>
        <w:rPr>
          <w:rFonts w:hint="eastAsia"/>
        </w:rPr>
        <w:t>Long</w:t>
      </w:r>
      <w:r>
        <w:rPr>
          <w:rFonts w:hint="eastAsia"/>
        </w:rPr>
        <w:t>类型的</w:t>
      </w:r>
      <w:r>
        <w:rPr>
          <w:rFonts w:hint="eastAsia"/>
        </w:rPr>
        <w:t>SKU ID</w:t>
      </w:r>
    </w:p>
    <w:p w14:paraId="050BCE85" w14:textId="77777777" w:rsidR="00DA2D86" w:rsidRDefault="00DA2D86" w:rsidP="00DA2D86">
      <w:r>
        <w:rPr>
          <w:rFonts w:hint="eastAsia"/>
        </w:rPr>
        <w:t>输出数据：布尔值，表示删除</w:t>
      </w:r>
      <w:r>
        <w:rPr>
          <w:rFonts w:hint="eastAsia"/>
        </w:rPr>
        <w:t>SKU</w:t>
      </w:r>
      <w:r>
        <w:rPr>
          <w:rFonts w:hint="eastAsia"/>
        </w:rPr>
        <w:t>的成功与否</w:t>
      </w:r>
    </w:p>
    <w:p w14:paraId="30FE6C1B" w14:textId="77777777" w:rsidR="00DA2D86" w:rsidRDefault="00DA2D86" w:rsidP="00DA2D86">
      <w:r>
        <w:rPr>
          <w:rFonts w:hint="eastAsia"/>
        </w:rPr>
        <w:t>内部数据流向：根据输入的</w:t>
      </w:r>
      <w:r>
        <w:rPr>
          <w:rFonts w:hint="eastAsia"/>
        </w:rPr>
        <w:t>SKU ID</w:t>
      </w:r>
      <w:r>
        <w:rPr>
          <w:rFonts w:hint="eastAsia"/>
        </w:rPr>
        <w:t>查询数据库中对应的</w:t>
      </w:r>
      <w:r>
        <w:rPr>
          <w:rFonts w:hint="eastAsia"/>
        </w:rPr>
        <w:t>SKU</w:t>
      </w:r>
      <w:r>
        <w:rPr>
          <w:rFonts w:hint="eastAsia"/>
        </w:rPr>
        <w:t>数据，并执行一系列删除和更新操作，可能包括删除关联数据、更新其他相关数据等。最后从数据库中删除该</w:t>
      </w:r>
      <w:r>
        <w:rPr>
          <w:rFonts w:hint="eastAsia"/>
        </w:rPr>
        <w:t>SKU</w:t>
      </w:r>
      <w:r>
        <w:rPr>
          <w:rFonts w:hint="eastAsia"/>
        </w:rPr>
        <w:t>数据。</w:t>
      </w:r>
    </w:p>
    <w:p w14:paraId="49F76AB7" w14:textId="77777777" w:rsidR="00DA2D86" w:rsidRDefault="00DA2D86" w:rsidP="00DA2D86"/>
    <w:p w14:paraId="2B860C98" w14:textId="77777777" w:rsidR="00DA2D86" w:rsidRDefault="00DA2D86" w:rsidP="00DA2D86">
      <w:r>
        <w:t>public boolean updateSku(SkuVO vo)</w:t>
      </w:r>
    </w:p>
    <w:p w14:paraId="509DF351" w14:textId="77777777" w:rsidR="00DA2D86" w:rsidRDefault="00DA2D86" w:rsidP="00DA2D86">
      <w:r>
        <w:rPr>
          <w:rFonts w:hint="eastAsia"/>
        </w:rPr>
        <w:t>输入数据：</w:t>
      </w:r>
      <w:r>
        <w:rPr>
          <w:rFonts w:hint="eastAsia"/>
        </w:rPr>
        <w:t>SkuVO</w:t>
      </w:r>
      <w:r>
        <w:rPr>
          <w:rFonts w:hint="eastAsia"/>
        </w:rPr>
        <w:t>对象（包含更新</w:t>
      </w:r>
      <w:r>
        <w:rPr>
          <w:rFonts w:hint="eastAsia"/>
        </w:rPr>
        <w:t>SKU</w:t>
      </w:r>
      <w:r>
        <w:rPr>
          <w:rFonts w:hint="eastAsia"/>
        </w:rPr>
        <w:t>所需的信息）</w:t>
      </w:r>
    </w:p>
    <w:p w14:paraId="568C4AEF" w14:textId="77777777" w:rsidR="00DA2D86" w:rsidRDefault="00DA2D86" w:rsidP="00DA2D86">
      <w:r>
        <w:rPr>
          <w:rFonts w:hint="eastAsia"/>
        </w:rPr>
        <w:t>输出数据：布尔值，表示更新</w:t>
      </w:r>
      <w:r>
        <w:rPr>
          <w:rFonts w:hint="eastAsia"/>
        </w:rPr>
        <w:t>SKU</w:t>
      </w:r>
      <w:r>
        <w:rPr>
          <w:rFonts w:hint="eastAsia"/>
        </w:rPr>
        <w:t>的成功与否</w:t>
      </w:r>
    </w:p>
    <w:p w14:paraId="5F238ADD" w14:textId="77777777" w:rsidR="00DA2D86" w:rsidRDefault="00DA2D86" w:rsidP="00DA2D86">
      <w:r>
        <w:rPr>
          <w:rFonts w:hint="eastAsia"/>
        </w:rPr>
        <w:lastRenderedPageBreak/>
        <w:t>内部数据流向：根据输入的</w:t>
      </w:r>
      <w:r>
        <w:rPr>
          <w:rFonts w:hint="eastAsia"/>
        </w:rPr>
        <w:t>SKU ID</w:t>
      </w:r>
      <w:r>
        <w:rPr>
          <w:rFonts w:hint="eastAsia"/>
        </w:rPr>
        <w:t>查询数据库中对应的</w:t>
      </w:r>
      <w:r>
        <w:rPr>
          <w:rFonts w:hint="eastAsia"/>
        </w:rPr>
        <w:t>SKU</w:t>
      </w:r>
      <w:r>
        <w:rPr>
          <w:rFonts w:hint="eastAsia"/>
        </w:rPr>
        <w:t>数据，并根据</w:t>
      </w:r>
      <w:r>
        <w:rPr>
          <w:rFonts w:hint="eastAsia"/>
        </w:rPr>
        <w:t>SkuVO</w:t>
      </w:r>
      <w:r>
        <w:rPr>
          <w:rFonts w:hint="eastAsia"/>
        </w:rPr>
        <w:t>对象中的参数进行更新操作，可能包括验证、更新数量、更新价格等。最后保存更新后的数据到数据库中。</w:t>
      </w:r>
    </w:p>
    <w:p w14:paraId="71932A88" w14:textId="77777777" w:rsidR="00DA2D86" w:rsidRDefault="00DA2D86" w:rsidP="00DA2D86">
      <w:r>
        <w:t>public PageDTO&lt;SkuPageVO&gt; queryPageBySpuId(SkuQuery query)</w:t>
      </w:r>
    </w:p>
    <w:p w14:paraId="35D392FA" w14:textId="77777777" w:rsidR="00DA2D86" w:rsidRDefault="00DA2D86" w:rsidP="00DA2D86">
      <w:r>
        <w:rPr>
          <w:rFonts w:hint="eastAsia"/>
        </w:rPr>
        <w:t>输入数据：</w:t>
      </w:r>
      <w:r>
        <w:rPr>
          <w:rFonts w:hint="eastAsia"/>
        </w:rPr>
        <w:t>SkuQuery</w:t>
      </w:r>
      <w:r>
        <w:rPr>
          <w:rFonts w:hint="eastAsia"/>
        </w:rPr>
        <w:t>对象（包含查询条件）</w:t>
      </w:r>
    </w:p>
    <w:p w14:paraId="10BA4622" w14:textId="77777777" w:rsidR="00DA2D86" w:rsidRDefault="00DA2D86" w:rsidP="00DA2D86">
      <w:r>
        <w:rPr>
          <w:rFonts w:hint="eastAsia"/>
        </w:rPr>
        <w:t>输出数据：</w:t>
      </w:r>
      <w:r>
        <w:rPr>
          <w:rFonts w:hint="eastAsia"/>
        </w:rPr>
        <w:t>PageDTO&lt;SkuPageVO&gt;</w:t>
      </w:r>
      <w:r>
        <w:rPr>
          <w:rFonts w:hint="eastAsia"/>
        </w:rPr>
        <w:t>对象，表示根据查询条件获取的分页</w:t>
      </w:r>
      <w:r>
        <w:rPr>
          <w:rFonts w:hint="eastAsia"/>
        </w:rPr>
        <w:t>SKU</w:t>
      </w:r>
      <w:r>
        <w:rPr>
          <w:rFonts w:hint="eastAsia"/>
        </w:rPr>
        <w:t>数据</w:t>
      </w:r>
    </w:p>
    <w:p w14:paraId="55213A80" w14:textId="77777777" w:rsidR="00DA2D86" w:rsidRDefault="00DA2D86" w:rsidP="00DA2D86">
      <w:r>
        <w:rPr>
          <w:rFonts w:hint="eastAsia"/>
        </w:rPr>
        <w:t>内部数据流向：根据</w:t>
      </w:r>
      <w:r>
        <w:rPr>
          <w:rFonts w:hint="eastAsia"/>
        </w:rPr>
        <w:t>SkuQuery</w:t>
      </w:r>
      <w:r>
        <w:rPr>
          <w:rFonts w:hint="eastAsia"/>
        </w:rPr>
        <w:t>对象中的查询条件，从数据库中获取满足条件的</w:t>
      </w:r>
      <w:r>
        <w:rPr>
          <w:rFonts w:hint="eastAsia"/>
        </w:rPr>
        <w:t>SKU</w:t>
      </w:r>
      <w:r>
        <w:rPr>
          <w:rFonts w:hint="eastAsia"/>
        </w:rPr>
        <w:t>数据。然后进行一些处理和转换操作，可能包括数据排序、分页处理等。最后将处理后的数据封装到</w:t>
      </w:r>
      <w:r>
        <w:rPr>
          <w:rFonts w:hint="eastAsia"/>
        </w:rPr>
        <w:t>PageDTO&lt;SkuPageVO&gt;</w:t>
      </w:r>
      <w:r>
        <w:rPr>
          <w:rFonts w:hint="eastAsia"/>
        </w:rPr>
        <w:t>对象中并返回。</w:t>
      </w:r>
    </w:p>
    <w:p w14:paraId="1AB45E22" w14:textId="77777777" w:rsidR="00DA2D86" w:rsidRDefault="00DA2D86" w:rsidP="00DA2D86"/>
    <w:p w14:paraId="76CE2A85" w14:textId="77777777" w:rsidR="00DA2D86" w:rsidRDefault="00DA2D86" w:rsidP="00DA2D86">
      <w:r>
        <w:t>public Map&lt;String, Set&lt;String&gt;&gt; getAttributes(Long spuId)</w:t>
      </w:r>
    </w:p>
    <w:p w14:paraId="5E423157" w14:textId="77777777" w:rsidR="00DA2D86" w:rsidRDefault="00DA2D86" w:rsidP="00DA2D86">
      <w:r>
        <w:rPr>
          <w:rFonts w:hint="eastAsia"/>
        </w:rPr>
        <w:t>输入数据：</w:t>
      </w:r>
      <w:r>
        <w:rPr>
          <w:rFonts w:hint="eastAsia"/>
        </w:rPr>
        <w:t>Long</w:t>
      </w:r>
      <w:r>
        <w:rPr>
          <w:rFonts w:hint="eastAsia"/>
        </w:rPr>
        <w:t>类型的</w:t>
      </w:r>
      <w:r>
        <w:rPr>
          <w:rFonts w:hint="eastAsia"/>
        </w:rPr>
        <w:t>spuId</w:t>
      </w:r>
    </w:p>
    <w:p w14:paraId="2C6BCEB8" w14:textId="77777777" w:rsidR="00DA2D86" w:rsidRDefault="00DA2D86" w:rsidP="00DA2D86">
      <w:r>
        <w:rPr>
          <w:rFonts w:hint="eastAsia"/>
        </w:rPr>
        <w:t>输出数据：</w:t>
      </w:r>
      <w:r>
        <w:rPr>
          <w:rFonts w:hint="eastAsia"/>
        </w:rPr>
        <w:t>Map&lt;String, Set&lt;String&gt;&gt;</w:t>
      </w:r>
      <w:r>
        <w:rPr>
          <w:rFonts w:hint="eastAsia"/>
        </w:rPr>
        <w:t>对象，表示根据</w:t>
      </w:r>
      <w:r>
        <w:rPr>
          <w:rFonts w:hint="eastAsia"/>
        </w:rPr>
        <w:t>spuId</w:t>
      </w:r>
      <w:r>
        <w:rPr>
          <w:rFonts w:hint="eastAsia"/>
        </w:rPr>
        <w:t>获取到的</w:t>
      </w:r>
      <w:r>
        <w:rPr>
          <w:rFonts w:hint="eastAsia"/>
        </w:rPr>
        <w:t>SKU</w:t>
      </w:r>
      <w:r>
        <w:rPr>
          <w:rFonts w:hint="eastAsia"/>
        </w:rPr>
        <w:t>属性信息</w:t>
      </w:r>
    </w:p>
    <w:p w14:paraId="3EE622D7" w14:textId="77777777" w:rsidR="00DA2D86" w:rsidRDefault="00DA2D86" w:rsidP="00DA2D86">
      <w:r>
        <w:rPr>
          <w:rFonts w:hint="eastAsia"/>
        </w:rPr>
        <w:t>内部数据流向：根据</w:t>
      </w:r>
      <w:r>
        <w:rPr>
          <w:rFonts w:hint="eastAsia"/>
        </w:rPr>
        <w:t>spuId</w:t>
      </w:r>
      <w:r>
        <w:rPr>
          <w:rFonts w:hint="eastAsia"/>
        </w:rPr>
        <w:t>查询数据库中对应的</w:t>
      </w:r>
      <w:r>
        <w:rPr>
          <w:rFonts w:hint="eastAsia"/>
        </w:rPr>
        <w:t>SKU</w:t>
      </w:r>
      <w:r>
        <w:rPr>
          <w:rFonts w:hint="eastAsia"/>
        </w:rPr>
        <w:t>数据，然后将属性信息进行整理并存储到</w:t>
      </w:r>
      <w:r>
        <w:rPr>
          <w:rFonts w:hint="eastAsia"/>
        </w:rPr>
        <w:t>Map&lt;String, Set&lt;String&gt;&gt;</w:t>
      </w:r>
      <w:r>
        <w:rPr>
          <w:rFonts w:hint="eastAsia"/>
        </w:rPr>
        <w:t>对象中，并返回该对象。</w:t>
      </w:r>
    </w:p>
    <w:p w14:paraId="5C8BECDA" w14:textId="77777777" w:rsidR="00DA2D86" w:rsidRDefault="00DA2D86" w:rsidP="00DA2D86"/>
    <w:p w14:paraId="1DD35C36" w14:textId="77777777" w:rsidR="00DA2D86" w:rsidRDefault="00DA2D86" w:rsidP="00DA2D86">
      <w:r>
        <w:t>public SkuPageVO getSkuByAttributes(String attributes, Long spuId)</w:t>
      </w:r>
    </w:p>
    <w:p w14:paraId="50854FBE" w14:textId="77777777" w:rsidR="00DA2D86" w:rsidRDefault="00DA2D86" w:rsidP="00DA2D86">
      <w:r>
        <w:rPr>
          <w:rFonts w:hint="eastAsia"/>
        </w:rPr>
        <w:t>输入数据：</w:t>
      </w:r>
      <w:r>
        <w:rPr>
          <w:rFonts w:hint="eastAsia"/>
        </w:rPr>
        <w:t>String</w:t>
      </w:r>
      <w:r>
        <w:rPr>
          <w:rFonts w:hint="eastAsia"/>
        </w:rPr>
        <w:t>类型的属性信息和</w:t>
      </w:r>
      <w:r>
        <w:rPr>
          <w:rFonts w:hint="eastAsia"/>
        </w:rPr>
        <w:t>Long</w:t>
      </w:r>
      <w:r>
        <w:rPr>
          <w:rFonts w:hint="eastAsia"/>
        </w:rPr>
        <w:t>类型的</w:t>
      </w:r>
      <w:r>
        <w:rPr>
          <w:rFonts w:hint="eastAsia"/>
        </w:rPr>
        <w:t>spuId</w:t>
      </w:r>
    </w:p>
    <w:p w14:paraId="25511AD8" w14:textId="77777777" w:rsidR="00DA2D86" w:rsidRDefault="00DA2D86" w:rsidP="00DA2D86">
      <w:r>
        <w:rPr>
          <w:rFonts w:hint="eastAsia"/>
        </w:rPr>
        <w:t>输出数据：</w:t>
      </w:r>
      <w:r>
        <w:rPr>
          <w:rFonts w:hint="eastAsia"/>
        </w:rPr>
        <w:t>SkuPageVO</w:t>
      </w:r>
      <w:r>
        <w:rPr>
          <w:rFonts w:hint="eastAsia"/>
        </w:rPr>
        <w:t>对象，表示根据属性信息和</w:t>
      </w:r>
      <w:r>
        <w:rPr>
          <w:rFonts w:hint="eastAsia"/>
        </w:rPr>
        <w:t>spuId</w:t>
      </w:r>
      <w:r>
        <w:rPr>
          <w:rFonts w:hint="eastAsia"/>
        </w:rPr>
        <w:t>获取到的符合条件的</w:t>
      </w:r>
      <w:r>
        <w:rPr>
          <w:rFonts w:hint="eastAsia"/>
        </w:rPr>
        <w:t>SKU</w:t>
      </w:r>
      <w:r>
        <w:rPr>
          <w:rFonts w:hint="eastAsia"/>
        </w:rPr>
        <w:t>数据</w:t>
      </w:r>
    </w:p>
    <w:p w14:paraId="337F9CBF" w14:textId="77777777" w:rsidR="00DA2D86" w:rsidRDefault="00DA2D86" w:rsidP="00DA2D86">
      <w:r>
        <w:rPr>
          <w:rFonts w:hint="eastAsia"/>
        </w:rPr>
        <w:t>内部数据流向：根据传入的属性信息和</w:t>
      </w:r>
      <w:r>
        <w:rPr>
          <w:rFonts w:hint="eastAsia"/>
        </w:rPr>
        <w:t>spuId</w:t>
      </w:r>
      <w:r>
        <w:rPr>
          <w:rFonts w:hint="eastAsia"/>
        </w:rPr>
        <w:t>查询数据库中对应的</w:t>
      </w:r>
      <w:r>
        <w:rPr>
          <w:rFonts w:hint="eastAsia"/>
        </w:rPr>
        <w:t>SKU</w:t>
      </w:r>
      <w:r>
        <w:rPr>
          <w:rFonts w:hint="eastAsia"/>
        </w:rPr>
        <w:t>数据，并进行一些处理和转换操作，可能包括解析属性信息、匹配属性值等。最后将符合条件的</w:t>
      </w:r>
      <w:r>
        <w:rPr>
          <w:rFonts w:hint="eastAsia"/>
        </w:rPr>
        <w:t>SKU</w:t>
      </w:r>
      <w:r>
        <w:rPr>
          <w:rFonts w:hint="eastAsia"/>
        </w:rPr>
        <w:t>数据封装到</w:t>
      </w:r>
      <w:r>
        <w:rPr>
          <w:rFonts w:hint="eastAsia"/>
        </w:rPr>
        <w:t>SkuPageVO</w:t>
      </w:r>
      <w:r>
        <w:rPr>
          <w:rFonts w:hint="eastAsia"/>
        </w:rPr>
        <w:t>对象中并返回。</w:t>
      </w:r>
    </w:p>
    <w:p w14:paraId="0B433421" w14:textId="77777777" w:rsidR="00DA2D86" w:rsidRDefault="00DA2D86" w:rsidP="00DA2D86"/>
    <w:p w14:paraId="41AD21C7" w14:textId="77777777" w:rsidR="00DA2D86" w:rsidRDefault="00DA2D86" w:rsidP="00DA2D86">
      <w:r>
        <w:t>public List&lt;SkuPageVO&gt; getSkuById(List&lt;Long&gt; skuID)</w:t>
      </w:r>
    </w:p>
    <w:p w14:paraId="29F5B9B1" w14:textId="77777777" w:rsidR="00DA2D86" w:rsidRDefault="00DA2D86" w:rsidP="00DA2D86">
      <w:r>
        <w:rPr>
          <w:rFonts w:hint="eastAsia"/>
        </w:rPr>
        <w:t>输入数据：</w:t>
      </w:r>
      <w:r>
        <w:rPr>
          <w:rFonts w:hint="eastAsia"/>
        </w:rPr>
        <w:t>List&lt;Long&gt;</w:t>
      </w:r>
      <w:r>
        <w:rPr>
          <w:rFonts w:hint="eastAsia"/>
        </w:rPr>
        <w:t>类型的</w:t>
      </w:r>
      <w:r>
        <w:rPr>
          <w:rFonts w:hint="eastAsia"/>
        </w:rPr>
        <w:t>SKU ID</w:t>
      </w:r>
      <w:r>
        <w:rPr>
          <w:rFonts w:hint="eastAsia"/>
        </w:rPr>
        <w:t>列表</w:t>
      </w:r>
    </w:p>
    <w:p w14:paraId="52E19271" w14:textId="77777777" w:rsidR="00DA2D86" w:rsidRDefault="00DA2D86" w:rsidP="00DA2D86">
      <w:r>
        <w:rPr>
          <w:rFonts w:hint="eastAsia"/>
        </w:rPr>
        <w:t>输出数据：</w:t>
      </w:r>
      <w:r>
        <w:rPr>
          <w:rFonts w:hint="eastAsia"/>
        </w:rPr>
        <w:t>List&lt;SkuPageVO&gt;</w:t>
      </w:r>
      <w:r>
        <w:rPr>
          <w:rFonts w:hint="eastAsia"/>
        </w:rPr>
        <w:t>对象，表示根据</w:t>
      </w:r>
      <w:r>
        <w:rPr>
          <w:rFonts w:hint="eastAsia"/>
        </w:rPr>
        <w:t>SKU ID</w:t>
      </w:r>
      <w:r>
        <w:rPr>
          <w:rFonts w:hint="eastAsia"/>
        </w:rPr>
        <w:t>列表获取到的</w:t>
      </w:r>
      <w:r>
        <w:rPr>
          <w:rFonts w:hint="eastAsia"/>
        </w:rPr>
        <w:t>SKU</w:t>
      </w:r>
      <w:r>
        <w:rPr>
          <w:rFonts w:hint="eastAsia"/>
        </w:rPr>
        <w:t>数据列表</w:t>
      </w:r>
    </w:p>
    <w:p w14:paraId="32BBDC68" w14:textId="77777777" w:rsidR="00DA2D86" w:rsidRDefault="00DA2D86" w:rsidP="00DA2D86">
      <w:r>
        <w:rPr>
          <w:rFonts w:hint="eastAsia"/>
        </w:rPr>
        <w:t>内部数据流向：根据传入的</w:t>
      </w:r>
      <w:r>
        <w:rPr>
          <w:rFonts w:hint="eastAsia"/>
        </w:rPr>
        <w:t>SKU ID</w:t>
      </w:r>
      <w:r>
        <w:rPr>
          <w:rFonts w:hint="eastAsia"/>
        </w:rPr>
        <w:t>列表查询数据库中对应的</w:t>
      </w:r>
      <w:r>
        <w:rPr>
          <w:rFonts w:hint="eastAsia"/>
        </w:rPr>
        <w:t>SKU</w:t>
      </w:r>
      <w:r>
        <w:rPr>
          <w:rFonts w:hint="eastAsia"/>
        </w:rPr>
        <w:t>数据，并进行一些处理和转换操作，最后将获取到的</w:t>
      </w:r>
      <w:r>
        <w:rPr>
          <w:rFonts w:hint="eastAsia"/>
        </w:rPr>
        <w:t>SKU</w:t>
      </w:r>
      <w:r>
        <w:rPr>
          <w:rFonts w:hint="eastAsia"/>
        </w:rPr>
        <w:t>数据列表返回。</w:t>
      </w:r>
    </w:p>
    <w:p w14:paraId="5374C623" w14:textId="77777777" w:rsidR="00DA2D86" w:rsidRDefault="00DA2D86" w:rsidP="00DA2D86"/>
    <w:p w14:paraId="6C035613" w14:textId="77777777" w:rsidR="00DA2D86" w:rsidRDefault="00DA2D86" w:rsidP="00DA2D86">
      <w:r>
        <w:lastRenderedPageBreak/>
        <w:t>public void updateSkuNum(Map&lt;Long,Integer&gt; numMap)</w:t>
      </w:r>
    </w:p>
    <w:p w14:paraId="5709FE01" w14:textId="77777777" w:rsidR="00DA2D86" w:rsidRDefault="00DA2D86" w:rsidP="00DA2D86">
      <w:r>
        <w:rPr>
          <w:rFonts w:hint="eastAsia"/>
        </w:rPr>
        <w:t>输入数据：</w:t>
      </w:r>
      <w:r>
        <w:rPr>
          <w:rFonts w:hint="eastAsia"/>
        </w:rPr>
        <w:t>Map&lt;Long,Integer&gt;</w:t>
      </w:r>
      <w:r>
        <w:rPr>
          <w:rFonts w:hint="eastAsia"/>
        </w:rPr>
        <w:t>类型的</w:t>
      </w:r>
      <w:r>
        <w:rPr>
          <w:rFonts w:hint="eastAsia"/>
        </w:rPr>
        <w:t>SKU ID</w:t>
      </w:r>
      <w:r>
        <w:rPr>
          <w:rFonts w:hint="eastAsia"/>
        </w:rPr>
        <w:t>和数量信息</w:t>
      </w:r>
    </w:p>
    <w:p w14:paraId="356243CE" w14:textId="77777777" w:rsidR="00DA2D86" w:rsidRDefault="00DA2D86" w:rsidP="00DA2D86">
      <w:r>
        <w:rPr>
          <w:rFonts w:hint="eastAsia"/>
        </w:rPr>
        <w:t>输出数据：无返回值，但会批量更新</w:t>
      </w:r>
      <w:r>
        <w:rPr>
          <w:rFonts w:hint="eastAsia"/>
        </w:rPr>
        <w:t>SKU</w:t>
      </w:r>
      <w:r>
        <w:rPr>
          <w:rFonts w:hint="eastAsia"/>
        </w:rPr>
        <w:t>的数量</w:t>
      </w:r>
    </w:p>
    <w:p w14:paraId="4C39135F" w14:textId="15D00EB4" w:rsidR="00F50CF3" w:rsidRPr="00F50CF3" w:rsidRDefault="00DA2D86" w:rsidP="00DA2D86">
      <w:r>
        <w:rPr>
          <w:rFonts w:hint="eastAsia"/>
        </w:rPr>
        <w:t>内部数据流向：根据传入的</w:t>
      </w:r>
      <w:r>
        <w:rPr>
          <w:rFonts w:hint="eastAsia"/>
        </w:rPr>
        <w:t>SKU ID</w:t>
      </w:r>
      <w:r>
        <w:rPr>
          <w:rFonts w:hint="eastAsia"/>
        </w:rPr>
        <w:t>和数量信息，查询数据库中对应的</w:t>
      </w:r>
      <w:r>
        <w:rPr>
          <w:rFonts w:hint="eastAsia"/>
        </w:rPr>
        <w:t>SKU</w:t>
      </w:r>
      <w:r>
        <w:rPr>
          <w:rFonts w:hint="eastAsia"/>
        </w:rPr>
        <w:t>数据并进行更新操作，最后保存更新后的数据到数据库中。</w:t>
      </w:r>
    </w:p>
    <w:p w14:paraId="05143250" w14:textId="77777777" w:rsidR="00A150B6" w:rsidRDefault="00A150B6" w:rsidP="00A150B6"/>
    <w:p w14:paraId="3C24ECFB" w14:textId="3AAB7872" w:rsidR="00F50CF3" w:rsidRDefault="00F50CF3">
      <w:pPr>
        <w:pStyle w:val="2"/>
        <w:numPr>
          <w:ilvl w:val="1"/>
          <w:numId w:val="1"/>
        </w:numPr>
      </w:pPr>
      <w:bookmarkStart w:id="24" w:name="_Toc168081718"/>
      <w:r>
        <w:rPr>
          <w:rFonts w:hint="eastAsia"/>
        </w:rPr>
        <w:t>交易模块详细设计</w:t>
      </w:r>
      <w:bookmarkEnd w:id="24"/>
    </w:p>
    <w:p w14:paraId="6FA42CF3" w14:textId="77777777" w:rsidR="00F50CF3" w:rsidRDefault="00F50CF3">
      <w:pPr>
        <w:pStyle w:val="3"/>
        <w:numPr>
          <w:ilvl w:val="2"/>
          <w:numId w:val="1"/>
        </w:numPr>
      </w:pPr>
      <w:bookmarkStart w:id="25" w:name="_Toc168081719"/>
      <w:r>
        <w:rPr>
          <w:rFonts w:hint="eastAsia"/>
        </w:rPr>
        <w:t>模块界面</w:t>
      </w:r>
      <w:bookmarkEnd w:id="25"/>
    </w:p>
    <w:p w14:paraId="085D6955" w14:textId="77777777" w:rsidR="00F50CF3" w:rsidRDefault="00F50CF3">
      <w:pPr>
        <w:pStyle w:val="3"/>
        <w:numPr>
          <w:ilvl w:val="2"/>
          <w:numId w:val="1"/>
        </w:numPr>
      </w:pPr>
      <w:bookmarkStart w:id="26" w:name="_Toc168081720"/>
      <w:r>
        <w:rPr>
          <w:rFonts w:hint="eastAsia"/>
        </w:rPr>
        <w:t>模块内处理流程</w:t>
      </w:r>
      <w:bookmarkEnd w:id="26"/>
    </w:p>
    <w:p w14:paraId="3286B209" w14:textId="7428D487" w:rsidR="00F50CF3" w:rsidRDefault="00F50CF3" w:rsidP="00F50CF3">
      <w:pPr>
        <w:pStyle w:val="4"/>
      </w:pPr>
      <w:r>
        <w:rPr>
          <w:rFonts w:hint="eastAsia"/>
        </w:rPr>
        <w:t xml:space="preserve"> </w:t>
      </w:r>
      <w:r w:rsidR="00DA2D86">
        <w:rPr>
          <w:rFonts w:hint="eastAsia"/>
        </w:rPr>
        <w:t>购物车</w:t>
      </w:r>
    </w:p>
    <w:p w14:paraId="316A2A75" w14:textId="77777777" w:rsidR="00DA2D86" w:rsidRDefault="00DA2D86" w:rsidP="00DA2D86">
      <w:r>
        <w:rPr>
          <w:rFonts w:hint="eastAsia"/>
        </w:rPr>
        <w:t>create(ShoppingChartVO vo)</w:t>
      </w:r>
      <w:r>
        <w:rPr>
          <w:rFonts w:hint="eastAsia"/>
        </w:rPr>
        <w:t>方法：</w:t>
      </w:r>
    </w:p>
    <w:p w14:paraId="50EBA3E5" w14:textId="77777777" w:rsidR="00DA2D86" w:rsidRDefault="00DA2D86" w:rsidP="00DA2D86">
      <w:r>
        <w:rPr>
          <w:rFonts w:hint="eastAsia"/>
        </w:rPr>
        <w:t>根据传入的</w:t>
      </w:r>
      <w:r>
        <w:rPr>
          <w:rFonts w:hint="eastAsia"/>
        </w:rPr>
        <w:t>vo</w:t>
      </w:r>
      <w:r>
        <w:rPr>
          <w:rFonts w:hint="eastAsia"/>
        </w:rPr>
        <w:t>对象，设置其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7AFB566A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lambdaQuery</w:t>
      </w:r>
      <w:r>
        <w:rPr>
          <w:rFonts w:hint="eastAsia"/>
        </w:rPr>
        <w:t>方法查询符合条件的</w:t>
      </w:r>
      <w:r>
        <w:rPr>
          <w:rFonts w:hint="eastAsia"/>
        </w:rPr>
        <w:t>ShoppingChart</w:t>
      </w:r>
      <w:r>
        <w:rPr>
          <w:rFonts w:hint="eastAsia"/>
        </w:rPr>
        <w:t>对象。</w:t>
      </w:r>
    </w:p>
    <w:p w14:paraId="172F12A0" w14:textId="77777777" w:rsidR="00DA2D86" w:rsidRDefault="00DA2D86" w:rsidP="00DA2D86">
      <w:r>
        <w:rPr>
          <w:rFonts w:hint="eastAsia"/>
        </w:rPr>
        <w:t>如果查询结果不为空，则将</w:t>
      </w:r>
      <w:r>
        <w:rPr>
          <w:rFonts w:hint="eastAsia"/>
        </w:rPr>
        <w:t>vo</w:t>
      </w:r>
      <w:r>
        <w:rPr>
          <w:rFonts w:hint="eastAsia"/>
        </w:rPr>
        <w:t>对象的数量与查询结果的数量相加，并将查询结果的</w:t>
      </w:r>
      <w:r>
        <w:rPr>
          <w:rFonts w:hint="eastAsia"/>
        </w:rPr>
        <w:t>id</w:t>
      </w:r>
      <w:r>
        <w:rPr>
          <w:rFonts w:hint="eastAsia"/>
        </w:rPr>
        <w:t>赋值给</w:t>
      </w:r>
      <w:r>
        <w:rPr>
          <w:rFonts w:hint="eastAsia"/>
        </w:rPr>
        <w:t>vo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，然后调用</w:t>
      </w:r>
      <w:r>
        <w:rPr>
          <w:rFonts w:hint="eastAsia"/>
        </w:rPr>
        <w:t>update</w:t>
      </w:r>
      <w:r>
        <w:rPr>
          <w:rFonts w:hint="eastAsia"/>
        </w:rPr>
        <w:t>方法进行更新。</w:t>
      </w:r>
    </w:p>
    <w:p w14:paraId="03EA502E" w14:textId="77777777" w:rsidR="00DA2D86" w:rsidRDefault="00DA2D86" w:rsidP="00DA2D86">
      <w:r>
        <w:rPr>
          <w:rFonts w:hint="eastAsia"/>
        </w:rPr>
        <w:t>如果查询结果为空，则调用</w:t>
      </w:r>
      <w:r>
        <w:rPr>
          <w:rFonts w:hint="eastAsia"/>
        </w:rPr>
        <w:t>save</w:t>
      </w:r>
      <w:r>
        <w:rPr>
          <w:rFonts w:hint="eastAsia"/>
        </w:rPr>
        <w:t>方法保存</w:t>
      </w:r>
      <w:r>
        <w:rPr>
          <w:rFonts w:hint="eastAsia"/>
        </w:rPr>
        <w:t>vo</w:t>
      </w:r>
      <w:r>
        <w:rPr>
          <w:rFonts w:hint="eastAsia"/>
        </w:rPr>
        <w:t>对象。</w:t>
      </w:r>
    </w:p>
    <w:p w14:paraId="577FDC4A" w14:textId="77777777" w:rsidR="00DA2D86" w:rsidRDefault="00DA2D86" w:rsidP="00DA2D86"/>
    <w:p w14:paraId="4F12B633" w14:textId="77777777" w:rsidR="00DA2D86" w:rsidRDefault="00DA2D86" w:rsidP="00DA2D86">
      <w:r>
        <w:rPr>
          <w:rFonts w:hint="eastAsia"/>
        </w:rPr>
        <w:t>update(ShoppingChartVO vo)</w:t>
      </w:r>
      <w:r>
        <w:rPr>
          <w:rFonts w:hint="eastAsia"/>
        </w:rPr>
        <w:t>方法：</w:t>
      </w:r>
    </w:p>
    <w:p w14:paraId="1BE492EE" w14:textId="77777777" w:rsidR="00DA2D86" w:rsidRDefault="00DA2D86" w:rsidP="00DA2D86">
      <w:r>
        <w:rPr>
          <w:rFonts w:hint="eastAsia"/>
        </w:rPr>
        <w:t>检查</w:t>
      </w:r>
      <w:r>
        <w:rPr>
          <w:rFonts w:hint="eastAsia"/>
        </w:rPr>
        <w:t>vo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是否为空，如果为空则抛出异常。</w:t>
      </w:r>
    </w:p>
    <w:p w14:paraId="2AE5641E" w14:textId="77777777" w:rsidR="00DA2D86" w:rsidRDefault="00DA2D86" w:rsidP="00DA2D86">
      <w:r>
        <w:rPr>
          <w:rFonts w:hint="eastAsia"/>
        </w:rPr>
        <w:t>调用</w:t>
      </w:r>
      <w:r>
        <w:rPr>
          <w:rFonts w:hint="eastAsia"/>
        </w:rPr>
        <w:t>updateById</w:t>
      </w:r>
      <w:r>
        <w:rPr>
          <w:rFonts w:hint="eastAsia"/>
        </w:rPr>
        <w:t>方法根据</w:t>
      </w:r>
      <w:r>
        <w:rPr>
          <w:rFonts w:hint="eastAsia"/>
        </w:rPr>
        <w:t>vo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更新对应的</w:t>
      </w:r>
      <w:r>
        <w:rPr>
          <w:rFonts w:hint="eastAsia"/>
        </w:rPr>
        <w:t>ShoppingChart</w:t>
      </w:r>
      <w:r>
        <w:rPr>
          <w:rFonts w:hint="eastAsia"/>
        </w:rPr>
        <w:t>对象。</w:t>
      </w:r>
    </w:p>
    <w:p w14:paraId="3D3E9A75" w14:textId="77777777" w:rsidR="00DA2D86" w:rsidRDefault="00DA2D86" w:rsidP="00DA2D86">
      <w:r>
        <w:rPr>
          <w:rFonts w:hint="eastAsia"/>
        </w:rPr>
        <w:t>getShoppingChart(ShoppingChartVO vo)</w:t>
      </w:r>
      <w:r>
        <w:rPr>
          <w:rFonts w:hint="eastAsia"/>
        </w:rPr>
        <w:t>方法：</w:t>
      </w:r>
    </w:p>
    <w:p w14:paraId="25B83FE4" w14:textId="77777777" w:rsidR="00DA2D86" w:rsidRDefault="00DA2D86" w:rsidP="00DA2D86">
      <w:r>
        <w:rPr>
          <w:rFonts w:hint="eastAsia"/>
        </w:rPr>
        <w:t>调用</w:t>
      </w:r>
      <w:r>
        <w:rPr>
          <w:rFonts w:hint="eastAsia"/>
        </w:rPr>
        <w:t>productClient</w:t>
      </w:r>
      <w:r>
        <w:rPr>
          <w:rFonts w:hint="eastAsia"/>
        </w:rPr>
        <w:t>的</w:t>
      </w:r>
      <w:r>
        <w:rPr>
          <w:rFonts w:hint="eastAsia"/>
        </w:rPr>
        <w:t>getSkuById</w:t>
      </w:r>
      <w:r>
        <w:rPr>
          <w:rFonts w:hint="eastAsia"/>
        </w:rPr>
        <w:t>方法，通过传入的</w:t>
      </w:r>
      <w:r>
        <w:rPr>
          <w:rFonts w:hint="eastAsia"/>
        </w:rPr>
        <w:t>skuId</w:t>
      </w:r>
      <w:r>
        <w:rPr>
          <w:rFonts w:hint="eastAsia"/>
        </w:rPr>
        <w:t>获取</w:t>
      </w:r>
      <w:r>
        <w:rPr>
          <w:rFonts w:hint="eastAsia"/>
        </w:rPr>
        <w:t>SkuPageVO</w:t>
      </w:r>
      <w:r>
        <w:rPr>
          <w:rFonts w:hint="eastAsia"/>
        </w:rPr>
        <w:t>对象列表。</w:t>
      </w:r>
    </w:p>
    <w:p w14:paraId="2877C8F3" w14:textId="77777777" w:rsidR="00DA2D86" w:rsidRDefault="00DA2D86" w:rsidP="00DA2D86">
      <w:r>
        <w:rPr>
          <w:rFonts w:hint="eastAsia"/>
        </w:rPr>
        <w:t>如果获取到的列表为空，则抛出异常，表示</w:t>
      </w:r>
      <w:r>
        <w:rPr>
          <w:rFonts w:hint="eastAsia"/>
        </w:rPr>
        <w:t>sku id</w:t>
      </w:r>
      <w:r>
        <w:rPr>
          <w:rFonts w:hint="eastAsia"/>
        </w:rPr>
        <w:t>无效。</w:t>
      </w:r>
    </w:p>
    <w:p w14:paraId="1664D1D2" w14:textId="77777777" w:rsidR="00DA2D86" w:rsidRDefault="00DA2D86" w:rsidP="00DA2D86">
      <w:r>
        <w:rPr>
          <w:rFonts w:hint="eastAsia"/>
        </w:rPr>
        <w:t>从列表中获取第一个</w:t>
      </w:r>
      <w:r>
        <w:rPr>
          <w:rFonts w:hint="eastAsia"/>
        </w:rPr>
        <w:t>SkuPageVO</w:t>
      </w:r>
      <w:r>
        <w:rPr>
          <w:rFonts w:hint="eastAsia"/>
        </w:rPr>
        <w:t>对象，并检查其数量是否小于传入的</w:t>
      </w:r>
      <w:r>
        <w:rPr>
          <w:rFonts w:hint="eastAsia"/>
        </w:rPr>
        <w:t>vo</w:t>
      </w:r>
      <w:r>
        <w:rPr>
          <w:rFonts w:hint="eastAsia"/>
        </w:rPr>
        <w:t>对象的数量，如果小于则抛出异常，表示数量无效。</w:t>
      </w:r>
    </w:p>
    <w:p w14:paraId="34D219F7" w14:textId="77777777" w:rsidR="00DA2D86" w:rsidRDefault="00DA2D86" w:rsidP="00DA2D86">
      <w:r>
        <w:rPr>
          <w:rFonts w:hint="eastAsia"/>
        </w:rPr>
        <w:lastRenderedPageBreak/>
        <w:t>使用</w:t>
      </w:r>
      <w:r>
        <w:rPr>
          <w:rFonts w:hint="eastAsia"/>
        </w:rPr>
        <w:t>BeanUtils.copyBean</w:t>
      </w:r>
      <w:r>
        <w:rPr>
          <w:rFonts w:hint="eastAsia"/>
        </w:rPr>
        <w:t>方法将</w:t>
      </w:r>
      <w:r>
        <w:rPr>
          <w:rFonts w:hint="eastAsia"/>
        </w:rPr>
        <w:t>vo</w:t>
      </w:r>
      <w:r>
        <w:rPr>
          <w:rFonts w:hint="eastAsia"/>
        </w:rPr>
        <w:t>对象转换为</w:t>
      </w:r>
      <w:r>
        <w:rPr>
          <w:rFonts w:hint="eastAsia"/>
        </w:rPr>
        <w:t>ShoppingChart</w:t>
      </w:r>
      <w:r>
        <w:rPr>
          <w:rFonts w:hint="eastAsia"/>
        </w:rPr>
        <w:t>对象，并设置</w:t>
      </w:r>
      <w:r>
        <w:rPr>
          <w:rFonts w:hint="eastAsia"/>
        </w:rPr>
        <w:t>userId</w:t>
      </w:r>
      <w:r>
        <w:rPr>
          <w:rFonts w:hint="eastAsia"/>
        </w:rPr>
        <w:t>、</w:t>
      </w:r>
      <w:r>
        <w:rPr>
          <w:rFonts w:hint="eastAsia"/>
        </w:rPr>
        <w:t>spuId</w:t>
      </w:r>
      <w:r>
        <w:rPr>
          <w:rFonts w:hint="eastAsia"/>
        </w:rPr>
        <w:t>和</w:t>
      </w:r>
      <w:r>
        <w:rPr>
          <w:rFonts w:hint="eastAsia"/>
        </w:rPr>
        <w:t>price</w:t>
      </w:r>
      <w:r>
        <w:rPr>
          <w:rFonts w:hint="eastAsia"/>
        </w:rPr>
        <w:t>等属性。</w:t>
      </w:r>
    </w:p>
    <w:p w14:paraId="4091D11E" w14:textId="77777777" w:rsidR="00DA2D86" w:rsidRDefault="00DA2D86" w:rsidP="00DA2D86"/>
    <w:p w14:paraId="7B3AE6CD" w14:textId="77777777" w:rsidR="00DA2D86" w:rsidRDefault="00DA2D86" w:rsidP="00DA2D86">
      <w:r>
        <w:rPr>
          <w:rFonts w:hint="eastAsia"/>
        </w:rPr>
        <w:t>remove(List&lt;Long&gt; ids)</w:t>
      </w:r>
      <w:r>
        <w:rPr>
          <w:rFonts w:hint="eastAsia"/>
        </w:rPr>
        <w:t>方法：</w:t>
      </w:r>
    </w:p>
    <w:p w14:paraId="1DB55104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lambdaQuery</w:t>
      </w:r>
      <w:r>
        <w:rPr>
          <w:rFonts w:hint="eastAsia"/>
        </w:rPr>
        <w:t>方法查询符合条件的</w:t>
      </w:r>
      <w:r>
        <w:rPr>
          <w:rFonts w:hint="eastAsia"/>
        </w:rPr>
        <w:t>ShoppingChart</w:t>
      </w:r>
      <w:r>
        <w:rPr>
          <w:rFonts w:hint="eastAsia"/>
        </w:rPr>
        <w:t>对象列表。</w:t>
      </w:r>
    </w:p>
    <w:p w14:paraId="4FF1DABF" w14:textId="77777777" w:rsidR="00DA2D86" w:rsidRDefault="00DA2D86" w:rsidP="00DA2D86">
      <w:r>
        <w:rPr>
          <w:rFonts w:hint="eastAsia"/>
        </w:rPr>
        <w:t>将查询结果的</w:t>
      </w:r>
      <w:r>
        <w:rPr>
          <w:rFonts w:hint="eastAsia"/>
        </w:rPr>
        <w:t>id</w:t>
      </w:r>
      <w:r>
        <w:rPr>
          <w:rFonts w:hint="eastAsia"/>
        </w:rPr>
        <w:t>列表与传入的</w:t>
      </w:r>
      <w:r>
        <w:rPr>
          <w:rFonts w:hint="eastAsia"/>
        </w:rPr>
        <w:t>ids</w:t>
      </w:r>
      <w:r>
        <w:rPr>
          <w:rFonts w:hint="eastAsia"/>
        </w:rPr>
        <w:t>列表取交集，保留在</w:t>
      </w:r>
      <w:r>
        <w:rPr>
          <w:rFonts w:hint="eastAsia"/>
        </w:rPr>
        <w:t>ids</w:t>
      </w:r>
      <w:r>
        <w:rPr>
          <w:rFonts w:hint="eastAsia"/>
        </w:rPr>
        <w:t>列表中存在的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0C61B87E" w14:textId="77777777" w:rsidR="00DA2D86" w:rsidRDefault="00DA2D86" w:rsidP="00DA2D86">
      <w:r>
        <w:rPr>
          <w:rFonts w:hint="eastAsia"/>
        </w:rPr>
        <w:t>调用</w:t>
      </w:r>
      <w:r>
        <w:rPr>
          <w:rFonts w:hint="eastAsia"/>
        </w:rPr>
        <w:t>removeByIds</w:t>
      </w:r>
      <w:r>
        <w:rPr>
          <w:rFonts w:hint="eastAsia"/>
        </w:rPr>
        <w:t>方法根据保留的</w:t>
      </w:r>
      <w:r>
        <w:rPr>
          <w:rFonts w:hint="eastAsia"/>
        </w:rPr>
        <w:t>id</w:t>
      </w:r>
      <w:r>
        <w:rPr>
          <w:rFonts w:hint="eastAsia"/>
        </w:rPr>
        <w:t>列表批量删除</w:t>
      </w:r>
      <w:r>
        <w:rPr>
          <w:rFonts w:hint="eastAsia"/>
        </w:rPr>
        <w:t>ShoppingChart</w:t>
      </w:r>
      <w:r>
        <w:rPr>
          <w:rFonts w:hint="eastAsia"/>
        </w:rPr>
        <w:t>对象。</w:t>
      </w:r>
    </w:p>
    <w:p w14:paraId="4A228E6C" w14:textId="77777777" w:rsidR="00DA2D86" w:rsidRDefault="00DA2D86" w:rsidP="00DA2D86"/>
    <w:p w14:paraId="1BEF6ADB" w14:textId="77777777" w:rsidR="00DA2D86" w:rsidRDefault="00DA2D86" w:rsidP="00DA2D86">
      <w:r>
        <w:rPr>
          <w:rFonts w:hint="eastAsia"/>
        </w:rPr>
        <w:t>pageQuery(ShoppingChartQuery query)</w:t>
      </w:r>
      <w:r>
        <w:rPr>
          <w:rFonts w:hint="eastAsia"/>
        </w:rPr>
        <w:t>方法：</w:t>
      </w:r>
    </w:p>
    <w:p w14:paraId="4AE3060F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lambdaQuery</w:t>
      </w:r>
      <w:r>
        <w:rPr>
          <w:rFonts w:hint="eastAsia"/>
        </w:rPr>
        <w:t>方法查询符合条件的</w:t>
      </w:r>
      <w:r>
        <w:rPr>
          <w:rFonts w:hint="eastAsia"/>
        </w:rPr>
        <w:t>ShoppingChart</w:t>
      </w:r>
      <w:r>
        <w:rPr>
          <w:rFonts w:hint="eastAsia"/>
        </w:rPr>
        <w:t>对象分页结果。</w:t>
      </w:r>
    </w:p>
    <w:p w14:paraId="026C57A0" w14:textId="77777777" w:rsidR="00DA2D86" w:rsidRDefault="00DA2D86" w:rsidP="00DA2D86">
      <w:r>
        <w:rPr>
          <w:rFonts w:hint="eastAsia"/>
        </w:rPr>
        <w:t>获取查询结果的记录列表。</w:t>
      </w:r>
    </w:p>
    <w:p w14:paraId="116A575D" w14:textId="77777777" w:rsidR="00DA2D86" w:rsidRDefault="00DA2D86" w:rsidP="00DA2D86">
      <w:r>
        <w:rPr>
          <w:rFonts w:hint="eastAsia"/>
        </w:rPr>
        <w:t>如果记录列表不为空，则进行以下操作：</w:t>
      </w:r>
    </w:p>
    <w:p w14:paraId="37A65425" w14:textId="77777777" w:rsidR="00DA2D86" w:rsidRDefault="00DA2D86" w:rsidP="00DA2D86">
      <w:r>
        <w:rPr>
          <w:rFonts w:hint="eastAsia"/>
        </w:rPr>
        <w:t>提取记录列表中的</w:t>
      </w:r>
      <w:r>
        <w:rPr>
          <w:rFonts w:hint="eastAsia"/>
        </w:rPr>
        <w:t>skuId</w:t>
      </w:r>
      <w:r>
        <w:rPr>
          <w:rFonts w:hint="eastAsia"/>
        </w:rPr>
        <w:t>集合。</w:t>
      </w:r>
    </w:p>
    <w:p w14:paraId="02F6D341" w14:textId="77777777" w:rsidR="00DA2D86" w:rsidRDefault="00DA2D86" w:rsidP="00DA2D86">
      <w:r>
        <w:rPr>
          <w:rFonts w:hint="eastAsia"/>
        </w:rPr>
        <w:t>调用</w:t>
      </w:r>
      <w:r>
        <w:rPr>
          <w:rFonts w:hint="eastAsia"/>
        </w:rPr>
        <w:t>productClient</w:t>
      </w:r>
      <w:r>
        <w:rPr>
          <w:rFonts w:hint="eastAsia"/>
        </w:rPr>
        <w:t>的</w:t>
      </w:r>
      <w:r>
        <w:rPr>
          <w:rFonts w:hint="eastAsia"/>
        </w:rPr>
        <w:t>getSkuById</w:t>
      </w:r>
      <w:r>
        <w:rPr>
          <w:rFonts w:hint="eastAsia"/>
        </w:rPr>
        <w:t>方法，通过</w:t>
      </w:r>
      <w:r>
        <w:rPr>
          <w:rFonts w:hint="eastAsia"/>
        </w:rPr>
        <w:t>skuId</w:t>
      </w:r>
      <w:r>
        <w:rPr>
          <w:rFonts w:hint="eastAsia"/>
        </w:rPr>
        <w:t>集合获取对应的</w:t>
      </w:r>
      <w:r>
        <w:rPr>
          <w:rFonts w:hint="eastAsia"/>
        </w:rPr>
        <w:t>SkuPageVO</w:t>
      </w:r>
      <w:r>
        <w:rPr>
          <w:rFonts w:hint="eastAsia"/>
        </w:rPr>
        <w:t>对象列表，并转换为以</w:t>
      </w:r>
      <w:r>
        <w:rPr>
          <w:rFonts w:hint="eastAsia"/>
        </w:rPr>
        <w:t>id</w:t>
      </w:r>
      <w:r>
        <w:rPr>
          <w:rFonts w:hint="eastAsia"/>
        </w:rPr>
        <w:t>为键的</w:t>
      </w:r>
      <w:r>
        <w:rPr>
          <w:rFonts w:hint="eastAsia"/>
        </w:rPr>
        <w:t>Map</w:t>
      </w:r>
      <w:r>
        <w:rPr>
          <w:rFonts w:hint="eastAsia"/>
        </w:rPr>
        <w:t>对象。</w:t>
      </w:r>
    </w:p>
    <w:p w14:paraId="521326D9" w14:textId="77777777" w:rsidR="00DA2D86" w:rsidRDefault="00DA2D86" w:rsidP="00DA2D86">
      <w:r>
        <w:rPr>
          <w:rFonts w:hint="eastAsia"/>
        </w:rPr>
        <w:t>遍历记录列表，将每个</w:t>
      </w:r>
      <w:r>
        <w:rPr>
          <w:rFonts w:hint="eastAsia"/>
        </w:rPr>
        <w:t>ShoppingChart</w:t>
      </w:r>
      <w:r>
        <w:rPr>
          <w:rFonts w:hint="eastAsia"/>
        </w:rPr>
        <w:t>对象转换为</w:t>
      </w:r>
      <w:r>
        <w:rPr>
          <w:rFonts w:hint="eastAsia"/>
        </w:rPr>
        <w:t>ShoppingChartDTO</w:t>
      </w:r>
      <w:r>
        <w:rPr>
          <w:rFonts w:hint="eastAsia"/>
        </w:rPr>
        <w:t>对象，并设置其相关属性，如图片、商品名称、属性、是否可用等。</w:t>
      </w:r>
    </w:p>
    <w:p w14:paraId="672D0046" w14:textId="43C6428D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PageDTO.of</w:t>
      </w:r>
      <w:r>
        <w:rPr>
          <w:rFonts w:hint="eastAsia"/>
        </w:rPr>
        <w:t>方法将查询结果封装为</w:t>
      </w:r>
      <w:r>
        <w:rPr>
          <w:rFonts w:hint="eastAsia"/>
        </w:rPr>
        <w:t>PageDTO</w:t>
      </w:r>
      <w:r>
        <w:rPr>
          <w:rFonts w:hint="eastAsia"/>
        </w:rPr>
        <w:t>对象并返回。</w:t>
      </w:r>
    </w:p>
    <w:p w14:paraId="2F812165" w14:textId="413A65EC" w:rsidR="00DA2D86" w:rsidRDefault="00DA2D86" w:rsidP="00DA2D86">
      <w:pPr>
        <w:pStyle w:val="4"/>
      </w:pPr>
      <w:r>
        <w:rPr>
          <w:rFonts w:hint="eastAsia"/>
        </w:rPr>
        <w:t>地址</w:t>
      </w:r>
    </w:p>
    <w:p w14:paraId="7166775E" w14:textId="77777777" w:rsidR="00DA2D86" w:rsidRDefault="00DA2D86" w:rsidP="00DA2D86">
      <w:r>
        <w:rPr>
          <w:rFonts w:hint="eastAsia"/>
        </w:rPr>
        <w:t>create(AddressVO vo)</w:t>
      </w:r>
      <w:r>
        <w:rPr>
          <w:rFonts w:hint="eastAsia"/>
        </w:rPr>
        <w:t>方法：</w:t>
      </w:r>
    </w:p>
    <w:p w14:paraId="02FE5447" w14:textId="77777777" w:rsidR="00DA2D86" w:rsidRDefault="00DA2D86" w:rsidP="00DA2D86">
      <w:r>
        <w:rPr>
          <w:rFonts w:hint="eastAsia"/>
        </w:rPr>
        <w:t>获取当前用户的</w:t>
      </w:r>
      <w:r>
        <w:rPr>
          <w:rFonts w:hint="eastAsia"/>
        </w:rPr>
        <w:t>userId</w:t>
      </w:r>
      <w:r>
        <w:rPr>
          <w:rFonts w:hint="eastAsia"/>
        </w:rPr>
        <w:t>。</w:t>
      </w:r>
    </w:p>
    <w:p w14:paraId="71F3D678" w14:textId="77777777" w:rsidR="00DA2D86" w:rsidRDefault="00DA2D86" w:rsidP="00DA2D86">
      <w:r>
        <w:rPr>
          <w:rFonts w:hint="eastAsia"/>
        </w:rPr>
        <w:t>将</w:t>
      </w:r>
      <w:r>
        <w:rPr>
          <w:rFonts w:hint="eastAsia"/>
        </w:rPr>
        <w:t>vo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设置为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3277C005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isMobileNum</w:t>
      </w:r>
      <w:r>
        <w:rPr>
          <w:rFonts w:hint="eastAsia"/>
        </w:rPr>
        <w:t>方法验证</w:t>
      </w:r>
      <w:r>
        <w:rPr>
          <w:rFonts w:hint="eastAsia"/>
        </w:rPr>
        <w:t>vo</w:t>
      </w:r>
      <w:r>
        <w:rPr>
          <w:rFonts w:hint="eastAsia"/>
        </w:rPr>
        <w:t>对象的</w:t>
      </w:r>
      <w:r>
        <w:rPr>
          <w:rFonts w:hint="eastAsia"/>
        </w:rPr>
        <w:t>phone</w:t>
      </w:r>
      <w:r>
        <w:rPr>
          <w:rFonts w:hint="eastAsia"/>
        </w:rPr>
        <w:t>字段是否为有效的手机号码。</w:t>
      </w:r>
    </w:p>
    <w:p w14:paraId="370E4520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BeanUtils.copyBean</w:t>
      </w:r>
      <w:r>
        <w:rPr>
          <w:rFonts w:hint="eastAsia"/>
        </w:rPr>
        <w:t>方法将</w:t>
      </w:r>
      <w:r>
        <w:rPr>
          <w:rFonts w:hint="eastAsia"/>
        </w:rPr>
        <w:t>vo</w:t>
      </w:r>
      <w:r>
        <w:rPr>
          <w:rFonts w:hint="eastAsia"/>
        </w:rPr>
        <w:t>对象转换为</w:t>
      </w:r>
      <w:r>
        <w:rPr>
          <w:rFonts w:hint="eastAsia"/>
        </w:rPr>
        <w:t>Address</w:t>
      </w:r>
      <w:r>
        <w:rPr>
          <w:rFonts w:hint="eastAsia"/>
        </w:rPr>
        <w:t>对象，并设置</w:t>
      </w:r>
      <w:r>
        <w:rPr>
          <w:rFonts w:hint="eastAsia"/>
        </w:rPr>
        <w:t>userId</w:t>
      </w:r>
      <w:r>
        <w:rPr>
          <w:rFonts w:hint="eastAsia"/>
        </w:rPr>
        <w:t>属性。</w:t>
      </w:r>
    </w:p>
    <w:p w14:paraId="397EB724" w14:textId="77777777" w:rsidR="00DA2D86" w:rsidRDefault="00DA2D86" w:rsidP="00DA2D86">
      <w:r>
        <w:rPr>
          <w:rFonts w:hint="eastAsia"/>
        </w:rPr>
        <w:t>调用</w:t>
      </w:r>
      <w:r>
        <w:rPr>
          <w:rFonts w:hint="eastAsia"/>
        </w:rPr>
        <w:t>save</w:t>
      </w:r>
      <w:r>
        <w:rPr>
          <w:rFonts w:hint="eastAsia"/>
        </w:rPr>
        <w:t>方法保存</w:t>
      </w:r>
      <w:r>
        <w:rPr>
          <w:rFonts w:hint="eastAsia"/>
        </w:rPr>
        <w:t>Address</w:t>
      </w:r>
      <w:r>
        <w:rPr>
          <w:rFonts w:hint="eastAsia"/>
        </w:rPr>
        <w:t>对象。</w:t>
      </w:r>
    </w:p>
    <w:p w14:paraId="59CCD105" w14:textId="77777777" w:rsidR="00DA2D86" w:rsidRDefault="00DA2D86" w:rsidP="00DA2D86"/>
    <w:p w14:paraId="4D44A3BD" w14:textId="77777777" w:rsidR="00DA2D86" w:rsidRDefault="00DA2D86" w:rsidP="00DA2D86">
      <w:r>
        <w:rPr>
          <w:rFonts w:hint="eastAsia"/>
        </w:rPr>
        <w:t>update(AddressVO vo)</w:t>
      </w:r>
      <w:r>
        <w:rPr>
          <w:rFonts w:hint="eastAsia"/>
        </w:rPr>
        <w:t>方法：</w:t>
      </w:r>
    </w:p>
    <w:p w14:paraId="5D4A6452" w14:textId="77777777" w:rsidR="00DA2D86" w:rsidRDefault="00DA2D86" w:rsidP="00DA2D86">
      <w:r>
        <w:rPr>
          <w:rFonts w:hint="eastAsia"/>
        </w:rPr>
        <w:lastRenderedPageBreak/>
        <w:t>检查</w:t>
      </w:r>
      <w:r>
        <w:rPr>
          <w:rFonts w:hint="eastAsia"/>
        </w:rPr>
        <w:t>vo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是否为空，如果为空则抛出异常。</w:t>
      </w:r>
    </w:p>
    <w:p w14:paraId="09F795C1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isMobileNum</w:t>
      </w:r>
      <w:r>
        <w:rPr>
          <w:rFonts w:hint="eastAsia"/>
        </w:rPr>
        <w:t>方法验证</w:t>
      </w:r>
      <w:r>
        <w:rPr>
          <w:rFonts w:hint="eastAsia"/>
        </w:rPr>
        <w:t>vo</w:t>
      </w:r>
      <w:r>
        <w:rPr>
          <w:rFonts w:hint="eastAsia"/>
        </w:rPr>
        <w:t>对象的</w:t>
      </w:r>
      <w:r>
        <w:rPr>
          <w:rFonts w:hint="eastAsia"/>
        </w:rPr>
        <w:t>phone</w:t>
      </w:r>
      <w:r>
        <w:rPr>
          <w:rFonts w:hint="eastAsia"/>
        </w:rPr>
        <w:t>字段是否为有效的手机号码。</w:t>
      </w:r>
    </w:p>
    <w:p w14:paraId="7A38B92B" w14:textId="77777777" w:rsidR="00DA2D86" w:rsidRDefault="00DA2D86" w:rsidP="00DA2D86">
      <w:r>
        <w:rPr>
          <w:rFonts w:hint="eastAsia"/>
        </w:rPr>
        <w:t>获取当前用户的</w:t>
      </w:r>
      <w:r>
        <w:rPr>
          <w:rFonts w:hint="eastAsia"/>
        </w:rPr>
        <w:t>userId</w:t>
      </w:r>
      <w:r>
        <w:rPr>
          <w:rFonts w:hint="eastAsia"/>
        </w:rPr>
        <w:t>。</w:t>
      </w:r>
    </w:p>
    <w:p w14:paraId="6D249F54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BeanUtils.copyBean</w:t>
      </w:r>
      <w:r>
        <w:rPr>
          <w:rFonts w:hint="eastAsia"/>
        </w:rPr>
        <w:t>方法将</w:t>
      </w:r>
      <w:r>
        <w:rPr>
          <w:rFonts w:hint="eastAsia"/>
        </w:rPr>
        <w:t>vo</w:t>
      </w:r>
      <w:r>
        <w:rPr>
          <w:rFonts w:hint="eastAsia"/>
        </w:rPr>
        <w:t>对象转换为</w:t>
      </w:r>
      <w:r>
        <w:rPr>
          <w:rFonts w:hint="eastAsia"/>
        </w:rPr>
        <w:t>Address</w:t>
      </w:r>
      <w:r>
        <w:rPr>
          <w:rFonts w:hint="eastAsia"/>
        </w:rPr>
        <w:t>对象，并设置</w:t>
      </w:r>
      <w:r>
        <w:rPr>
          <w:rFonts w:hint="eastAsia"/>
        </w:rPr>
        <w:t>userId</w:t>
      </w:r>
      <w:r>
        <w:rPr>
          <w:rFonts w:hint="eastAsia"/>
        </w:rPr>
        <w:t>属性。</w:t>
      </w:r>
    </w:p>
    <w:p w14:paraId="31014B55" w14:textId="77777777" w:rsidR="00DA2D86" w:rsidRDefault="00DA2D86" w:rsidP="00DA2D86">
      <w:r>
        <w:rPr>
          <w:rFonts w:hint="eastAsia"/>
        </w:rPr>
        <w:t>调用</w:t>
      </w:r>
      <w:r>
        <w:rPr>
          <w:rFonts w:hint="eastAsia"/>
        </w:rPr>
        <w:t>updateById</w:t>
      </w:r>
      <w:r>
        <w:rPr>
          <w:rFonts w:hint="eastAsia"/>
        </w:rPr>
        <w:t>方法根据</w:t>
      </w:r>
      <w:r>
        <w:rPr>
          <w:rFonts w:hint="eastAsia"/>
        </w:rPr>
        <w:t>vo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更新对应的</w:t>
      </w:r>
      <w:r>
        <w:rPr>
          <w:rFonts w:hint="eastAsia"/>
        </w:rPr>
        <w:t>Address</w:t>
      </w:r>
      <w:r>
        <w:rPr>
          <w:rFonts w:hint="eastAsia"/>
        </w:rPr>
        <w:t>对象。</w:t>
      </w:r>
    </w:p>
    <w:p w14:paraId="45D4E4FC" w14:textId="77777777" w:rsidR="00DA2D86" w:rsidRDefault="00DA2D86" w:rsidP="00DA2D86"/>
    <w:p w14:paraId="19B3D26C" w14:textId="77777777" w:rsidR="00DA2D86" w:rsidRDefault="00DA2D86" w:rsidP="00DA2D86">
      <w:r>
        <w:rPr>
          <w:rFonts w:hint="eastAsia"/>
        </w:rPr>
        <w:t>remove(List&lt;Long&gt; ids)</w:t>
      </w:r>
      <w:r>
        <w:rPr>
          <w:rFonts w:hint="eastAsia"/>
        </w:rPr>
        <w:t>方法：</w:t>
      </w:r>
    </w:p>
    <w:p w14:paraId="229C4B35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baseMapper</w:t>
      </w:r>
      <w:r>
        <w:rPr>
          <w:rFonts w:hint="eastAsia"/>
        </w:rPr>
        <w:t>的</w:t>
      </w:r>
      <w:r>
        <w:rPr>
          <w:rFonts w:hint="eastAsia"/>
        </w:rPr>
        <w:t>selectBatchIds</w:t>
      </w:r>
      <w:r>
        <w:rPr>
          <w:rFonts w:hint="eastAsia"/>
        </w:rPr>
        <w:t>方法根据</w:t>
      </w:r>
      <w:r>
        <w:rPr>
          <w:rFonts w:hint="eastAsia"/>
        </w:rPr>
        <w:t>ids</w:t>
      </w:r>
      <w:r>
        <w:rPr>
          <w:rFonts w:hint="eastAsia"/>
        </w:rPr>
        <w:t>列表查询对应的</w:t>
      </w:r>
      <w:r>
        <w:rPr>
          <w:rFonts w:hint="eastAsia"/>
        </w:rPr>
        <w:t>Address</w:t>
      </w:r>
      <w:r>
        <w:rPr>
          <w:rFonts w:hint="eastAsia"/>
        </w:rPr>
        <w:t>对象列表。</w:t>
      </w:r>
    </w:p>
    <w:p w14:paraId="60FDFF27" w14:textId="77777777" w:rsidR="00DA2D86" w:rsidRDefault="00DA2D86" w:rsidP="00DA2D86">
      <w:r>
        <w:rPr>
          <w:rFonts w:hint="eastAsia"/>
        </w:rPr>
        <w:t>遍历</w:t>
      </w:r>
      <w:r>
        <w:rPr>
          <w:rFonts w:hint="eastAsia"/>
        </w:rPr>
        <w:t>Address</w:t>
      </w:r>
      <w:r>
        <w:rPr>
          <w:rFonts w:hint="eastAsia"/>
        </w:rPr>
        <w:t>对象列表，如果地址对象不为空且其</w:t>
      </w:r>
      <w:r>
        <w:rPr>
          <w:rFonts w:hint="eastAsia"/>
        </w:rPr>
        <w:t>userId</w:t>
      </w:r>
      <w:r>
        <w:rPr>
          <w:rFonts w:hint="eastAsia"/>
        </w:rPr>
        <w:t>不等于当前用户的</w:t>
      </w:r>
      <w:r>
        <w:rPr>
          <w:rFonts w:hint="eastAsia"/>
        </w:rPr>
        <w:t>userId</w:t>
      </w:r>
      <w:r>
        <w:rPr>
          <w:rFonts w:hint="eastAsia"/>
        </w:rPr>
        <w:t>，则抛出异常，表示无权限操作该地址。</w:t>
      </w:r>
    </w:p>
    <w:p w14:paraId="0B325F47" w14:textId="77777777" w:rsidR="00DA2D86" w:rsidRDefault="00DA2D86" w:rsidP="00DA2D86">
      <w:r>
        <w:rPr>
          <w:rFonts w:hint="eastAsia"/>
        </w:rPr>
        <w:t>调用</w:t>
      </w:r>
      <w:r>
        <w:rPr>
          <w:rFonts w:hint="eastAsia"/>
        </w:rPr>
        <w:t>removeByIds</w:t>
      </w:r>
      <w:r>
        <w:rPr>
          <w:rFonts w:hint="eastAsia"/>
        </w:rPr>
        <w:t>方法根据</w:t>
      </w:r>
      <w:r>
        <w:rPr>
          <w:rFonts w:hint="eastAsia"/>
        </w:rPr>
        <w:t>ids</w:t>
      </w:r>
      <w:r>
        <w:rPr>
          <w:rFonts w:hint="eastAsia"/>
        </w:rPr>
        <w:t>列表批量删除</w:t>
      </w:r>
      <w:r>
        <w:rPr>
          <w:rFonts w:hint="eastAsia"/>
        </w:rPr>
        <w:t>Address</w:t>
      </w:r>
      <w:r>
        <w:rPr>
          <w:rFonts w:hint="eastAsia"/>
        </w:rPr>
        <w:t>对象。</w:t>
      </w:r>
    </w:p>
    <w:p w14:paraId="1CA3B080" w14:textId="77777777" w:rsidR="00DA2D86" w:rsidRDefault="00DA2D86" w:rsidP="00DA2D86"/>
    <w:p w14:paraId="267DCDAF" w14:textId="77777777" w:rsidR="00DA2D86" w:rsidRDefault="00DA2D86" w:rsidP="00DA2D86">
      <w:r>
        <w:rPr>
          <w:rFonts w:hint="eastAsia"/>
        </w:rPr>
        <w:t>pageQueryAddress(AddressQuery query)</w:t>
      </w:r>
      <w:r>
        <w:rPr>
          <w:rFonts w:hint="eastAsia"/>
        </w:rPr>
        <w:t>方法：</w:t>
      </w:r>
    </w:p>
    <w:p w14:paraId="43487077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lambdaQuery</w:t>
      </w:r>
      <w:r>
        <w:rPr>
          <w:rFonts w:hint="eastAsia"/>
        </w:rPr>
        <w:t>方法查询当前用户的地址对象的分页结果。</w:t>
      </w:r>
    </w:p>
    <w:p w14:paraId="4D0F606B" w14:textId="77777777" w:rsidR="00DA2D86" w:rsidRDefault="00DA2D86" w:rsidP="00DA2D86">
      <w:r>
        <w:rPr>
          <w:rFonts w:hint="eastAsia"/>
        </w:rPr>
        <w:t>获取查询结果的记录列表。</w:t>
      </w:r>
    </w:p>
    <w:p w14:paraId="61F2C4E2" w14:textId="77777777" w:rsidR="00DA2D86" w:rsidRDefault="00DA2D86" w:rsidP="00DA2D86">
      <w:r>
        <w:rPr>
          <w:rFonts w:hint="eastAsia"/>
        </w:rPr>
        <w:t>如果记录列表不为空，则进行以下操作：</w:t>
      </w:r>
    </w:p>
    <w:p w14:paraId="3977EE0A" w14:textId="77777777" w:rsidR="00DA2D86" w:rsidRDefault="00DA2D86" w:rsidP="00DA2D86">
      <w:r>
        <w:rPr>
          <w:rFonts w:hint="eastAsia"/>
        </w:rPr>
        <w:t>将每个</w:t>
      </w:r>
      <w:r>
        <w:rPr>
          <w:rFonts w:hint="eastAsia"/>
        </w:rPr>
        <w:t>Address</w:t>
      </w:r>
      <w:r>
        <w:rPr>
          <w:rFonts w:hint="eastAsia"/>
        </w:rPr>
        <w:t>对象转换为</w:t>
      </w:r>
      <w:r>
        <w:rPr>
          <w:rFonts w:hint="eastAsia"/>
        </w:rPr>
        <w:t>AddressVO</w:t>
      </w:r>
      <w:r>
        <w:rPr>
          <w:rFonts w:hint="eastAsia"/>
        </w:rPr>
        <w:t>对象，并添加到</w:t>
      </w:r>
      <w:r>
        <w:rPr>
          <w:rFonts w:hint="eastAsia"/>
        </w:rPr>
        <w:t>AddressVO</w:t>
      </w:r>
      <w:r>
        <w:rPr>
          <w:rFonts w:hint="eastAsia"/>
        </w:rPr>
        <w:t>列表中。</w:t>
      </w:r>
    </w:p>
    <w:p w14:paraId="4F66C1AA" w14:textId="48F3CA9A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PageDTO.of</w:t>
      </w:r>
      <w:r>
        <w:rPr>
          <w:rFonts w:hint="eastAsia"/>
        </w:rPr>
        <w:t>方法将查询结果封装为</w:t>
      </w:r>
      <w:r>
        <w:rPr>
          <w:rFonts w:hint="eastAsia"/>
        </w:rPr>
        <w:t>PageDTO</w:t>
      </w:r>
      <w:r>
        <w:rPr>
          <w:rFonts w:hint="eastAsia"/>
        </w:rPr>
        <w:t>对象并返回。</w:t>
      </w:r>
    </w:p>
    <w:p w14:paraId="1EE8FEAA" w14:textId="10498552" w:rsidR="00DA2D86" w:rsidRDefault="00DA2D86" w:rsidP="00DA2D86">
      <w:pPr>
        <w:pStyle w:val="4"/>
      </w:pPr>
      <w:r>
        <w:rPr>
          <w:rFonts w:hint="eastAsia"/>
        </w:rPr>
        <w:t>订单</w:t>
      </w:r>
    </w:p>
    <w:p w14:paraId="70B9EDE2" w14:textId="77777777" w:rsidR="00DA2D86" w:rsidRDefault="00DA2D86" w:rsidP="00DA2D86">
      <w:r>
        <w:rPr>
          <w:rFonts w:hint="eastAsia"/>
        </w:rPr>
        <w:t>预览订单：</w:t>
      </w:r>
      <w:r>
        <w:br/>
      </w:r>
      <w:r>
        <w:rPr>
          <w:rFonts w:hint="eastAsia"/>
        </w:rPr>
        <w:t>preViewFromChart(List&lt;Long&gt; shoppingCharts)</w:t>
      </w:r>
      <w:r>
        <w:rPr>
          <w:rFonts w:hint="eastAsia"/>
        </w:rPr>
        <w:t>方法：</w:t>
      </w:r>
    </w:p>
    <w:p w14:paraId="27E7E360" w14:textId="77777777" w:rsidR="00DA2D86" w:rsidRDefault="00DA2D86" w:rsidP="00DA2D86">
      <w:r>
        <w:rPr>
          <w:rFonts w:hint="eastAsia"/>
        </w:rPr>
        <w:t>检查</w:t>
      </w:r>
      <w:r>
        <w:rPr>
          <w:rFonts w:hint="eastAsia"/>
        </w:rPr>
        <w:t>shoppingCharts</w:t>
      </w:r>
      <w:r>
        <w:rPr>
          <w:rFonts w:hint="eastAsia"/>
        </w:rPr>
        <w:t>列表是否为空，如果为空则抛出异常。</w:t>
      </w:r>
    </w:p>
    <w:p w14:paraId="060A9F7D" w14:textId="77777777" w:rsidR="00DA2D86" w:rsidRDefault="00DA2D86" w:rsidP="00DA2D86">
      <w:r>
        <w:rPr>
          <w:rFonts w:hint="eastAsia"/>
        </w:rPr>
        <w:t>创建一个</w:t>
      </w:r>
      <w:r>
        <w:rPr>
          <w:rFonts w:hint="eastAsia"/>
        </w:rPr>
        <w:t>PreviewOrderDTO</w:t>
      </w:r>
      <w:r>
        <w:rPr>
          <w:rFonts w:hint="eastAsia"/>
        </w:rPr>
        <w:t>对象作为返回结果。</w:t>
      </w:r>
    </w:p>
    <w:p w14:paraId="60952812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chartMapper</w:t>
      </w:r>
      <w:r>
        <w:rPr>
          <w:rFonts w:hint="eastAsia"/>
        </w:rPr>
        <w:t>的</w:t>
      </w:r>
      <w:r>
        <w:rPr>
          <w:rFonts w:hint="eastAsia"/>
        </w:rPr>
        <w:t>selectList</w:t>
      </w:r>
      <w:r>
        <w:rPr>
          <w:rFonts w:hint="eastAsia"/>
        </w:rPr>
        <w:t>方法查询当前用户在购物车中指定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ShoppingChart</w:t>
      </w:r>
      <w:r>
        <w:rPr>
          <w:rFonts w:hint="eastAsia"/>
        </w:rPr>
        <w:t>对象列表。</w:t>
      </w:r>
    </w:p>
    <w:p w14:paraId="552F1414" w14:textId="77777777" w:rsidR="00DA2D86" w:rsidRDefault="00DA2D86" w:rsidP="00DA2D86">
      <w:r>
        <w:rPr>
          <w:rFonts w:hint="eastAsia"/>
        </w:rPr>
        <w:t>如果查询结果列表不为空，则进行以下操作：</w:t>
      </w:r>
    </w:p>
    <w:p w14:paraId="0A221F6E" w14:textId="77777777" w:rsidR="00DA2D86" w:rsidRDefault="00DA2D86" w:rsidP="00DA2D86">
      <w:r>
        <w:rPr>
          <w:rFonts w:hint="eastAsia"/>
        </w:rPr>
        <w:t>调用</w:t>
      </w:r>
      <w:r>
        <w:rPr>
          <w:rFonts w:hint="eastAsia"/>
        </w:rPr>
        <w:t>productClient</w:t>
      </w:r>
      <w:r>
        <w:rPr>
          <w:rFonts w:hint="eastAsia"/>
        </w:rPr>
        <w:t>的</w:t>
      </w:r>
      <w:r>
        <w:rPr>
          <w:rFonts w:hint="eastAsia"/>
        </w:rPr>
        <w:t>getSkuById</w:t>
      </w:r>
      <w:r>
        <w:rPr>
          <w:rFonts w:hint="eastAsia"/>
        </w:rPr>
        <w:t>方法，通过查询结果中的</w:t>
      </w:r>
      <w:r>
        <w:rPr>
          <w:rFonts w:hint="eastAsia"/>
        </w:rPr>
        <w:t>skuId</w:t>
      </w:r>
      <w:r>
        <w:rPr>
          <w:rFonts w:hint="eastAsia"/>
        </w:rPr>
        <w:t>集合获取对应的</w:t>
      </w:r>
      <w:r>
        <w:rPr>
          <w:rFonts w:hint="eastAsia"/>
        </w:rPr>
        <w:t>SkuPageVO</w:t>
      </w:r>
      <w:r>
        <w:rPr>
          <w:rFonts w:hint="eastAsia"/>
        </w:rPr>
        <w:t>对象列表。</w:t>
      </w:r>
    </w:p>
    <w:p w14:paraId="5A1C8278" w14:textId="77777777" w:rsidR="00DA2D86" w:rsidRDefault="00DA2D86" w:rsidP="00DA2D86">
      <w:r>
        <w:rPr>
          <w:rFonts w:hint="eastAsia"/>
        </w:rPr>
        <w:lastRenderedPageBreak/>
        <w:t>调用</w:t>
      </w:r>
      <w:r>
        <w:rPr>
          <w:rFonts w:hint="eastAsia"/>
        </w:rPr>
        <w:t>validateSkuPageVO</w:t>
      </w:r>
      <w:r>
        <w:rPr>
          <w:rFonts w:hint="eastAsia"/>
        </w:rPr>
        <w:t>方法验证</w:t>
      </w:r>
      <w:r>
        <w:rPr>
          <w:rFonts w:hint="eastAsia"/>
        </w:rPr>
        <w:t>SkuPageVO</w:t>
      </w:r>
      <w:r>
        <w:rPr>
          <w:rFonts w:hint="eastAsia"/>
        </w:rPr>
        <w:t>列表的有效性。</w:t>
      </w:r>
    </w:p>
    <w:p w14:paraId="12C628B0" w14:textId="77777777" w:rsidR="00DA2D86" w:rsidRDefault="00DA2D86" w:rsidP="00DA2D86">
      <w:r>
        <w:rPr>
          <w:rFonts w:hint="eastAsia"/>
        </w:rPr>
        <w:t>将</w:t>
      </w:r>
      <w:r>
        <w:rPr>
          <w:rFonts w:hint="eastAsia"/>
        </w:rPr>
        <w:t>shoppingCharts</w:t>
      </w:r>
      <w:r>
        <w:rPr>
          <w:rFonts w:hint="eastAsia"/>
        </w:rPr>
        <w:t>列表中的元素转换为字符串，并使用逗号连接生成</w:t>
      </w:r>
      <w:r>
        <w:rPr>
          <w:rFonts w:hint="eastAsia"/>
        </w:rPr>
        <w:t>chartsKey</w:t>
      </w:r>
      <w:r>
        <w:rPr>
          <w:rFonts w:hint="eastAsia"/>
        </w:rPr>
        <w:t>。</w:t>
      </w:r>
    </w:p>
    <w:p w14:paraId="57139B6A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redisTemplate</w:t>
      </w:r>
      <w:r>
        <w:rPr>
          <w:rFonts w:hint="eastAsia"/>
        </w:rPr>
        <w:t>将</w:t>
      </w:r>
      <w:r>
        <w:rPr>
          <w:rFonts w:hint="eastAsia"/>
        </w:rPr>
        <w:t>skuById</w:t>
      </w:r>
      <w:r>
        <w:rPr>
          <w:rFonts w:hint="eastAsia"/>
        </w:rPr>
        <w:t>对象转换为</w:t>
      </w:r>
      <w:r>
        <w:rPr>
          <w:rFonts w:hint="eastAsia"/>
        </w:rPr>
        <w:t>JSON</w:t>
      </w:r>
      <w:r>
        <w:rPr>
          <w:rFonts w:hint="eastAsia"/>
        </w:rPr>
        <w:t>格式字符串，并存储在</w:t>
      </w:r>
      <w:r>
        <w:rPr>
          <w:rFonts w:hint="eastAsia"/>
        </w:rPr>
        <w:t>Redis</w:t>
      </w:r>
      <w:r>
        <w:rPr>
          <w:rFonts w:hint="eastAsia"/>
        </w:rPr>
        <w:t>中，设置有效期为</w:t>
      </w:r>
      <w:r>
        <w:rPr>
          <w:rFonts w:hint="eastAsia"/>
        </w:rPr>
        <w:t>RedisConstants.DURATION_MINUTES</w:t>
      </w:r>
      <w:r>
        <w:rPr>
          <w:rFonts w:hint="eastAsia"/>
        </w:rPr>
        <w:t>分钟。</w:t>
      </w:r>
    </w:p>
    <w:p w14:paraId="263E032E" w14:textId="77777777" w:rsidR="00DA2D86" w:rsidRDefault="00DA2D86" w:rsidP="00DA2D86">
      <w:r>
        <w:rPr>
          <w:rFonts w:hint="eastAsia"/>
        </w:rPr>
        <w:t>如果</w:t>
      </w:r>
      <w:r>
        <w:rPr>
          <w:rFonts w:hint="eastAsia"/>
        </w:rPr>
        <w:t>skuById</w:t>
      </w:r>
      <w:r>
        <w:rPr>
          <w:rFonts w:hint="eastAsia"/>
        </w:rPr>
        <w:t>列表为空，则抛出异常。</w:t>
      </w:r>
    </w:p>
    <w:p w14:paraId="340CD51A" w14:textId="77777777" w:rsidR="00DA2D86" w:rsidRDefault="00DA2D86" w:rsidP="00DA2D86">
      <w:r>
        <w:rPr>
          <w:rFonts w:hint="eastAsia"/>
        </w:rPr>
        <w:t>将</w:t>
      </w:r>
      <w:r>
        <w:rPr>
          <w:rFonts w:hint="eastAsia"/>
        </w:rPr>
        <w:t>skuById</w:t>
      </w:r>
      <w:r>
        <w:rPr>
          <w:rFonts w:hint="eastAsia"/>
        </w:rPr>
        <w:t>列表中的每个元素转换为</w:t>
      </w:r>
      <w:r>
        <w:rPr>
          <w:rFonts w:hint="eastAsia"/>
        </w:rPr>
        <w:t>OrderProductDTO</w:t>
      </w:r>
      <w:r>
        <w:rPr>
          <w:rFonts w:hint="eastAsia"/>
        </w:rPr>
        <w:t>对象，并设置相关属性，如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price</w:t>
      </w:r>
      <w:r>
        <w:rPr>
          <w:rFonts w:hint="eastAsia"/>
        </w:rPr>
        <w:t>、</w:t>
      </w:r>
      <w:r>
        <w:rPr>
          <w:rFonts w:hint="eastAsia"/>
        </w:rPr>
        <w:t>cateId</w:t>
      </w:r>
      <w:r>
        <w:rPr>
          <w:rFonts w:hint="eastAsia"/>
        </w:rPr>
        <w:t>等，并添加到</w:t>
      </w:r>
      <w:r>
        <w:rPr>
          <w:rFonts w:hint="eastAsia"/>
        </w:rPr>
        <w:t>orderProducts</w:t>
      </w:r>
      <w:r>
        <w:rPr>
          <w:rFonts w:hint="eastAsia"/>
        </w:rPr>
        <w:t>列表中。</w:t>
      </w:r>
    </w:p>
    <w:p w14:paraId="6B5814AB" w14:textId="77777777" w:rsidR="00DA2D86" w:rsidRDefault="00DA2D86" w:rsidP="00DA2D86">
      <w:r>
        <w:rPr>
          <w:rFonts w:hint="eastAsia"/>
        </w:rPr>
        <w:t>调用</w:t>
      </w:r>
      <w:r>
        <w:rPr>
          <w:rFonts w:hint="eastAsia"/>
        </w:rPr>
        <w:t>promotionClient</w:t>
      </w:r>
      <w:r>
        <w:rPr>
          <w:rFonts w:hint="eastAsia"/>
        </w:rPr>
        <w:t>的</w:t>
      </w:r>
      <w:r>
        <w:rPr>
          <w:rFonts w:hint="eastAsia"/>
        </w:rPr>
        <w:t>findDiscountSolution</w:t>
      </w:r>
      <w:r>
        <w:rPr>
          <w:rFonts w:hint="eastAsia"/>
        </w:rPr>
        <w:t>方法，通过</w:t>
      </w:r>
      <w:r>
        <w:rPr>
          <w:rFonts w:hint="eastAsia"/>
        </w:rPr>
        <w:t>orderProducts</w:t>
      </w:r>
      <w:r>
        <w:rPr>
          <w:rFonts w:hint="eastAsia"/>
        </w:rPr>
        <w:t>列表获取对应的优惠券信息列表。</w:t>
      </w:r>
    </w:p>
    <w:p w14:paraId="2D1DD63D" w14:textId="77777777" w:rsidR="00DA2D86" w:rsidRDefault="00DA2D86" w:rsidP="00DA2D86">
      <w:r>
        <w:rPr>
          <w:rFonts w:hint="eastAsia"/>
        </w:rPr>
        <w:t>对</w:t>
      </w:r>
      <w:r>
        <w:rPr>
          <w:rFonts w:hint="eastAsia"/>
        </w:rPr>
        <w:t>discounts</w:t>
      </w:r>
      <w:r>
        <w:rPr>
          <w:rFonts w:hint="eastAsia"/>
        </w:rPr>
        <w:t>列表进行处理，去除优惠券的具体折扣详情。</w:t>
      </w:r>
    </w:p>
    <w:p w14:paraId="6CB0AE36" w14:textId="77777777" w:rsidR="00DA2D86" w:rsidRDefault="00DA2D86" w:rsidP="00DA2D86">
      <w:r>
        <w:rPr>
          <w:rFonts w:hint="eastAsia"/>
        </w:rPr>
        <w:t>计算</w:t>
      </w:r>
      <w:r>
        <w:rPr>
          <w:rFonts w:hint="eastAsia"/>
        </w:rPr>
        <w:t>skuById</w:t>
      </w:r>
      <w:r>
        <w:rPr>
          <w:rFonts w:hint="eastAsia"/>
        </w:rPr>
        <w:t>列表中商品总价的和，并设置</w:t>
      </w:r>
      <w:r>
        <w:rPr>
          <w:rFonts w:hint="eastAsia"/>
        </w:rPr>
        <w:t>res</w:t>
      </w:r>
      <w:r>
        <w:rPr>
          <w:rFonts w:hint="eastAsia"/>
        </w:rPr>
        <w:t>对象的</w:t>
      </w:r>
      <w:r>
        <w:rPr>
          <w:rFonts w:hint="eastAsia"/>
        </w:rPr>
        <w:t>finalPrice</w:t>
      </w:r>
      <w:r>
        <w:rPr>
          <w:rFonts w:hint="eastAsia"/>
        </w:rPr>
        <w:t>和</w:t>
      </w:r>
      <w:r>
        <w:rPr>
          <w:rFonts w:hint="eastAsia"/>
        </w:rPr>
        <w:t>rawPrice</w:t>
      </w:r>
      <w:r>
        <w:rPr>
          <w:rFonts w:hint="eastAsia"/>
        </w:rPr>
        <w:t>属性为该总价。</w:t>
      </w:r>
    </w:p>
    <w:p w14:paraId="51183578" w14:textId="77777777" w:rsidR="00DA2D86" w:rsidRDefault="00DA2D86" w:rsidP="00DA2D86">
      <w:r>
        <w:rPr>
          <w:rFonts w:hint="eastAsia"/>
        </w:rPr>
        <w:t>如果</w:t>
      </w:r>
      <w:r>
        <w:rPr>
          <w:rFonts w:hint="eastAsia"/>
        </w:rPr>
        <w:t>discounts</w:t>
      </w:r>
      <w:r>
        <w:rPr>
          <w:rFonts w:hint="eastAsia"/>
        </w:rPr>
        <w:t>列表不为空，则进行以下操作：</w:t>
      </w:r>
    </w:p>
    <w:p w14:paraId="28C80D25" w14:textId="77777777" w:rsidR="00DA2D86" w:rsidRDefault="00DA2D86" w:rsidP="00DA2D86">
      <w:r>
        <w:rPr>
          <w:rFonts w:hint="eastAsia"/>
        </w:rPr>
        <w:t>遍历</w:t>
      </w:r>
      <w:r>
        <w:rPr>
          <w:rFonts w:hint="eastAsia"/>
        </w:rPr>
        <w:t>discounts</w:t>
      </w:r>
      <w:r>
        <w:rPr>
          <w:rFonts w:hint="eastAsia"/>
        </w:rPr>
        <w:t>列表，找到折扣金额最大的优惠券，记录其折扣金额和对应的规则，并将其</w:t>
      </w:r>
      <w:r>
        <w:rPr>
          <w:rFonts w:hint="eastAsia"/>
        </w:rPr>
        <w:t>id</w:t>
      </w:r>
      <w:r>
        <w:rPr>
          <w:rFonts w:hint="eastAsia"/>
        </w:rPr>
        <w:t>添加到</w:t>
      </w:r>
      <w:r>
        <w:rPr>
          <w:rFonts w:hint="eastAsia"/>
        </w:rPr>
        <w:t>res</w:t>
      </w:r>
      <w:r>
        <w:rPr>
          <w:rFonts w:hint="eastAsia"/>
        </w:rPr>
        <w:t>对象的</w:t>
      </w:r>
      <w:r>
        <w:rPr>
          <w:rFonts w:hint="eastAsia"/>
        </w:rPr>
        <w:t>coupons</w:t>
      </w:r>
      <w:r>
        <w:rPr>
          <w:rFonts w:hint="eastAsia"/>
        </w:rPr>
        <w:t>属性中。</w:t>
      </w:r>
    </w:p>
    <w:p w14:paraId="1DAD0209" w14:textId="77777777" w:rsidR="00DA2D86" w:rsidRDefault="00DA2D86" w:rsidP="00DA2D86">
      <w:r>
        <w:rPr>
          <w:rFonts w:hint="eastAsia"/>
        </w:rPr>
        <w:t>将</w:t>
      </w:r>
      <w:r>
        <w:rPr>
          <w:rFonts w:hint="eastAsia"/>
        </w:rPr>
        <w:t>discounts</w:t>
      </w:r>
      <w:r>
        <w:rPr>
          <w:rFonts w:hint="eastAsia"/>
        </w:rPr>
        <w:t>列表中的每个元素的折扣金额置为空。</w:t>
      </w:r>
    </w:p>
    <w:p w14:paraId="1133D296" w14:textId="77777777" w:rsidR="00DA2D86" w:rsidRDefault="00DA2D86" w:rsidP="00DA2D86">
      <w:r>
        <w:rPr>
          <w:rFonts w:hint="eastAsia"/>
        </w:rPr>
        <w:t>设置</w:t>
      </w:r>
      <w:r>
        <w:rPr>
          <w:rFonts w:hint="eastAsia"/>
        </w:rPr>
        <w:t>res</w:t>
      </w:r>
      <w:r>
        <w:rPr>
          <w:rFonts w:hint="eastAsia"/>
        </w:rPr>
        <w:t>对象的</w:t>
      </w:r>
      <w:r>
        <w:rPr>
          <w:rFonts w:hint="eastAsia"/>
        </w:rPr>
        <w:t>discounts</w:t>
      </w:r>
      <w:r>
        <w:rPr>
          <w:rFonts w:hint="eastAsia"/>
        </w:rPr>
        <w:t>属性为</w:t>
      </w:r>
      <w:r>
        <w:rPr>
          <w:rFonts w:hint="eastAsia"/>
        </w:rPr>
        <w:t>discounts</w:t>
      </w:r>
      <w:r>
        <w:rPr>
          <w:rFonts w:hint="eastAsia"/>
        </w:rPr>
        <w:t>列表，</w:t>
      </w:r>
      <w:r>
        <w:rPr>
          <w:rFonts w:hint="eastAsia"/>
        </w:rPr>
        <w:t>finalPrice</w:t>
      </w:r>
      <w:r>
        <w:rPr>
          <w:rFonts w:hint="eastAsia"/>
        </w:rPr>
        <w:t>属性为总价减去最大折扣金额，</w:t>
      </w:r>
      <w:r>
        <w:rPr>
          <w:rFonts w:hint="eastAsia"/>
        </w:rPr>
        <w:t>discountAmount</w:t>
      </w:r>
      <w:r>
        <w:rPr>
          <w:rFonts w:hint="eastAsia"/>
        </w:rPr>
        <w:t>属性为最大折扣金额，</w:t>
      </w:r>
      <w:r>
        <w:rPr>
          <w:rFonts w:hint="eastAsia"/>
        </w:rPr>
        <w:t>rules</w:t>
      </w:r>
      <w:r>
        <w:rPr>
          <w:rFonts w:hint="eastAsia"/>
        </w:rPr>
        <w:t>属性为对应规则。</w:t>
      </w:r>
    </w:p>
    <w:p w14:paraId="0C228AA1" w14:textId="77777777" w:rsidR="00DA2D86" w:rsidRDefault="00DA2D86" w:rsidP="00DA2D86">
      <w:r>
        <w:rPr>
          <w:rFonts w:hint="eastAsia"/>
        </w:rPr>
        <w:t>设置</w:t>
      </w:r>
      <w:r>
        <w:rPr>
          <w:rFonts w:hint="eastAsia"/>
        </w:rPr>
        <w:t>res</w:t>
      </w:r>
      <w:r>
        <w:rPr>
          <w:rFonts w:hint="eastAsia"/>
        </w:rPr>
        <w:t>对象的</w:t>
      </w:r>
      <w:r>
        <w:rPr>
          <w:rFonts w:hint="eastAsia"/>
        </w:rPr>
        <w:t>shoppingCharts</w:t>
      </w:r>
      <w:r>
        <w:rPr>
          <w:rFonts w:hint="eastAsia"/>
        </w:rPr>
        <w:t>属性为传入的</w:t>
      </w:r>
      <w:r>
        <w:rPr>
          <w:rFonts w:hint="eastAsia"/>
        </w:rPr>
        <w:t>shoppingCharts</w:t>
      </w:r>
      <w:r>
        <w:rPr>
          <w:rFonts w:hint="eastAsia"/>
        </w:rPr>
        <w:t>列表。</w:t>
      </w:r>
    </w:p>
    <w:p w14:paraId="7421FE31" w14:textId="242CF691" w:rsidR="00DA2D86" w:rsidRDefault="00DA2D86" w:rsidP="00DA2D86">
      <w:r>
        <w:rPr>
          <w:rFonts w:hint="eastAsia"/>
        </w:rPr>
        <w:t>返回</w:t>
      </w:r>
      <w:r>
        <w:rPr>
          <w:rFonts w:hint="eastAsia"/>
        </w:rPr>
        <w:t>res</w:t>
      </w:r>
      <w:r>
        <w:rPr>
          <w:rFonts w:hint="eastAsia"/>
        </w:rPr>
        <w:t>对象作为预览订单的结果。</w:t>
      </w:r>
    </w:p>
    <w:p w14:paraId="373555EF" w14:textId="77777777" w:rsidR="00DA2D86" w:rsidRDefault="00DA2D86" w:rsidP="00DA2D86"/>
    <w:p w14:paraId="2BE240A2" w14:textId="77777777" w:rsidR="00DA2D86" w:rsidRDefault="00DA2D86" w:rsidP="00DA2D86">
      <w:r>
        <w:rPr>
          <w:rFonts w:hint="eastAsia"/>
        </w:rPr>
        <w:t>下单：</w:t>
      </w:r>
      <w:r>
        <w:br/>
      </w:r>
      <w:r>
        <w:rPr>
          <w:rFonts w:hint="eastAsia"/>
        </w:rPr>
        <w:t>使用</w:t>
      </w:r>
      <w:r>
        <w:rPr>
          <w:rFonts w:hint="eastAsia"/>
        </w:rPr>
        <w:t>addressMapper</w:t>
      </w:r>
      <w:r>
        <w:rPr>
          <w:rFonts w:hint="eastAsia"/>
        </w:rPr>
        <w:t>根据</w:t>
      </w:r>
      <w:r>
        <w:rPr>
          <w:rFonts w:hint="eastAsia"/>
        </w:rPr>
        <w:t>vo</w:t>
      </w:r>
      <w:r>
        <w:rPr>
          <w:rFonts w:hint="eastAsia"/>
        </w:rPr>
        <w:t>中的</w:t>
      </w:r>
      <w:r>
        <w:rPr>
          <w:rFonts w:hint="eastAsia"/>
        </w:rPr>
        <w:t>addressId</w:t>
      </w:r>
      <w:r>
        <w:rPr>
          <w:rFonts w:hint="eastAsia"/>
        </w:rPr>
        <w:t>查询对应的</w:t>
      </w:r>
      <w:r>
        <w:rPr>
          <w:rFonts w:hint="eastAsia"/>
        </w:rPr>
        <w:t>Address</w:t>
      </w:r>
      <w:r>
        <w:rPr>
          <w:rFonts w:hint="eastAsia"/>
        </w:rPr>
        <w:t>对象。</w:t>
      </w:r>
    </w:p>
    <w:p w14:paraId="21D66244" w14:textId="77777777" w:rsidR="00DA2D86" w:rsidRDefault="00DA2D86" w:rsidP="00DA2D86">
      <w:r>
        <w:rPr>
          <w:rFonts w:hint="eastAsia"/>
        </w:rPr>
        <w:t>如果查询结果为空，则抛出异常。</w:t>
      </w:r>
    </w:p>
    <w:p w14:paraId="38849542" w14:textId="77777777" w:rsidR="00DA2D86" w:rsidRDefault="00DA2D86" w:rsidP="00DA2D86">
      <w:r>
        <w:rPr>
          <w:rFonts w:hint="eastAsia"/>
        </w:rPr>
        <w:t>将</w:t>
      </w:r>
      <w:r>
        <w:rPr>
          <w:rFonts w:hint="eastAsia"/>
        </w:rPr>
        <w:t>address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设置为</w:t>
      </w:r>
      <w:r>
        <w:rPr>
          <w:rFonts w:hint="eastAsia"/>
        </w:rPr>
        <w:t>null</w:t>
      </w:r>
      <w:r>
        <w:rPr>
          <w:rFonts w:hint="eastAsia"/>
        </w:rPr>
        <w:t>，创建一个</w:t>
      </w:r>
      <w:r>
        <w:rPr>
          <w:rFonts w:hint="eastAsia"/>
        </w:rPr>
        <w:t>Orders</w:t>
      </w:r>
      <w:r>
        <w:rPr>
          <w:rFonts w:hint="eastAsia"/>
        </w:rPr>
        <w:t>对象。</w:t>
      </w:r>
    </w:p>
    <w:p w14:paraId="515ED48D" w14:textId="77777777" w:rsidR="00DA2D86" w:rsidRDefault="00DA2D86" w:rsidP="00DA2D86">
      <w:r>
        <w:rPr>
          <w:rFonts w:hint="eastAsia"/>
        </w:rPr>
        <w:t>将</w:t>
      </w:r>
      <w:r>
        <w:rPr>
          <w:rFonts w:hint="eastAsia"/>
        </w:rPr>
        <w:t>address</w:t>
      </w:r>
      <w:r>
        <w:rPr>
          <w:rFonts w:hint="eastAsia"/>
        </w:rPr>
        <w:t>对象转换为</w:t>
      </w:r>
      <w:r>
        <w:rPr>
          <w:rFonts w:hint="eastAsia"/>
        </w:rPr>
        <w:t>JSON</w:t>
      </w:r>
      <w:r>
        <w:rPr>
          <w:rFonts w:hint="eastAsia"/>
        </w:rPr>
        <w:t>格式字符串，并设置到</w:t>
      </w:r>
      <w:r>
        <w:rPr>
          <w:rFonts w:hint="eastAsia"/>
        </w:rPr>
        <w:t>orders</w:t>
      </w:r>
      <w:r>
        <w:rPr>
          <w:rFonts w:hint="eastAsia"/>
        </w:rPr>
        <w:t>对象的</w:t>
      </w:r>
      <w:r>
        <w:rPr>
          <w:rFonts w:hint="eastAsia"/>
        </w:rPr>
        <w:t>address</w:t>
      </w:r>
      <w:r>
        <w:rPr>
          <w:rFonts w:hint="eastAsia"/>
        </w:rPr>
        <w:t>属性中。</w:t>
      </w:r>
    </w:p>
    <w:p w14:paraId="3E0CFB51" w14:textId="77777777" w:rsidR="00DA2D86" w:rsidRDefault="00DA2D86" w:rsidP="00DA2D86">
      <w:r>
        <w:rPr>
          <w:rFonts w:hint="eastAsia"/>
        </w:rPr>
        <w:t>将当前用户的</w:t>
      </w:r>
      <w:r>
        <w:rPr>
          <w:rFonts w:hint="eastAsia"/>
        </w:rPr>
        <w:t>ID</w:t>
      </w:r>
      <w:r>
        <w:rPr>
          <w:rFonts w:hint="eastAsia"/>
        </w:rPr>
        <w:t>设置为</w:t>
      </w:r>
      <w:r>
        <w:rPr>
          <w:rFonts w:hint="eastAsia"/>
        </w:rPr>
        <w:t>orders</w:t>
      </w:r>
      <w:r>
        <w:rPr>
          <w:rFonts w:hint="eastAsia"/>
        </w:rPr>
        <w:t>对象的</w:t>
      </w:r>
      <w:r>
        <w:rPr>
          <w:rFonts w:hint="eastAsia"/>
        </w:rPr>
        <w:t>userId</w:t>
      </w:r>
      <w:r>
        <w:rPr>
          <w:rFonts w:hint="eastAsia"/>
        </w:rPr>
        <w:t>属性。</w:t>
      </w:r>
    </w:p>
    <w:p w14:paraId="131220F4" w14:textId="77777777" w:rsidR="00DA2D86" w:rsidRDefault="00DA2D86" w:rsidP="00DA2D86">
      <w:r>
        <w:rPr>
          <w:rFonts w:hint="eastAsia"/>
        </w:rPr>
        <w:t>使用</w:t>
      </w:r>
      <w:r>
        <w:rPr>
          <w:rFonts w:hint="eastAsia"/>
        </w:rPr>
        <w:t>chartMapper</w:t>
      </w:r>
      <w:r>
        <w:rPr>
          <w:rFonts w:hint="eastAsia"/>
        </w:rPr>
        <w:t>查询当前用户在购物车中指定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ShoppingChart</w:t>
      </w:r>
      <w:r>
        <w:rPr>
          <w:rFonts w:hint="eastAsia"/>
        </w:rPr>
        <w:t>对象列表。</w:t>
      </w:r>
    </w:p>
    <w:p w14:paraId="3986F1E7" w14:textId="77777777" w:rsidR="00DA2D86" w:rsidRDefault="00DA2D86" w:rsidP="00DA2D86">
      <w:r>
        <w:rPr>
          <w:rFonts w:hint="eastAsia"/>
        </w:rPr>
        <w:t>如果查询结果为空，则抛出异常。</w:t>
      </w:r>
    </w:p>
    <w:p w14:paraId="08FB0CC7" w14:textId="77777777" w:rsidR="00DA2D86" w:rsidRDefault="00DA2D86" w:rsidP="00DA2D86">
      <w:r>
        <w:rPr>
          <w:rFonts w:hint="eastAsia"/>
        </w:rPr>
        <w:lastRenderedPageBreak/>
        <w:t>将</w:t>
      </w:r>
      <w:r>
        <w:rPr>
          <w:rFonts w:hint="eastAsia"/>
        </w:rPr>
        <w:t>vo</w:t>
      </w:r>
      <w:r>
        <w:rPr>
          <w:rFonts w:hint="eastAsia"/>
        </w:rPr>
        <w:t>中的</w:t>
      </w:r>
      <w:r>
        <w:rPr>
          <w:rFonts w:hint="eastAsia"/>
        </w:rPr>
        <w:t>shoppingCharts</w:t>
      </w:r>
      <w:r>
        <w:rPr>
          <w:rFonts w:hint="eastAsia"/>
        </w:rPr>
        <w:t>列表中的元素转换为字符串，并使用逗号连接生成</w:t>
      </w:r>
      <w:r>
        <w:rPr>
          <w:rFonts w:hint="eastAsia"/>
        </w:rPr>
        <w:t>chartsKey</w:t>
      </w:r>
      <w:r>
        <w:rPr>
          <w:rFonts w:hint="eastAsia"/>
        </w:rPr>
        <w:t>。</w:t>
      </w:r>
    </w:p>
    <w:p w14:paraId="2225EA50" w14:textId="77777777" w:rsidR="00DA2D86" w:rsidRDefault="00DA2D86" w:rsidP="00DA2D86">
      <w:r>
        <w:rPr>
          <w:rFonts w:hint="eastAsia"/>
        </w:rPr>
        <w:t>从</w:t>
      </w:r>
      <w:r>
        <w:rPr>
          <w:rFonts w:hint="eastAsia"/>
        </w:rPr>
        <w:t>redis</w:t>
      </w:r>
      <w:r>
        <w:rPr>
          <w:rFonts w:hint="eastAsia"/>
        </w:rPr>
        <w:t>中根据用户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chartsKey</w:t>
      </w:r>
      <w:r>
        <w:rPr>
          <w:rFonts w:hint="eastAsia"/>
        </w:rPr>
        <w:t>获取</w:t>
      </w:r>
      <w:r>
        <w:rPr>
          <w:rFonts w:hint="eastAsia"/>
        </w:rPr>
        <w:t>skuList</w:t>
      </w:r>
      <w:r>
        <w:rPr>
          <w:rFonts w:hint="eastAsia"/>
        </w:rPr>
        <w:t>（购物车中商品的信息列表）。</w:t>
      </w:r>
    </w:p>
    <w:p w14:paraId="239AC57F" w14:textId="77777777" w:rsidR="00DA2D86" w:rsidRDefault="00DA2D86" w:rsidP="00DA2D86">
      <w:r>
        <w:rPr>
          <w:rFonts w:hint="eastAsia"/>
        </w:rPr>
        <w:t>如果</w:t>
      </w:r>
      <w:r>
        <w:rPr>
          <w:rFonts w:hint="eastAsia"/>
        </w:rPr>
        <w:t>skuList</w:t>
      </w:r>
      <w:r>
        <w:rPr>
          <w:rFonts w:hint="eastAsia"/>
        </w:rPr>
        <w:t>不为空，则将其转换为</w:t>
      </w:r>
      <w:r>
        <w:rPr>
          <w:rFonts w:hint="eastAsia"/>
        </w:rPr>
        <w:t>List&lt;SkuPageVO&gt;</w:t>
      </w:r>
      <w:r>
        <w:rPr>
          <w:rFonts w:hint="eastAsia"/>
        </w:rPr>
        <w:t>类型的对象列表。</w:t>
      </w:r>
    </w:p>
    <w:p w14:paraId="03976917" w14:textId="77777777" w:rsidR="00DA2D86" w:rsidRDefault="00DA2D86" w:rsidP="00DA2D86">
      <w:r>
        <w:rPr>
          <w:rFonts w:hint="eastAsia"/>
        </w:rPr>
        <w:t>否则，调用</w:t>
      </w:r>
      <w:r>
        <w:rPr>
          <w:rFonts w:hint="eastAsia"/>
        </w:rPr>
        <w:t>productClient</w:t>
      </w:r>
      <w:r>
        <w:rPr>
          <w:rFonts w:hint="eastAsia"/>
        </w:rPr>
        <w:t>的</w:t>
      </w:r>
      <w:r>
        <w:rPr>
          <w:rFonts w:hint="eastAsia"/>
        </w:rPr>
        <w:t>getSkuById</w:t>
      </w:r>
      <w:r>
        <w:rPr>
          <w:rFonts w:hint="eastAsia"/>
        </w:rPr>
        <w:t>方法，通过</w:t>
      </w:r>
      <w:r>
        <w:rPr>
          <w:rFonts w:hint="eastAsia"/>
        </w:rPr>
        <w:t>shoppingList</w:t>
      </w:r>
      <w:r>
        <w:rPr>
          <w:rFonts w:hint="eastAsia"/>
        </w:rPr>
        <w:t>中的</w:t>
      </w:r>
      <w:r>
        <w:rPr>
          <w:rFonts w:hint="eastAsia"/>
        </w:rPr>
        <w:t>skuId</w:t>
      </w:r>
      <w:r>
        <w:rPr>
          <w:rFonts w:hint="eastAsia"/>
        </w:rPr>
        <w:t>集合获取对应的</w:t>
      </w:r>
      <w:r>
        <w:rPr>
          <w:rFonts w:hint="eastAsia"/>
        </w:rPr>
        <w:t>SkuPageVO</w:t>
      </w:r>
      <w:r>
        <w:rPr>
          <w:rFonts w:hint="eastAsia"/>
        </w:rPr>
        <w:t>对象列表。</w:t>
      </w:r>
    </w:p>
    <w:p w14:paraId="62A74390" w14:textId="77777777" w:rsidR="00DA2D86" w:rsidRDefault="00DA2D86" w:rsidP="00DA2D86">
      <w:r>
        <w:rPr>
          <w:rFonts w:hint="eastAsia"/>
        </w:rPr>
        <w:t>调用</w:t>
      </w:r>
      <w:r>
        <w:rPr>
          <w:rFonts w:hint="eastAsia"/>
        </w:rPr>
        <w:t>validateSkuPageVO</w:t>
      </w:r>
      <w:r>
        <w:rPr>
          <w:rFonts w:hint="eastAsia"/>
        </w:rPr>
        <w:t>方法验证</w:t>
      </w:r>
      <w:r>
        <w:rPr>
          <w:rFonts w:hint="eastAsia"/>
        </w:rPr>
        <w:t>SkuPageVO</w:t>
      </w:r>
      <w:r>
        <w:rPr>
          <w:rFonts w:hint="eastAsia"/>
        </w:rPr>
        <w:t>列表的有效性。</w:t>
      </w:r>
    </w:p>
    <w:p w14:paraId="45D7CB98" w14:textId="77777777" w:rsidR="00DA2D86" w:rsidRDefault="00DA2D86" w:rsidP="00DA2D86">
      <w:r>
        <w:rPr>
          <w:rFonts w:hint="eastAsia"/>
        </w:rPr>
        <w:t>将</w:t>
      </w:r>
      <w:r>
        <w:rPr>
          <w:rFonts w:hint="eastAsia"/>
        </w:rPr>
        <w:t>skuVOs</w:t>
      </w:r>
      <w:r>
        <w:rPr>
          <w:rFonts w:hint="eastAsia"/>
        </w:rPr>
        <w:t>列表中的每个元素转换为</w:t>
      </w:r>
      <w:r>
        <w:rPr>
          <w:rFonts w:hint="eastAsia"/>
        </w:rPr>
        <w:t>OrderProductDTO</w:t>
      </w:r>
      <w:r>
        <w:rPr>
          <w:rFonts w:hint="eastAsia"/>
        </w:rPr>
        <w:t>对象，并设置相关属性，如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price</w:t>
      </w:r>
      <w:r>
        <w:rPr>
          <w:rFonts w:hint="eastAsia"/>
        </w:rPr>
        <w:t>、</w:t>
      </w:r>
      <w:r>
        <w:rPr>
          <w:rFonts w:hint="eastAsia"/>
        </w:rPr>
        <w:t>cateId</w:t>
      </w:r>
      <w:r>
        <w:rPr>
          <w:rFonts w:hint="eastAsia"/>
        </w:rPr>
        <w:t>等，并添加到</w:t>
      </w:r>
      <w:r>
        <w:rPr>
          <w:rFonts w:hint="eastAsia"/>
        </w:rPr>
        <w:t>orderProducts</w:t>
      </w:r>
      <w:r>
        <w:rPr>
          <w:rFonts w:hint="eastAsia"/>
        </w:rPr>
        <w:t>列表中。</w:t>
      </w:r>
    </w:p>
    <w:p w14:paraId="02AA6FB9" w14:textId="77777777" w:rsidR="00DA2D86" w:rsidRDefault="00DA2D86" w:rsidP="00DA2D86">
      <w:r>
        <w:rPr>
          <w:rFonts w:hint="eastAsia"/>
        </w:rPr>
        <w:t>计算</w:t>
      </w:r>
      <w:r>
        <w:rPr>
          <w:rFonts w:hint="eastAsia"/>
        </w:rPr>
        <w:t>shoppingList</w:t>
      </w:r>
      <w:r>
        <w:rPr>
          <w:rFonts w:hint="eastAsia"/>
        </w:rPr>
        <w:t>中每个购物车商品的数量和价格的乘积的和，并设置</w:t>
      </w:r>
      <w:r>
        <w:rPr>
          <w:rFonts w:hint="eastAsia"/>
        </w:rPr>
        <w:t>orders</w:t>
      </w:r>
      <w:r>
        <w:rPr>
          <w:rFonts w:hint="eastAsia"/>
        </w:rPr>
        <w:t>对象的</w:t>
      </w:r>
      <w:r>
        <w:rPr>
          <w:rFonts w:hint="eastAsia"/>
        </w:rPr>
        <w:t>rawPrice</w:t>
      </w:r>
      <w:r>
        <w:rPr>
          <w:rFonts w:hint="eastAsia"/>
        </w:rPr>
        <w:t>和</w:t>
      </w:r>
      <w:r>
        <w:rPr>
          <w:rFonts w:hint="eastAsia"/>
        </w:rPr>
        <w:t>finalPrice</w:t>
      </w:r>
      <w:r>
        <w:rPr>
          <w:rFonts w:hint="eastAsia"/>
        </w:rPr>
        <w:t>属性为该和。</w:t>
      </w:r>
    </w:p>
    <w:p w14:paraId="5F8CB617" w14:textId="77777777" w:rsidR="00DA2D86" w:rsidRDefault="00DA2D86" w:rsidP="00DA2D86">
      <w:r>
        <w:rPr>
          <w:rFonts w:hint="eastAsia"/>
        </w:rPr>
        <w:t>如果</w:t>
      </w:r>
      <w:r>
        <w:rPr>
          <w:rFonts w:hint="eastAsia"/>
        </w:rPr>
        <w:t>vo</w:t>
      </w:r>
      <w:r>
        <w:rPr>
          <w:rFonts w:hint="eastAsia"/>
        </w:rPr>
        <w:t>中的</w:t>
      </w:r>
      <w:r>
        <w:rPr>
          <w:rFonts w:hint="eastAsia"/>
        </w:rPr>
        <w:t>coupons</w:t>
      </w:r>
      <w:r>
        <w:rPr>
          <w:rFonts w:hint="eastAsia"/>
        </w:rPr>
        <w:t>列表不为空，则进行以下操作：</w:t>
      </w:r>
    </w:p>
    <w:p w14:paraId="34327ECE" w14:textId="77777777" w:rsidR="00DA2D86" w:rsidRDefault="00DA2D86" w:rsidP="00DA2D86">
      <w:r>
        <w:rPr>
          <w:rFonts w:hint="eastAsia"/>
        </w:rPr>
        <w:t>调用</w:t>
      </w:r>
      <w:r>
        <w:rPr>
          <w:rFonts w:hint="eastAsia"/>
        </w:rPr>
        <w:t>promotionClient</w:t>
      </w:r>
      <w:r>
        <w:rPr>
          <w:rFonts w:hint="eastAsia"/>
        </w:rPr>
        <w:t>的</w:t>
      </w:r>
      <w:r>
        <w:rPr>
          <w:rFonts w:hint="eastAsia"/>
        </w:rPr>
        <w:t>queryDiscountDetailByOrder</w:t>
      </w:r>
      <w:r>
        <w:rPr>
          <w:rFonts w:hint="eastAsia"/>
        </w:rPr>
        <w:t>方法，通过</w:t>
      </w:r>
      <w:r>
        <w:rPr>
          <w:rFonts w:hint="eastAsia"/>
        </w:rPr>
        <w:t>OrderCouponDTO</w:t>
      </w:r>
      <w:r>
        <w:rPr>
          <w:rFonts w:hint="eastAsia"/>
        </w:rPr>
        <w:t>对象（包含</w:t>
      </w:r>
      <w:r>
        <w:rPr>
          <w:rFonts w:hint="eastAsia"/>
        </w:rPr>
        <w:t>coupons</w:t>
      </w:r>
      <w:r>
        <w:rPr>
          <w:rFonts w:hint="eastAsia"/>
        </w:rPr>
        <w:t>和</w:t>
      </w:r>
      <w:r>
        <w:rPr>
          <w:rFonts w:hint="eastAsia"/>
        </w:rPr>
        <w:t>orderProducts</w:t>
      </w:r>
      <w:r>
        <w:rPr>
          <w:rFonts w:hint="eastAsia"/>
        </w:rPr>
        <w:t>）获取优惠券的折扣信息。</w:t>
      </w:r>
    </w:p>
    <w:p w14:paraId="10376547" w14:textId="77777777" w:rsidR="00DA2D86" w:rsidRDefault="00DA2D86" w:rsidP="00DA2D86">
      <w:r>
        <w:rPr>
          <w:rFonts w:hint="eastAsia"/>
        </w:rPr>
        <w:t>如果</w:t>
      </w:r>
      <w:r>
        <w:rPr>
          <w:rFonts w:hint="eastAsia"/>
        </w:rPr>
        <w:t>discountDTO</w:t>
      </w:r>
      <w:r>
        <w:rPr>
          <w:rFonts w:hint="eastAsia"/>
        </w:rPr>
        <w:t>不为空，则将</w:t>
      </w:r>
      <w:r>
        <w:rPr>
          <w:rFonts w:hint="eastAsia"/>
        </w:rPr>
        <w:t>orders</w:t>
      </w:r>
      <w:r>
        <w:rPr>
          <w:rFonts w:hint="eastAsia"/>
        </w:rPr>
        <w:t>对象的</w:t>
      </w:r>
      <w:r>
        <w:rPr>
          <w:rFonts w:hint="eastAsia"/>
        </w:rPr>
        <w:t>finalPrice</w:t>
      </w:r>
      <w:r>
        <w:rPr>
          <w:rFonts w:hint="eastAsia"/>
        </w:rPr>
        <w:t>属性设置为原总价减去优惠券的折扣金额，并将优惠券的折扣详情存储在</w:t>
      </w:r>
      <w:r>
        <w:rPr>
          <w:rFonts w:hint="eastAsia"/>
        </w:rPr>
        <w:t>map</w:t>
      </w:r>
      <w:r>
        <w:rPr>
          <w:rFonts w:hint="eastAsia"/>
        </w:rPr>
        <w:t>中。</w:t>
      </w:r>
    </w:p>
    <w:p w14:paraId="3835105D" w14:textId="77777777" w:rsidR="00DA2D86" w:rsidRDefault="00DA2D86" w:rsidP="00DA2D86">
      <w:r>
        <w:rPr>
          <w:rFonts w:hint="eastAsia"/>
        </w:rPr>
        <w:t>如果保存</w:t>
      </w:r>
      <w:r>
        <w:rPr>
          <w:rFonts w:hint="eastAsia"/>
        </w:rPr>
        <w:t>orders</w:t>
      </w:r>
      <w:r>
        <w:rPr>
          <w:rFonts w:hint="eastAsia"/>
        </w:rPr>
        <w:t>对象失败，则抛出异常。</w:t>
      </w:r>
    </w:p>
    <w:p w14:paraId="66C182C5" w14:textId="77777777" w:rsidR="00DA2D86" w:rsidRDefault="00DA2D86" w:rsidP="00DA2D86">
      <w:r>
        <w:rPr>
          <w:rFonts w:hint="eastAsia"/>
        </w:rPr>
        <w:t>对</w:t>
      </w:r>
      <w:r>
        <w:rPr>
          <w:rFonts w:hint="eastAsia"/>
        </w:rPr>
        <w:t>skuVOs</w:t>
      </w:r>
      <w:r>
        <w:rPr>
          <w:rFonts w:hint="eastAsia"/>
        </w:rPr>
        <w:t>列表并行处理，将每个元素转换为</w:t>
      </w:r>
      <w:r>
        <w:rPr>
          <w:rFonts w:hint="eastAsia"/>
        </w:rPr>
        <w:t>OrderDetails</w:t>
      </w:r>
      <w:r>
        <w:rPr>
          <w:rFonts w:hint="eastAsia"/>
        </w:rPr>
        <w:t>对象，并设置相关属性，如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orderId</w:t>
      </w:r>
      <w:r>
        <w:rPr>
          <w:rFonts w:hint="eastAsia"/>
        </w:rPr>
        <w:t>、</w:t>
      </w:r>
      <w:r>
        <w:rPr>
          <w:rFonts w:hint="eastAsia"/>
        </w:rPr>
        <w:t>skuId</w:t>
      </w:r>
      <w:r>
        <w:rPr>
          <w:rFonts w:hint="eastAsia"/>
        </w:rPr>
        <w:t>等。</w:t>
      </w:r>
    </w:p>
    <w:p w14:paraId="28C2A83E" w14:textId="77777777" w:rsidR="00DA2D86" w:rsidRDefault="00DA2D86" w:rsidP="00DA2D86">
      <w:r>
        <w:rPr>
          <w:rFonts w:hint="eastAsia"/>
        </w:rPr>
        <w:t>如果</w:t>
      </w:r>
      <w:r>
        <w:rPr>
          <w:rFonts w:hint="eastAsia"/>
        </w:rPr>
        <w:t>finalMap</w:t>
      </w:r>
      <w:r>
        <w:rPr>
          <w:rFonts w:hint="eastAsia"/>
        </w:rPr>
        <w:t>不为空，则根据</w:t>
      </w:r>
      <w:r>
        <w:rPr>
          <w:rFonts w:hint="eastAsia"/>
        </w:rPr>
        <w:t>finalMap</w:t>
      </w:r>
      <w:r>
        <w:rPr>
          <w:rFonts w:hint="eastAsia"/>
        </w:rPr>
        <w:t>更新</w:t>
      </w:r>
      <w:r>
        <w:rPr>
          <w:rFonts w:hint="eastAsia"/>
        </w:rPr>
        <w:t>orderDetails</w:t>
      </w:r>
      <w:r>
        <w:rPr>
          <w:rFonts w:hint="eastAsia"/>
        </w:rPr>
        <w:t>对象的</w:t>
      </w:r>
      <w:r>
        <w:rPr>
          <w:rFonts w:hint="eastAsia"/>
        </w:rPr>
        <w:t>finalPrice</w:t>
      </w:r>
      <w:r>
        <w:rPr>
          <w:rFonts w:hint="eastAsia"/>
        </w:rPr>
        <w:t>属性。</w:t>
      </w:r>
    </w:p>
    <w:p w14:paraId="4EBD22D9" w14:textId="77777777" w:rsidR="00DA2D86" w:rsidRDefault="00DA2D86" w:rsidP="00DA2D86">
      <w:r>
        <w:rPr>
          <w:rFonts w:hint="eastAsia"/>
        </w:rPr>
        <w:t>将处理后的</w:t>
      </w:r>
      <w:r>
        <w:rPr>
          <w:rFonts w:hint="eastAsia"/>
        </w:rPr>
        <w:t>orderDetails</w:t>
      </w:r>
      <w:r>
        <w:rPr>
          <w:rFonts w:hint="eastAsia"/>
        </w:rPr>
        <w:t>对象列表保存到数据库中。</w:t>
      </w:r>
    </w:p>
    <w:p w14:paraId="48EEADE2" w14:textId="77777777" w:rsidR="00DA2D86" w:rsidRDefault="00DA2D86" w:rsidP="00DA2D86">
      <w:r>
        <w:rPr>
          <w:rFonts w:hint="eastAsia"/>
        </w:rPr>
        <w:t>如果保存</w:t>
      </w:r>
      <w:r>
        <w:rPr>
          <w:rFonts w:hint="eastAsia"/>
        </w:rPr>
        <w:t>orderDetails</w:t>
      </w:r>
      <w:r>
        <w:rPr>
          <w:rFonts w:hint="eastAsia"/>
        </w:rPr>
        <w:t>对象失败，则抛出异常。</w:t>
      </w:r>
    </w:p>
    <w:p w14:paraId="079182C8" w14:textId="77777777" w:rsidR="00DA2D86" w:rsidRDefault="00DA2D86" w:rsidP="00DA2D86">
      <w:r>
        <w:rPr>
          <w:rFonts w:hint="eastAsia"/>
        </w:rPr>
        <w:t>根据</w:t>
      </w:r>
      <w:r>
        <w:rPr>
          <w:rFonts w:hint="eastAsia"/>
        </w:rPr>
        <w:t>orderDetails</w:t>
      </w:r>
      <w:r>
        <w:rPr>
          <w:rFonts w:hint="eastAsia"/>
        </w:rPr>
        <w:t>列表生成一个包含商品</w:t>
      </w:r>
      <w:r>
        <w:rPr>
          <w:rFonts w:hint="eastAsia"/>
        </w:rPr>
        <w:t>ID</w:t>
      </w:r>
      <w:r>
        <w:rPr>
          <w:rFonts w:hint="eastAsia"/>
        </w:rPr>
        <w:t>和数量的列表。</w:t>
      </w:r>
    </w:p>
    <w:p w14:paraId="7452F7AA" w14:textId="77777777" w:rsidR="00DA2D86" w:rsidRDefault="00DA2D86" w:rsidP="00DA2D86">
      <w:r>
        <w:rPr>
          <w:rFonts w:hint="eastAsia"/>
        </w:rPr>
        <w:t>如果</w:t>
      </w:r>
      <w:r>
        <w:rPr>
          <w:rFonts w:hint="eastAsia"/>
        </w:rPr>
        <w:t>vo</w:t>
      </w:r>
      <w:r>
        <w:rPr>
          <w:rFonts w:hint="eastAsia"/>
        </w:rPr>
        <w:t>中的</w:t>
      </w:r>
      <w:r>
        <w:rPr>
          <w:rFonts w:hint="eastAsia"/>
        </w:rPr>
        <w:t>coupons</w:t>
      </w:r>
      <w:r>
        <w:rPr>
          <w:rFonts w:hint="eastAsia"/>
        </w:rPr>
        <w:t>列表不为空，则调用</w:t>
      </w:r>
      <w:r>
        <w:rPr>
          <w:rFonts w:hint="eastAsia"/>
        </w:rPr>
        <w:t>promotionClient</w:t>
      </w:r>
      <w:r>
        <w:rPr>
          <w:rFonts w:hint="eastAsia"/>
        </w:rPr>
        <w:t>的</w:t>
      </w:r>
      <w:r>
        <w:rPr>
          <w:rFonts w:hint="eastAsia"/>
        </w:rPr>
        <w:t>writeOffCoupon</w:t>
      </w:r>
      <w:r>
        <w:rPr>
          <w:rFonts w:hint="eastAsia"/>
        </w:rPr>
        <w:t>方法核销优惠券。</w:t>
      </w:r>
    </w:p>
    <w:p w14:paraId="2DF419C3" w14:textId="77777777" w:rsidR="00DA2D86" w:rsidRDefault="00DA2D86" w:rsidP="00DA2D86">
      <w:r>
        <w:rPr>
          <w:rFonts w:hint="eastAsia"/>
        </w:rPr>
        <w:t>删除购物车中对应的购物车项。</w:t>
      </w:r>
    </w:p>
    <w:p w14:paraId="088D21FD" w14:textId="77777777" w:rsidR="00DA2D86" w:rsidRDefault="00DA2D86" w:rsidP="00DA2D86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和数量列表更新商品的库存数量。</w:t>
      </w:r>
    </w:p>
    <w:p w14:paraId="5769192C" w14:textId="295D99B7" w:rsidR="00DA2D86" w:rsidRDefault="00DA2D86" w:rsidP="00DA2D86"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，表示订单创建成功。</w:t>
      </w:r>
    </w:p>
    <w:p w14:paraId="29B12297" w14:textId="77777777" w:rsidR="00DA2D86" w:rsidRDefault="00DA2D86" w:rsidP="00DA2D86"/>
    <w:p w14:paraId="468A60FA" w14:textId="5C98923F" w:rsidR="00233D2B" w:rsidRDefault="00233D2B" w:rsidP="00DA2D86">
      <w:r>
        <w:rPr>
          <w:rFonts w:hint="eastAsia"/>
        </w:rPr>
        <w:lastRenderedPageBreak/>
        <w:t>发货：</w:t>
      </w:r>
    </w:p>
    <w:p w14:paraId="22892726" w14:textId="77777777" w:rsidR="00233D2B" w:rsidRDefault="00233D2B" w:rsidP="00233D2B">
      <w:r>
        <w:rPr>
          <w:rFonts w:hint="eastAsia"/>
        </w:rPr>
        <w:t>delivery(Long orderId)</w:t>
      </w:r>
      <w:r>
        <w:rPr>
          <w:rFonts w:hint="eastAsia"/>
        </w:rPr>
        <w:t>方法：</w:t>
      </w:r>
    </w:p>
    <w:p w14:paraId="02AFAAA9" w14:textId="77777777" w:rsidR="00233D2B" w:rsidRDefault="00233D2B" w:rsidP="00233D2B">
      <w:r>
        <w:rPr>
          <w:rFonts w:hint="eastAsia"/>
        </w:rPr>
        <w:t>调用</w:t>
      </w:r>
      <w:r>
        <w:rPr>
          <w:rFonts w:hint="eastAsia"/>
        </w:rPr>
        <w:t>orderMapper</w:t>
      </w:r>
      <w:r>
        <w:rPr>
          <w:rFonts w:hint="eastAsia"/>
        </w:rPr>
        <w:t>的</w:t>
      </w:r>
      <w:r>
        <w:rPr>
          <w:rFonts w:hint="eastAsia"/>
        </w:rPr>
        <w:t>deliveryOrder</w:t>
      </w:r>
      <w:r>
        <w:rPr>
          <w:rFonts w:hint="eastAsia"/>
        </w:rPr>
        <w:t>方法，将</w:t>
      </w:r>
      <w:r>
        <w:rPr>
          <w:rFonts w:hint="eastAsia"/>
        </w:rPr>
        <w:t>orderId</w:t>
      </w:r>
      <w:r>
        <w:rPr>
          <w:rFonts w:hint="eastAsia"/>
        </w:rPr>
        <w:t>作为参数传入。</w:t>
      </w:r>
    </w:p>
    <w:p w14:paraId="2832BE4F" w14:textId="77777777" w:rsidR="00233D2B" w:rsidRDefault="00233D2B" w:rsidP="00233D2B">
      <w:r>
        <w:rPr>
          <w:rFonts w:hint="eastAsia"/>
        </w:rPr>
        <w:t>如果返回结果为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>
        <w:rPr>
          <w:rFonts w:hint="eastAsia"/>
        </w:rPr>
        <w:t>，表示订单发货成功；否则返回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0725917F" w14:textId="77777777" w:rsidR="00233D2B" w:rsidRDefault="00233D2B" w:rsidP="00233D2B"/>
    <w:p w14:paraId="323E491D" w14:textId="5FC6CF25" w:rsidR="00233D2B" w:rsidRDefault="00233D2B" w:rsidP="00233D2B">
      <w:r>
        <w:rPr>
          <w:rFonts w:hint="eastAsia"/>
        </w:rPr>
        <w:t>收货：</w:t>
      </w:r>
    </w:p>
    <w:p w14:paraId="3DBB96EC" w14:textId="77777777" w:rsidR="00233D2B" w:rsidRDefault="00233D2B" w:rsidP="00233D2B">
      <w:r>
        <w:rPr>
          <w:rFonts w:hint="eastAsia"/>
        </w:rPr>
        <w:t>finishOrder(Long orderId)</w:t>
      </w:r>
      <w:r>
        <w:rPr>
          <w:rFonts w:hint="eastAsia"/>
        </w:rPr>
        <w:t>方法：</w:t>
      </w:r>
    </w:p>
    <w:p w14:paraId="6099AB62" w14:textId="77777777" w:rsidR="00233D2B" w:rsidRDefault="00233D2B" w:rsidP="00233D2B">
      <w:r>
        <w:rPr>
          <w:rFonts w:hint="eastAsia"/>
        </w:rPr>
        <w:t>调用</w:t>
      </w:r>
      <w:r>
        <w:rPr>
          <w:rFonts w:hint="eastAsia"/>
        </w:rPr>
        <w:t>orderMapper</w:t>
      </w:r>
      <w:r>
        <w:rPr>
          <w:rFonts w:hint="eastAsia"/>
        </w:rPr>
        <w:t>的</w:t>
      </w:r>
      <w:r>
        <w:rPr>
          <w:rFonts w:hint="eastAsia"/>
        </w:rPr>
        <w:t>updateOrderStatusByUser</w:t>
      </w:r>
      <w:r>
        <w:rPr>
          <w:rFonts w:hint="eastAsia"/>
        </w:rPr>
        <w:t>方法，将订单状态设置为成功（</w:t>
      </w:r>
      <w:r>
        <w:rPr>
          <w:rFonts w:hint="eastAsia"/>
        </w:rPr>
        <w:t>OrdersStatus.SUCCESS.getValue()</w:t>
      </w:r>
      <w:r>
        <w:rPr>
          <w:rFonts w:hint="eastAsia"/>
        </w:rPr>
        <w:t>），</w:t>
      </w:r>
      <w:r>
        <w:rPr>
          <w:rFonts w:hint="eastAsia"/>
        </w:rPr>
        <w:t>orderId</w:t>
      </w:r>
      <w:r>
        <w:rPr>
          <w:rFonts w:hint="eastAsia"/>
        </w:rPr>
        <w:t>和当前用户的</w:t>
      </w:r>
      <w:r>
        <w:rPr>
          <w:rFonts w:hint="eastAsia"/>
        </w:rPr>
        <w:t>ID</w:t>
      </w:r>
      <w:r>
        <w:rPr>
          <w:rFonts w:hint="eastAsia"/>
        </w:rPr>
        <w:t>作为参数传入。</w:t>
      </w:r>
    </w:p>
    <w:p w14:paraId="0250ABAB" w14:textId="77777777" w:rsidR="00233D2B" w:rsidRDefault="00233D2B" w:rsidP="00233D2B">
      <w:r>
        <w:rPr>
          <w:rFonts w:hint="eastAsia"/>
        </w:rPr>
        <w:t>如果返回结果为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>
        <w:rPr>
          <w:rFonts w:hint="eastAsia"/>
        </w:rPr>
        <w:t>，表示订单状态更新成功；否则返回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1725AE87" w14:textId="2F9EF3C4" w:rsidR="00233D2B" w:rsidRDefault="00233D2B" w:rsidP="00233D2B"/>
    <w:p w14:paraId="47096370" w14:textId="6235EDDF" w:rsidR="00233D2B" w:rsidRDefault="00233D2B" w:rsidP="00233D2B">
      <w:r>
        <w:rPr>
          <w:rFonts w:hint="eastAsia"/>
        </w:rPr>
        <w:t>删除订单：</w:t>
      </w:r>
    </w:p>
    <w:p w14:paraId="6BD66329" w14:textId="77777777" w:rsidR="00233D2B" w:rsidRDefault="00233D2B" w:rsidP="00233D2B">
      <w:r>
        <w:rPr>
          <w:rFonts w:hint="eastAsia"/>
        </w:rPr>
        <w:t>deleteOrder(Long orderId)</w:t>
      </w:r>
      <w:r>
        <w:rPr>
          <w:rFonts w:hint="eastAsia"/>
        </w:rPr>
        <w:t>方法：</w:t>
      </w:r>
    </w:p>
    <w:p w14:paraId="1AA703E6" w14:textId="77777777" w:rsidR="00233D2B" w:rsidRDefault="00233D2B" w:rsidP="00233D2B">
      <w:r>
        <w:rPr>
          <w:rFonts w:hint="eastAsia"/>
        </w:rPr>
        <w:t>使用</w:t>
      </w:r>
      <w:r>
        <w:rPr>
          <w:rFonts w:hint="eastAsia"/>
        </w:rPr>
        <w:t>orderDetailsMapper</w:t>
      </w:r>
      <w:r>
        <w:rPr>
          <w:rFonts w:hint="eastAsia"/>
        </w:rPr>
        <w:t>根据</w:t>
      </w:r>
      <w:r>
        <w:rPr>
          <w:rFonts w:hint="eastAsia"/>
        </w:rPr>
        <w:t>orderId</w:t>
      </w:r>
      <w:r>
        <w:rPr>
          <w:rFonts w:hint="eastAsia"/>
        </w:rPr>
        <w:t>查询对应的</w:t>
      </w:r>
      <w:r>
        <w:rPr>
          <w:rFonts w:hint="eastAsia"/>
        </w:rPr>
        <w:t>OrderDetails</w:t>
      </w:r>
      <w:r>
        <w:rPr>
          <w:rFonts w:hint="eastAsia"/>
        </w:rPr>
        <w:t>对象列表，并提取其</w:t>
      </w:r>
      <w:r>
        <w:rPr>
          <w:rFonts w:hint="eastAsia"/>
        </w:rPr>
        <w:t>id</w:t>
      </w:r>
      <w:r>
        <w:rPr>
          <w:rFonts w:hint="eastAsia"/>
        </w:rPr>
        <w:t>组成一个列表。</w:t>
      </w:r>
    </w:p>
    <w:p w14:paraId="144D5D9B" w14:textId="77777777" w:rsidR="00233D2B" w:rsidRDefault="00233D2B" w:rsidP="00233D2B">
      <w:r>
        <w:rPr>
          <w:rFonts w:hint="eastAsia"/>
        </w:rPr>
        <w:t>调用</w:t>
      </w:r>
      <w:r>
        <w:rPr>
          <w:rFonts w:hint="eastAsia"/>
        </w:rPr>
        <w:t>orderDetailsService</w:t>
      </w:r>
      <w:r>
        <w:rPr>
          <w:rFonts w:hint="eastAsia"/>
        </w:rPr>
        <w:t>的</w:t>
      </w:r>
      <w:r>
        <w:rPr>
          <w:rFonts w:hint="eastAsia"/>
        </w:rPr>
        <w:t>removeByIds</w:t>
      </w:r>
      <w:r>
        <w:rPr>
          <w:rFonts w:hint="eastAsia"/>
        </w:rPr>
        <w:t>方法，根据</w:t>
      </w:r>
      <w:r>
        <w:rPr>
          <w:rFonts w:hint="eastAsia"/>
        </w:rPr>
        <w:t>detailsIDs</w:t>
      </w:r>
      <w:r>
        <w:rPr>
          <w:rFonts w:hint="eastAsia"/>
        </w:rPr>
        <w:t>列表批量删除</w:t>
      </w:r>
      <w:r>
        <w:rPr>
          <w:rFonts w:hint="eastAsia"/>
        </w:rPr>
        <w:t>OrderDetails</w:t>
      </w:r>
      <w:r>
        <w:rPr>
          <w:rFonts w:hint="eastAsia"/>
        </w:rPr>
        <w:t>对象。</w:t>
      </w:r>
    </w:p>
    <w:p w14:paraId="770CCEFC" w14:textId="77777777" w:rsidR="00233D2B" w:rsidRDefault="00233D2B" w:rsidP="00233D2B">
      <w:r>
        <w:rPr>
          <w:rFonts w:hint="eastAsia"/>
        </w:rPr>
        <w:t>调用</w:t>
      </w:r>
      <w:r>
        <w:rPr>
          <w:rFonts w:hint="eastAsia"/>
        </w:rPr>
        <w:t>baseMapper</w:t>
      </w:r>
      <w:r>
        <w:rPr>
          <w:rFonts w:hint="eastAsia"/>
        </w:rPr>
        <w:t>的</w:t>
      </w:r>
      <w:r>
        <w:rPr>
          <w:rFonts w:hint="eastAsia"/>
        </w:rPr>
        <w:t>delete</w:t>
      </w:r>
      <w:r>
        <w:rPr>
          <w:rFonts w:hint="eastAsia"/>
        </w:rPr>
        <w:t>方法，根据条件删除</w:t>
      </w:r>
      <w:r>
        <w:rPr>
          <w:rFonts w:hint="eastAsia"/>
        </w:rPr>
        <w:t>Orders</w:t>
      </w:r>
      <w:r>
        <w:rPr>
          <w:rFonts w:hint="eastAsia"/>
        </w:rPr>
        <w:t>对象，条件为</w:t>
      </w:r>
      <w:r>
        <w:rPr>
          <w:rFonts w:hint="eastAsia"/>
        </w:rPr>
        <w:t>orderId</w:t>
      </w:r>
      <w:r>
        <w:rPr>
          <w:rFonts w:hint="eastAsia"/>
        </w:rPr>
        <w:t>等于指定值且订单状态为关闭或成功。</w:t>
      </w:r>
    </w:p>
    <w:p w14:paraId="416D84EB" w14:textId="77777777" w:rsidR="00233D2B" w:rsidRDefault="00233D2B" w:rsidP="00233D2B">
      <w:r>
        <w:rPr>
          <w:rFonts w:hint="eastAsia"/>
        </w:rPr>
        <w:t>如果返回结果为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>
        <w:rPr>
          <w:rFonts w:hint="eastAsia"/>
        </w:rPr>
        <w:t>，表示订单删除成功；否则返回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1A97AC86" w14:textId="77777777" w:rsidR="00233D2B" w:rsidRDefault="00233D2B" w:rsidP="00233D2B"/>
    <w:p w14:paraId="025BC89B" w14:textId="1A6DB5C7" w:rsidR="00233D2B" w:rsidRDefault="00233D2B" w:rsidP="00233D2B">
      <w:r>
        <w:rPr>
          <w:rFonts w:hint="eastAsia"/>
        </w:rPr>
        <w:t>取消订单：</w:t>
      </w:r>
    </w:p>
    <w:p w14:paraId="21911074" w14:textId="77777777" w:rsidR="00233D2B" w:rsidRDefault="00233D2B" w:rsidP="00233D2B">
      <w:r>
        <w:rPr>
          <w:rFonts w:hint="eastAsia"/>
        </w:rPr>
        <w:t>canceledOrder(Long orderId)</w:t>
      </w:r>
      <w:r>
        <w:rPr>
          <w:rFonts w:hint="eastAsia"/>
        </w:rPr>
        <w:t>方法：</w:t>
      </w:r>
    </w:p>
    <w:p w14:paraId="5530E6E4" w14:textId="77777777" w:rsidR="00233D2B" w:rsidRDefault="00233D2B" w:rsidP="00233D2B">
      <w:r>
        <w:rPr>
          <w:rFonts w:hint="eastAsia"/>
        </w:rPr>
        <w:t>使用</w:t>
      </w:r>
      <w:r>
        <w:rPr>
          <w:rFonts w:hint="eastAsia"/>
        </w:rPr>
        <w:t>lambdaQuery</w:t>
      </w:r>
      <w:r>
        <w:rPr>
          <w:rFonts w:hint="eastAsia"/>
        </w:rPr>
        <w:t>根据</w:t>
      </w:r>
      <w:r>
        <w:rPr>
          <w:rFonts w:hint="eastAsia"/>
        </w:rPr>
        <w:t>orderId</w:t>
      </w:r>
      <w:r>
        <w:rPr>
          <w:rFonts w:hint="eastAsia"/>
        </w:rPr>
        <w:t>和</w:t>
      </w:r>
      <w:r>
        <w:rPr>
          <w:rFonts w:hint="eastAsia"/>
        </w:rPr>
        <w:t>deliveryStatus</w:t>
      </w:r>
      <w:r>
        <w:rPr>
          <w:rFonts w:hint="eastAsia"/>
        </w:rPr>
        <w:t>等于</w:t>
      </w:r>
      <w:r>
        <w:rPr>
          <w:rFonts w:hint="eastAsia"/>
        </w:rPr>
        <w:t>0</w:t>
      </w:r>
      <w:r>
        <w:rPr>
          <w:rFonts w:hint="eastAsia"/>
        </w:rPr>
        <w:t>查询</w:t>
      </w:r>
      <w:r>
        <w:rPr>
          <w:rFonts w:hint="eastAsia"/>
        </w:rPr>
        <w:t>Orders</w:t>
      </w:r>
      <w:r>
        <w:rPr>
          <w:rFonts w:hint="eastAsia"/>
        </w:rPr>
        <w:t>对象。</w:t>
      </w:r>
    </w:p>
    <w:p w14:paraId="50168DDF" w14:textId="77777777" w:rsidR="00233D2B" w:rsidRDefault="00233D2B" w:rsidP="00233D2B">
      <w:r>
        <w:rPr>
          <w:rFonts w:hint="eastAsia"/>
        </w:rPr>
        <w:t>如果查询结果为空，则抛出异常。</w:t>
      </w:r>
    </w:p>
    <w:p w14:paraId="0C4D8413" w14:textId="77777777" w:rsidR="00233D2B" w:rsidRDefault="00233D2B" w:rsidP="00233D2B">
      <w:r>
        <w:rPr>
          <w:rFonts w:hint="eastAsia"/>
        </w:rPr>
        <w:t>使用</w:t>
      </w:r>
      <w:r>
        <w:rPr>
          <w:rFonts w:hint="eastAsia"/>
        </w:rPr>
        <w:t>orderDetailsMapper</w:t>
      </w:r>
      <w:r>
        <w:rPr>
          <w:rFonts w:hint="eastAsia"/>
        </w:rPr>
        <w:t>根据</w:t>
      </w:r>
      <w:r>
        <w:rPr>
          <w:rFonts w:hint="eastAsia"/>
        </w:rPr>
        <w:t>orderId</w:t>
      </w:r>
      <w:r>
        <w:rPr>
          <w:rFonts w:hint="eastAsia"/>
        </w:rPr>
        <w:t>和</w:t>
      </w:r>
      <w:r>
        <w:rPr>
          <w:rFonts w:hint="eastAsia"/>
        </w:rPr>
        <w:t>refundStatus</w:t>
      </w:r>
      <w:r>
        <w:rPr>
          <w:rFonts w:hint="eastAsia"/>
        </w:rPr>
        <w:t>为空的条件查询对应的</w:t>
      </w:r>
      <w:r>
        <w:rPr>
          <w:rFonts w:hint="eastAsia"/>
        </w:rPr>
        <w:t>OrderDetails</w:t>
      </w:r>
      <w:r>
        <w:rPr>
          <w:rFonts w:hint="eastAsia"/>
        </w:rPr>
        <w:t>对象列表。</w:t>
      </w:r>
    </w:p>
    <w:p w14:paraId="14D07B23" w14:textId="77777777" w:rsidR="00233D2B" w:rsidRDefault="00233D2B" w:rsidP="00233D2B">
      <w:r>
        <w:rPr>
          <w:rFonts w:hint="eastAsia"/>
        </w:rPr>
        <w:lastRenderedPageBreak/>
        <w:t>计算所有</w:t>
      </w:r>
      <w:r>
        <w:rPr>
          <w:rFonts w:hint="eastAsia"/>
        </w:rPr>
        <w:t>OrderDetails</w:t>
      </w:r>
      <w:r>
        <w:rPr>
          <w:rFonts w:hint="eastAsia"/>
        </w:rPr>
        <w:t>对象的数量和最终价格的乘积之和，并将结果存储在</w:t>
      </w:r>
      <w:r>
        <w:rPr>
          <w:rFonts w:hint="eastAsia"/>
        </w:rPr>
        <w:t>reduce</w:t>
      </w:r>
      <w:r>
        <w:rPr>
          <w:rFonts w:hint="eastAsia"/>
        </w:rPr>
        <w:t>变量中。</w:t>
      </w:r>
    </w:p>
    <w:p w14:paraId="1D10A3F7" w14:textId="77777777" w:rsidR="00233D2B" w:rsidRDefault="00233D2B" w:rsidP="00233D2B">
      <w:r>
        <w:rPr>
          <w:rFonts w:hint="eastAsia"/>
        </w:rPr>
        <w:t>使用</w:t>
      </w:r>
      <w:r>
        <w:rPr>
          <w:rFonts w:hint="eastAsia"/>
        </w:rPr>
        <w:t>orderDetailsService</w:t>
      </w:r>
      <w:r>
        <w:rPr>
          <w:rFonts w:hint="eastAsia"/>
        </w:rPr>
        <w:t>的</w:t>
      </w:r>
      <w:r>
        <w:rPr>
          <w:rFonts w:hint="eastAsia"/>
        </w:rPr>
        <w:t>updateBatchById</w:t>
      </w:r>
      <w:r>
        <w:rPr>
          <w:rFonts w:hint="eastAsia"/>
        </w:rPr>
        <w:t>方法批量更新</w:t>
      </w:r>
      <w:r>
        <w:rPr>
          <w:rFonts w:hint="eastAsia"/>
        </w:rPr>
        <w:t>OrderDetails</w:t>
      </w:r>
      <w:r>
        <w:rPr>
          <w:rFonts w:hint="eastAsia"/>
        </w:rPr>
        <w:t>对象的</w:t>
      </w:r>
      <w:r>
        <w:rPr>
          <w:rFonts w:hint="eastAsia"/>
        </w:rPr>
        <w:t>canceled</w:t>
      </w:r>
      <w:r>
        <w:rPr>
          <w:rFonts w:hint="eastAsia"/>
        </w:rPr>
        <w:t>属性为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226F01B1" w14:textId="77777777" w:rsidR="00233D2B" w:rsidRDefault="00233D2B" w:rsidP="00233D2B">
      <w:r>
        <w:rPr>
          <w:rFonts w:hint="eastAsia"/>
        </w:rPr>
        <w:t>调用</w:t>
      </w:r>
      <w:r>
        <w:rPr>
          <w:rFonts w:hint="eastAsia"/>
        </w:rPr>
        <w:t>orderMapper</w:t>
      </w:r>
      <w:r>
        <w:rPr>
          <w:rFonts w:hint="eastAsia"/>
        </w:rPr>
        <w:t>的</w:t>
      </w:r>
      <w:r>
        <w:rPr>
          <w:rFonts w:hint="eastAsia"/>
        </w:rPr>
        <w:t>updateOrderStatusByUser</w:t>
      </w:r>
      <w:r>
        <w:rPr>
          <w:rFonts w:hint="eastAsia"/>
        </w:rPr>
        <w:t>方法，将订单状态设置为关闭（</w:t>
      </w:r>
      <w:r>
        <w:rPr>
          <w:rFonts w:hint="eastAsia"/>
        </w:rPr>
        <w:t>OrdersStatus.CLOSED.getValue()</w:t>
      </w:r>
      <w:r>
        <w:rPr>
          <w:rFonts w:hint="eastAsia"/>
        </w:rPr>
        <w:t>），</w:t>
      </w:r>
      <w:r>
        <w:rPr>
          <w:rFonts w:hint="eastAsia"/>
        </w:rPr>
        <w:t>orderId</w:t>
      </w:r>
      <w:r>
        <w:rPr>
          <w:rFonts w:hint="eastAsia"/>
        </w:rPr>
        <w:t>和当前用户的</w:t>
      </w:r>
      <w:r>
        <w:rPr>
          <w:rFonts w:hint="eastAsia"/>
        </w:rPr>
        <w:t>ID</w:t>
      </w:r>
      <w:r>
        <w:rPr>
          <w:rFonts w:hint="eastAsia"/>
        </w:rPr>
        <w:t>作为参数传入。</w:t>
      </w:r>
    </w:p>
    <w:p w14:paraId="17A0974E" w14:textId="77777777" w:rsidR="00233D2B" w:rsidRDefault="00233D2B" w:rsidP="00233D2B">
      <w:r>
        <w:rPr>
          <w:rFonts w:hint="eastAsia"/>
        </w:rPr>
        <w:t>根据</w:t>
      </w:r>
      <w:r>
        <w:rPr>
          <w:rFonts w:hint="eastAsia"/>
        </w:rPr>
        <w:t>OrderDetails</w:t>
      </w:r>
      <w:r>
        <w:rPr>
          <w:rFonts w:hint="eastAsia"/>
        </w:rPr>
        <w:t>对象列表生成包含商品</w:t>
      </w:r>
      <w:r>
        <w:rPr>
          <w:rFonts w:hint="eastAsia"/>
        </w:rPr>
        <w:t>ID</w:t>
      </w:r>
      <w:r>
        <w:rPr>
          <w:rFonts w:hint="eastAsia"/>
        </w:rPr>
        <w:t>和数量的列表。</w:t>
      </w:r>
    </w:p>
    <w:p w14:paraId="06D94110" w14:textId="77777777" w:rsidR="00233D2B" w:rsidRDefault="00233D2B" w:rsidP="00233D2B">
      <w:r>
        <w:rPr>
          <w:rFonts w:hint="eastAsia"/>
        </w:rPr>
        <w:t>调用</w:t>
      </w:r>
      <w:r>
        <w:rPr>
          <w:rFonts w:hint="eastAsia"/>
        </w:rPr>
        <w:t>productClient</w:t>
      </w:r>
      <w:r>
        <w:rPr>
          <w:rFonts w:hint="eastAsia"/>
        </w:rPr>
        <w:t>的</w:t>
      </w:r>
      <w:r>
        <w:rPr>
          <w:rFonts w:hint="eastAsia"/>
        </w:rPr>
        <w:t>updateSkuNum</w:t>
      </w:r>
      <w:r>
        <w:rPr>
          <w:rFonts w:hint="eastAsia"/>
        </w:rPr>
        <w:t>方法，更新商品的库存数量。</w:t>
      </w:r>
    </w:p>
    <w:p w14:paraId="57A1BF5A" w14:textId="77777777" w:rsidR="00233D2B" w:rsidRDefault="00233D2B" w:rsidP="00233D2B"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，表示订单取消成功。</w:t>
      </w:r>
    </w:p>
    <w:p w14:paraId="1294CB73" w14:textId="77777777" w:rsidR="00233D2B" w:rsidRDefault="00233D2B" w:rsidP="00233D2B"/>
    <w:p w14:paraId="4CFD3B75" w14:textId="02CE0EA2" w:rsidR="00233D2B" w:rsidRDefault="00233D2B" w:rsidP="00233D2B">
      <w:r>
        <w:rPr>
          <w:rFonts w:hint="eastAsia"/>
        </w:rPr>
        <w:t>分页查询订单：</w:t>
      </w:r>
    </w:p>
    <w:p w14:paraId="7336D6E7" w14:textId="77777777" w:rsidR="00233D2B" w:rsidRDefault="00233D2B" w:rsidP="00233D2B">
      <w:r>
        <w:rPr>
          <w:rFonts w:hint="eastAsia"/>
        </w:rPr>
        <w:t>pageQuery(OrderQuery query)</w:t>
      </w:r>
      <w:r>
        <w:rPr>
          <w:rFonts w:hint="eastAsia"/>
        </w:rPr>
        <w:t>方法：</w:t>
      </w:r>
    </w:p>
    <w:p w14:paraId="19DF5BC0" w14:textId="77777777" w:rsidR="00233D2B" w:rsidRDefault="00233D2B" w:rsidP="00233D2B">
      <w:r>
        <w:rPr>
          <w:rFonts w:hint="eastAsia"/>
        </w:rPr>
        <w:t>创建</w:t>
      </w:r>
      <w:r>
        <w:rPr>
          <w:rFonts w:hint="eastAsia"/>
        </w:rPr>
        <w:t>LambdaQueryChainWrapper</w:t>
      </w:r>
      <w:r>
        <w:rPr>
          <w:rFonts w:hint="eastAsia"/>
        </w:rPr>
        <w:t>对象</w:t>
      </w:r>
      <w:r>
        <w:rPr>
          <w:rFonts w:hint="eastAsia"/>
        </w:rPr>
        <w:t>wrapper</w:t>
      </w:r>
      <w:r>
        <w:rPr>
          <w:rFonts w:hint="eastAsia"/>
        </w:rPr>
        <w:t>，设置查询条件为</w:t>
      </w:r>
      <w:r>
        <w:rPr>
          <w:rFonts w:hint="eastAsia"/>
        </w:rPr>
        <w:t>userId</w:t>
      </w:r>
      <w:r>
        <w:rPr>
          <w:rFonts w:hint="eastAsia"/>
        </w:rPr>
        <w:t>等于当前用户的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28CF83BB" w14:textId="77777777" w:rsidR="00233D2B" w:rsidRDefault="00233D2B" w:rsidP="00233D2B">
      <w:r>
        <w:rPr>
          <w:rFonts w:hint="eastAsia"/>
        </w:rPr>
        <w:t>如果</w:t>
      </w:r>
      <w:r>
        <w:rPr>
          <w:rFonts w:hint="eastAsia"/>
        </w:rPr>
        <w:t>query</w:t>
      </w:r>
      <w:r>
        <w:rPr>
          <w:rFonts w:hint="eastAsia"/>
        </w:rPr>
        <w:t>中的</w:t>
      </w:r>
      <w:r>
        <w:rPr>
          <w:rFonts w:hint="eastAsia"/>
        </w:rPr>
        <w:t>spuName</w:t>
      </w:r>
      <w:r>
        <w:rPr>
          <w:rFonts w:hint="eastAsia"/>
        </w:rPr>
        <w:t>不为空，则调用</w:t>
      </w:r>
      <w:r>
        <w:rPr>
          <w:rFonts w:hint="eastAsia"/>
        </w:rPr>
        <w:t>orderDetailsMapper</w:t>
      </w:r>
      <w:r>
        <w:rPr>
          <w:rFonts w:hint="eastAsia"/>
        </w:rPr>
        <w:t>的</w:t>
      </w:r>
      <w:r>
        <w:rPr>
          <w:rFonts w:hint="eastAsia"/>
        </w:rPr>
        <w:t>selectOrdersBySpuName</w:t>
      </w:r>
      <w:r>
        <w:rPr>
          <w:rFonts w:hint="eastAsia"/>
        </w:rPr>
        <w:t>方法，根据</w:t>
      </w:r>
      <w:r>
        <w:rPr>
          <w:rFonts w:hint="eastAsia"/>
        </w:rPr>
        <w:t>spuName</w:t>
      </w:r>
      <w:r>
        <w:rPr>
          <w:rFonts w:hint="eastAsia"/>
        </w:rPr>
        <w:t>查询对应的订单</w:t>
      </w:r>
      <w:r>
        <w:rPr>
          <w:rFonts w:hint="eastAsia"/>
        </w:rPr>
        <w:t>ID</w:t>
      </w:r>
      <w:r>
        <w:rPr>
          <w:rFonts w:hint="eastAsia"/>
        </w:rPr>
        <w:t>列表，然后在</w:t>
      </w:r>
      <w:r>
        <w:rPr>
          <w:rFonts w:hint="eastAsia"/>
        </w:rPr>
        <w:t>wrapper</w:t>
      </w:r>
      <w:r>
        <w:rPr>
          <w:rFonts w:hint="eastAsia"/>
        </w:rPr>
        <w:t>中设置条件为订单</w:t>
      </w:r>
      <w:r>
        <w:rPr>
          <w:rFonts w:hint="eastAsia"/>
        </w:rPr>
        <w:t>ID</w:t>
      </w:r>
      <w:r>
        <w:rPr>
          <w:rFonts w:hint="eastAsia"/>
        </w:rPr>
        <w:t>在该列表中。</w:t>
      </w:r>
    </w:p>
    <w:p w14:paraId="3BFD7281" w14:textId="77777777" w:rsidR="00233D2B" w:rsidRDefault="00233D2B" w:rsidP="00233D2B">
      <w:r>
        <w:rPr>
          <w:rFonts w:hint="eastAsia"/>
        </w:rPr>
        <w:t>使用</w:t>
      </w:r>
      <w:r>
        <w:rPr>
          <w:rFonts w:hint="eastAsia"/>
        </w:rPr>
        <w:t>wrapper.page</w:t>
      </w:r>
      <w:r>
        <w:rPr>
          <w:rFonts w:hint="eastAsia"/>
        </w:rPr>
        <w:t>方法，根据</w:t>
      </w:r>
      <w:r>
        <w:rPr>
          <w:rFonts w:hint="eastAsia"/>
        </w:rPr>
        <w:t>query</w:t>
      </w:r>
      <w:r>
        <w:rPr>
          <w:rFonts w:hint="eastAsia"/>
        </w:rPr>
        <w:t>中的分页信息执行查询操作，获取</w:t>
      </w:r>
      <w:r>
        <w:rPr>
          <w:rFonts w:hint="eastAsia"/>
        </w:rPr>
        <w:t>Page</w:t>
      </w:r>
      <w:r>
        <w:rPr>
          <w:rFonts w:hint="eastAsia"/>
        </w:rPr>
        <w:t>对象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14:paraId="051E82FA" w14:textId="77777777" w:rsidR="00233D2B" w:rsidRDefault="00233D2B" w:rsidP="00233D2B">
      <w:r>
        <w:rPr>
          <w:rFonts w:hint="eastAsia"/>
        </w:rPr>
        <w:t>从</w:t>
      </w:r>
      <w:r>
        <w:rPr>
          <w:rFonts w:hint="eastAsia"/>
        </w:rPr>
        <w:t>page</w:t>
      </w:r>
      <w:r>
        <w:rPr>
          <w:rFonts w:hint="eastAsia"/>
        </w:rPr>
        <w:t>中获取查询结果列表</w:t>
      </w:r>
      <w:r>
        <w:rPr>
          <w:rFonts w:hint="eastAsia"/>
        </w:rPr>
        <w:t>records</w:t>
      </w:r>
      <w:r>
        <w:rPr>
          <w:rFonts w:hint="eastAsia"/>
        </w:rPr>
        <w:t>。</w:t>
      </w:r>
    </w:p>
    <w:p w14:paraId="7E936890" w14:textId="77777777" w:rsidR="00233D2B" w:rsidRDefault="00233D2B" w:rsidP="00233D2B">
      <w:r>
        <w:rPr>
          <w:rFonts w:hint="eastAsia"/>
        </w:rPr>
        <w:t>如果</w:t>
      </w:r>
      <w:r>
        <w:rPr>
          <w:rFonts w:hint="eastAsia"/>
        </w:rPr>
        <w:t>records</w:t>
      </w:r>
      <w:r>
        <w:rPr>
          <w:rFonts w:hint="eastAsia"/>
        </w:rPr>
        <w:t>不为空，则执行以下操作：</w:t>
      </w:r>
    </w:p>
    <w:p w14:paraId="781F61E8" w14:textId="77777777" w:rsidR="00233D2B" w:rsidRDefault="00233D2B" w:rsidP="00233D2B">
      <w:r>
        <w:rPr>
          <w:rFonts w:hint="eastAsia"/>
        </w:rPr>
        <w:t>提取</w:t>
      </w:r>
      <w:r>
        <w:rPr>
          <w:rFonts w:hint="eastAsia"/>
        </w:rPr>
        <w:t>records</w:t>
      </w:r>
      <w:r>
        <w:rPr>
          <w:rFonts w:hint="eastAsia"/>
        </w:rPr>
        <w:t>中每个</w:t>
      </w:r>
      <w:r>
        <w:rPr>
          <w:rFonts w:hint="eastAsia"/>
        </w:rPr>
        <w:t>Orders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，生成一个</w:t>
      </w:r>
      <w:r>
        <w:rPr>
          <w:rFonts w:hint="eastAsia"/>
        </w:rPr>
        <w:t>ID</w:t>
      </w:r>
      <w:r>
        <w:rPr>
          <w:rFonts w:hint="eastAsia"/>
        </w:rPr>
        <w:t>列表</w:t>
      </w:r>
      <w:r>
        <w:rPr>
          <w:rFonts w:hint="eastAsia"/>
        </w:rPr>
        <w:t>idList</w:t>
      </w:r>
      <w:r>
        <w:rPr>
          <w:rFonts w:hint="eastAsia"/>
        </w:rPr>
        <w:t>。</w:t>
      </w:r>
    </w:p>
    <w:p w14:paraId="66FBFC63" w14:textId="77777777" w:rsidR="00233D2B" w:rsidRDefault="00233D2B" w:rsidP="00233D2B">
      <w:r>
        <w:rPr>
          <w:rFonts w:hint="eastAsia"/>
        </w:rPr>
        <w:t>使用</w:t>
      </w:r>
      <w:r>
        <w:rPr>
          <w:rFonts w:hint="eastAsia"/>
        </w:rPr>
        <w:t>orderDetailsMapper</w:t>
      </w:r>
      <w:r>
        <w:rPr>
          <w:rFonts w:hint="eastAsia"/>
        </w:rPr>
        <w:t>根据</w:t>
      </w:r>
      <w:r>
        <w:rPr>
          <w:rFonts w:hint="eastAsia"/>
        </w:rPr>
        <w:t>orderId</w:t>
      </w:r>
      <w:r>
        <w:rPr>
          <w:rFonts w:hint="eastAsia"/>
        </w:rPr>
        <w:t>在</w:t>
      </w:r>
      <w:r>
        <w:rPr>
          <w:rFonts w:hint="eastAsia"/>
        </w:rPr>
        <w:t>idList</w:t>
      </w:r>
      <w:r>
        <w:rPr>
          <w:rFonts w:hint="eastAsia"/>
        </w:rPr>
        <w:t>中的值进行查询，获取</w:t>
      </w:r>
      <w:r>
        <w:rPr>
          <w:rFonts w:hint="eastAsia"/>
        </w:rPr>
        <w:t>OrderDetails</w:t>
      </w:r>
      <w:r>
        <w:rPr>
          <w:rFonts w:hint="eastAsia"/>
        </w:rPr>
        <w:t>对象列表</w:t>
      </w:r>
      <w:r>
        <w:rPr>
          <w:rFonts w:hint="eastAsia"/>
        </w:rPr>
        <w:t>orderDetails</w:t>
      </w:r>
      <w:r>
        <w:rPr>
          <w:rFonts w:hint="eastAsia"/>
        </w:rPr>
        <w:t>。</w:t>
      </w:r>
    </w:p>
    <w:p w14:paraId="6C0E4C96" w14:textId="77777777" w:rsidR="00233D2B" w:rsidRDefault="00233D2B" w:rsidP="00233D2B">
      <w:r>
        <w:rPr>
          <w:rFonts w:hint="eastAsia"/>
        </w:rPr>
        <w:t>创建一个</w:t>
      </w:r>
      <w:r>
        <w:rPr>
          <w:rFonts w:hint="eastAsia"/>
        </w:rPr>
        <w:t>HashMap</w:t>
      </w:r>
      <w:r>
        <w:rPr>
          <w:rFonts w:hint="eastAsia"/>
        </w:rPr>
        <w:t>对象</w:t>
      </w:r>
      <w:r>
        <w:rPr>
          <w:rFonts w:hint="eastAsia"/>
        </w:rPr>
        <w:t>dtoMap</w:t>
      </w:r>
      <w:r>
        <w:rPr>
          <w:rFonts w:hint="eastAsia"/>
        </w:rPr>
        <w:t>，用于存储订单</w:t>
      </w:r>
      <w:r>
        <w:rPr>
          <w:rFonts w:hint="eastAsia"/>
        </w:rPr>
        <w:t>ID</w:t>
      </w:r>
      <w:r>
        <w:rPr>
          <w:rFonts w:hint="eastAsia"/>
        </w:rPr>
        <w:t>和对应的</w:t>
      </w:r>
      <w:r>
        <w:rPr>
          <w:rFonts w:hint="eastAsia"/>
        </w:rPr>
        <w:t>OrderDetailsDTO</w:t>
      </w:r>
      <w:r>
        <w:rPr>
          <w:rFonts w:hint="eastAsia"/>
        </w:rPr>
        <w:t>列表。</w:t>
      </w:r>
    </w:p>
    <w:p w14:paraId="7B9D0289" w14:textId="77777777" w:rsidR="00233D2B" w:rsidRDefault="00233D2B" w:rsidP="00233D2B">
      <w:r>
        <w:rPr>
          <w:rFonts w:hint="eastAsia"/>
        </w:rPr>
        <w:t>遍历</w:t>
      </w:r>
      <w:r>
        <w:rPr>
          <w:rFonts w:hint="eastAsia"/>
        </w:rPr>
        <w:t>orderDetails</w:t>
      </w:r>
      <w:r>
        <w:rPr>
          <w:rFonts w:hint="eastAsia"/>
        </w:rPr>
        <w:t>列表，根据订单</w:t>
      </w:r>
      <w:r>
        <w:rPr>
          <w:rFonts w:hint="eastAsia"/>
        </w:rPr>
        <w:t>ID</w:t>
      </w:r>
      <w:r>
        <w:rPr>
          <w:rFonts w:hint="eastAsia"/>
        </w:rPr>
        <w:t>将</w:t>
      </w:r>
      <w:r>
        <w:rPr>
          <w:rFonts w:hint="eastAsia"/>
        </w:rPr>
        <w:t>OrderDetails</w:t>
      </w:r>
      <w:r>
        <w:rPr>
          <w:rFonts w:hint="eastAsia"/>
        </w:rPr>
        <w:t>对象转换为</w:t>
      </w:r>
      <w:r>
        <w:rPr>
          <w:rFonts w:hint="eastAsia"/>
        </w:rPr>
        <w:t>OrderDetailsDTO</w:t>
      </w:r>
      <w:r>
        <w:rPr>
          <w:rFonts w:hint="eastAsia"/>
        </w:rPr>
        <w:t>对象，并将其添加到</w:t>
      </w:r>
      <w:r>
        <w:rPr>
          <w:rFonts w:hint="eastAsia"/>
        </w:rPr>
        <w:t>dtoMap</w:t>
      </w:r>
      <w:r>
        <w:rPr>
          <w:rFonts w:hint="eastAsia"/>
        </w:rPr>
        <w:t>中对应的列表中。</w:t>
      </w:r>
    </w:p>
    <w:p w14:paraId="51773F46" w14:textId="77777777" w:rsidR="00233D2B" w:rsidRDefault="00233D2B" w:rsidP="00233D2B">
      <w:r>
        <w:rPr>
          <w:rFonts w:hint="eastAsia"/>
        </w:rPr>
        <w:t>使用</w:t>
      </w:r>
      <w:r>
        <w:rPr>
          <w:rFonts w:hint="eastAsia"/>
        </w:rPr>
        <w:t>records</w:t>
      </w:r>
      <w:r>
        <w:rPr>
          <w:rFonts w:hint="eastAsia"/>
        </w:rPr>
        <w:t>列表中的每个</w:t>
      </w:r>
      <w:r>
        <w:rPr>
          <w:rFonts w:hint="eastAsia"/>
        </w:rPr>
        <w:t>Orders</w:t>
      </w:r>
      <w:r>
        <w:rPr>
          <w:rFonts w:hint="eastAsia"/>
        </w:rPr>
        <w:t>对象和相应的</w:t>
      </w:r>
      <w:r>
        <w:rPr>
          <w:rFonts w:hint="eastAsia"/>
        </w:rPr>
        <w:t>OrderDetailsDTO</w:t>
      </w:r>
      <w:r>
        <w:rPr>
          <w:rFonts w:hint="eastAsia"/>
        </w:rPr>
        <w:t>列表，以及</w:t>
      </w:r>
      <w:r>
        <w:rPr>
          <w:rFonts w:hint="eastAsia"/>
        </w:rPr>
        <w:t>Address</w:t>
      </w:r>
      <w:r>
        <w:rPr>
          <w:rFonts w:hint="eastAsia"/>
        </w:rPr>
        <w:t>字段的解析结果构造</w:t>
      </w:r>
      <w:r>
        <w:rPr>
          <w:rFonts w:hint="eastAsia"/>
        </w:rPr>
        <w:t>OrderDTO</w:t>
      </w:r>
      <w:r>
        <w:rPr>
          <w:rFonts w:hint="eastAsia"/>
        </w:rPr>
        <w:t>对象。</w:t>
      </w:r>
    </w:p>
    <w:p w14:paraId="66C343DC" w14:textId="77777777" w:rsidR="00233D2B" w:rsidRDefault="00233D2B" w:rsidP="00233D2B">
      <w:r>
        <w:rPr>
          <w:rFonts w:hint="eastAsia"/>
        </w:rPr>
        <w:lastRenderedPageBreak/>
        <w:t>将构造的</w:t>
      </w:r>
      <w:r>
        <w:rPr>
          <w:rFonts w:hint="eastAsia"/>
        </w:rPr>
        <w:t>OrderDTO</w:t>
      </w:r>
      <w:r>
        <w:rPr>
          <w:rFonts w:hint="eastAsia"/>
        </w:rPr>
        <w:t>对象列表</w:t>
      </w:r>
      <w:r>
        <w:rPr>
          <w:rFonts w:hint="eastAsia"/>
        </w:rPr>
        <w:t>collect</w:t>
      </w:r>
      <w:r>
        <w:rPr>
          <w:rFonts w:hint="eastAsia"/>
        </w:rPr>
        <w:t>和</w:t>
      </w:r>
      <w:r>
        <w:rPr>
          <w:rFonts w:hint="eastAsia"/>
        </w:rPr>
        <w:t>Page</w:t>
      </w:r>
      <w:r>
        <w:rPr>
          <w:rFonts w:hint="eastAsia"/>
        </w:rPr>
        <w:t>对象</w:t>
      </w:r>
      <w:r>
        <w:rPr>
          <w:rFonts w:hint="eastAsia"/>
        </w:rPr>
        <w:t>page</w:t>
      </w:r>
      <w:r>
        <w:rPr>
          <w:rFonts w:hint="eastAsia"/>
        </w:rPr>
        <w:t>作为参数，创建一个</w:t>
      </w:r>
      <w:r>
        <w:rPr>
          <w:rFonts w:hint="eastAsia"/>
        </w:rPr>
        <w:t>PageDTO</w:t>
      </w:r>
      <w:r>
        <w:rPr>
          <w:rFonts w:hint="eastAsia"/>
        </w:rPr>
        <w:t>对象</w:t>
      </w:r>
      <w:r>
        <w:rPr>
          <w:rFonts w:hint="eastAsia"/>
        </w:rPr>
        <w:t>res</w:t>
      </w:r>
      <w:r>
        <w:rPr>
          <w:rFonts w:hint="eastAsia"/>
        </w:rPr>
        <w:t>。</w:t>
      </w:r>
    </w:p>
    <w:p w14:paraId="19159C34" w14:textId="6C0F2A2F" w:rsidR="00DA2D86" w:rsidRPr="00DA2D86" w:rsidRDefault="00233D2B" w:rsidP="00233D2B">
      <w:r>
        <w:rPr>
          <w:rFonts w:hint="eastAsia"/>
        </w:rPr>
        <w:t>返回</w:t>
      </w:r>
      <w:r>
        <w:rPr>
          <w:rFonts w:hint="eastAsia"/>
        </w:rPr>
        <w:t>res</w:t>
      </w:r>
      <w:r>
        <w:rPr>
          <w:rFonts w:hint="eastAsia"/>
        </w:rPr>
        <w:t>，表示订单查询结果。</w:t>
      </w:r>
    </w:p>
    <w:p w14:paraId="029E8985" w14:textId="77777777" w:rsidR="00F50CF3" w:rsidRDefault="00F50CF3">
      <w:pPr>
        <w:pStyle w:val="3"/>
        <w:numPr>
          <w:ilvl w:val="2"/>
          <w:numId w:val="1"/>
        </w:numPr>
      </w:pPr>
      <w:bookmarkStart w:id="27" w:name="_Toc168081721"/>
      <w:r>
        <w:rPr>
          <w:rFonts w:hint="eastAsia"/>
        </w:rPr>
        <w:lastRenderedPageBreak/>
        <w:t>模块类图</w:t>
      </w:r>
      <w:bookmarkEnd w:id="27"/>
    </w:p>
    <w:p w14:paraId="725D9529" w14:textId="71ACF839" w:rsidR="00EA78E2" w:rsidRPr="00EA78E2" w:rsidRDefault="00233D2B" w:rsidP="00EA78E2">
      <w:r w:rsidRPr="00DA2D86">
        <w:rPr>
          <w:noProof/>
        </w:rPr>
        <w:lastRenderedPageBreak/>
        <w:drawing>
          <wp:inline distT="0" distB="0" distL="0" distR="0" wp14:anchorId="22E9BBB3" wp14:editId="15B87F32">
            <wp:extent cx="5274310" cy="3056890"/>
            <wp:effectExtent l="0" t="0" r="2540" b="0"/>
            <wp:docPr id="1051506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06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D86">
        <w:rPr>
          <w:noProof/>
        </w:rPr>
        <w:drawing>
          <wp:inline distT="0" distB="0" distL="0" distR="0" wp14:anchorId="35C77268" wp14:editId="267F9757">
            <wp:extent cx="5274310" cy="2070735"/>
            <wp:effectExtent l="0" t="0" r="2540" b="5715"/>
            <wp:docPr id="1291667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67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D86">
        <w:rPr>
          <w:noProof/>
        </w:rPr>
        <w:lastRenderedPageBreak/>
        <w:drawing>
          <wp:inline distT="0" distB="0" distL="0" distR="0" wp14:anchorId="13BB993F" wp14:editId="143C27BB">
            <wp:extent cx="5274310" cy="5280660"/>
            <wp:effectExtent l="0" t="0" r="2540" b="0"/>
            <wp:docPr id="1317883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3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8B7A" w14:textId="2B44921D" w:rsidR="00DA2D86" w:rsidRPr="00DA2D86" w:rsidRDefault="00F50CF3">
      <w:pPr>
        <w:pStyle w:val="3"/>
        <w:numPr>
          <w:ilvl w:val="2"/>
          <w:numId w:val="1"/>
        </w:numPr>
      </w:pPr>
      <w:bookmarkStart w:id="28" w:name="_Toc168081722"/>
      <w:r>
        <w:rPr>
          <w:rFonts w:hint="eastAsia"/>
        </w:rPr>
        <w:t>模块数据流</w:t>
      </w:r>
      <w:bookmarkEnd w:id="28"/>
    </w:p>
    <w:p w14:paraId="61D0BB7F" w14:textId="77777777" w:rsidR="00F50CF3" w:rsidRDefault="00F50CF3" w:rsidP="00F50CF3">
      <w:pPr>
        <w:pStyle w:val="4"/>
      </w:pPr>
      <w:r>
        <w:rPr>
          <w:rFonts w:hint="eastAsia"/>
        </w:rPr>
        <w:t>购物车</w:t>
      </w:r>
    </w:p>
    <w:p w14:paraId="1FB5F505" w14:textId="77777777" w:rsidR="00F50CF3" w:rsidRDefault="00F50CF3" w:rsidP="00F50CF3">
      <w:r>
        <w:rPr>
          <w:rFonts w:hint="eastAsia"/>
        </w:rPr>
        <w:t>创建地址：</w:t>
      </w:r>
    </w:p>
    <w:p w14:paraId="22857A4A" w14:textId="77777777" w:rsidR="00F50CF3" w:rsidRDefault="00F50CF3" w:rsidP="00F50CF3">
      <w:r>
        <w:rPr>
          <w:rFonts w:hint="eastAsia"/>
        </w:rPr>
        <w:t>输入数据：</w:t>
      </w:r>
      <w:r>
        <w:rPr>
          <w:rFonts w:hint="eastAsia"/>
        </w:rPr>
        <w:t>AddressVO</w:t>
      </w:r>
      <w:r>
        <w:rPr>
          <w:rFonts w:hint="eastAsia"/>
        </w:rPr>
        <w:t>对象（包含创建地址所需的信息）。</w:t>
      </w:r>
    </w:p>
    <w:p w14:paraId="75B12892" w14:textId="77777777" w:rsidR="00F50CF3" w:rsidRDefault="00F50CF3" w:rsidP="00F50CF3">
      <w:r>
        <w:rPr>
          <w:rFonts w:hint="eastAsia"/>
        </w:rPr>
        <w:t>输出数据：布尔值，表示创建地址的成功与否。</w:t>
      </w:r>
    </w:p>
    <w:p w14:paraId="286E5204" w14:textId="77777777" w:rsidR="00F50CF3" w:rsidRDefault="00F50CF3" w:rsidP="00F50CF3">
      <w:r>
        <w:rPr>
          <w:rFonts w:hint="eastAsia"/>
        </w:rPr>
        <w:t>内部数据流向：获取当前用户的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userId</w:t>
      </w:r>
      <w:r>
        <w:rPr>
          <w:rFonts w:hint="eastAsia"/>
        </w:rPr>
        <w:t>）；将</w:t>
      </w:r>
      <w:r>
        <w:rPr>
          <w:rFonts w:hint="eastAsia"/>
        </w:rPr>
        <w:t>AddressVO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设置为</w:t>
      </w:r>
      <w:r>
        <w:rPr>
          <w:rFonts w:hint="eastAsia"/>
        </w:rPr>
        <w:t>null</w:t>
      </w:r>
      <w:r>
        <w:rPr>
          <w:rFonts w:hint="eastAsia"/>
        </w:rPr>
        <w:t>；验证手机号是否合法；将</w:t>
      </w:r>
      <w:r>
        <w:rPr>
          <w:rFonts w:hint="eastAsia"/>
        </w:rPr>
        <w:t>AddressVO</w:t>
      </w:r>
      <w:r>
        <w:rPr>
          <w:rFonts w:hint="eastAsia"/>
        </w:rPr>
        <w:t>对象转换为</w:t>
      </w:r>
      <w:r>
        <w:rPr>
          <w:rFonts w:hint="eastAsia"/>
        </w:rPr>
        <w:t>Address</w:t>
      </w:r>
      <w:r>
        <w:rPr>
          <w:rFonts w:hint="eastAsia"/>
        </w:rPr>
        <w:t>对象；将</w:t>
      </w:r>
      <w:r>
        <w:rPr>
          <w:rFonts w:hint="eastAsia"/>
        </w:rPr>
        <w:t>userId</w:t>
      </w:r>
      <w:r>
        <w:rPr>
          <w:rFonts w:hint="eastAsia"/>
        </w:rPr>
        <w:t>设置为</w:t>
      </w:r>
      <w:r>
        <w:rPr>
          <w:rFonts w:hint="eastAsia"/>
        </w:rPr>
        <w:t>Address</w:t>
      </w:r>
      <w:r>
        <w:rPr>
          <w:rFonts w:hint="eastAsia"/>
        </w:rPr>
        <w:t>对象的</w:t>
      </w:r>
      <w:r>
        <w:rPr>
          <w:rFonts w:hint="eastAsia"/>
        </w:rPr>
        <w:t>userId</w:t>
      </w:r>
      <w:r>
        <w:rPr>
          <w:rFonts w:hint="eastAsia"/>
        </w:rPr>
        <w:t>；保存</w:t>
      </w:r>
      <w:r>
        <w:rPr>
          <w:rFonts w:hint="eastAsia"/>
        </w:rPr>
        <w:t>Address</w:t>
      </w:r>
      <w:r>
        <w:rPr>
          <w:rFonts w:hint="eastAsia"/>
        </w:rPr>
        <w:t>对象到数据库中。</w:t>
      </w:r>
    </w:p>
    <w:p w14:paraId="2B4D295D" w14:textId="77777777" w:rsidR="00F50CF3" w:rsidRDefault="00F50CF3" w:rsidP="00F50CF3">
      <w:r>
        <w:rPr>
          <w:rFonts w:hint="eastAsia"/>
        </w:rPr>
        <w:t>更新地址：</w:t>
      </w:r>
    </w:p>
    <w:p w14:paraId="4A389A51" w14:textId="77777777" w:rsidR="00F50CF3" w:rsidRDefault="00F50CF3" w:rsidP="00F50CF3">
      <w:r>
        <w:rPr>
          <w:rFonts w:hint="eastAsia"/>
        </w:rPr>
        <w:lastRenderedPageBreak/>
        <w:t>输入数据：</w:t>
      </w:r>
      <w:r>
        <w:rPr>
          <w:rFonts w:hint="eastAsia"/>
        </w:rPr>
        <w:t>AddressVO</w:t>
      </w:r>
      <w:r>
        <w:rPr>
          <w:rFonts w:hint="eastAsia"/>
        </w:rPr>
        <w:t>对象（包含更新地址所需的信息）。</w:t>
      </w:r>
    </w:p>
    <w:p w14:paraId="788504D7" w14:textId="77777777" w:rsidR="00F50CF3" w:rsidRDefault="00F50CF3" w:rsidP="00F50CF3">
      <w:r>
        <w:rPr>
          <w:rFonts w:hint="eastAsia"/>
        </w:rPr>
        <w:t>输出数据：布尔值，表示更新地址的成功与否。</w:t>
      </w:r>
    </w:p>
    <w:p w14:paraId="2217B022" w14:textId="77777777" w:rsidR="00F50CF3" w:rsidRDefault="00F50CF3" w:rsidP="00F50CF3">
      <w:r>
        <w:rPr>
          <w:rFonts w:hint="eastAsia"/>
        </w:rPr>
        <w:t>内部数据流向：验证</w:t>
      </w:r>
      <w:r>
        <w:rPr>
          <w:rFonts w:hint="eastAsia"/>
        </w:rPr>
        <w:t>AddressVO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是否为空；验证手机号是否合法；获取当前用户的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userId</w:t>
      </w:r>
      <w:r>
        <w:rPr>
          <w:rFonts w:hint="eastAsia"/>
        </w:rPr>
        <w:t>）；将</w:t>
      </w:r>
      <w:r>
        <w:rPr>
          <w:rFonts w:hint="eastAsia"/>
        </w:rPr>
        <w:t>AddressVO</w:t>
      </w:r>
      <w:r>
        <w:rPr>
          <w:rFonts w:hint="eastAsia"/>
        </w:rPr>
        <w:t>对象转换为</w:t>
      </w:r>
      <w:r>
        <w:rPr>
          <w:rFonts w:hint="eastAsia"/>
        </w:rPr>
        <w:t>Address</w:t>
      </w:r>
      <w:r>
        <w:rPr>
          <w:rFonts w:hint="eastAsia"/>
        </w:rPr>
        <w:t>对象；将</w:t>
      </w:r>
      <w:r>
        <w:rPr>
          <w:rFonts w:hint="eastAsia"/>
        </w:rPr>
        <w:t>userId</w:t>
      </w:r>
      <w:r>
        <w:rPr>
          <w:rFonts w:hint="eastAsia"/>
        </w:rPr>
        <w:t>设置为</w:t>
      </w:r>
      <w:r>
        <w:rPr>
          <w:rFonts w:hint="eastAsia"/>
        </w:rPr>
        <w:t>Address</w:t>
      </w:r>
      <w:r>
        <w:rPr>
          <w:rFonts w:hint="eastAsia"/>
        </w:rPr>
        <w:t>对象的</w:t>
      </w:r>
      <w:r>
        <w:rPr>
          <w:rFonts w:hint="eastAsia"/>
        </w:rPr>
        <w:t>userId</w:t>
      </w:r>
      <w:r>
        <w:rPr>
          <w:rFonts w:hint="eastAsia"/>
        </w:rPr>
        <w:t>；根据</w:t>
      </w:r>
      <w:r>
        <w:rPr>
          <w:rFonts w:hint="eastAsia"/>
        </w:rPr>
        <w:t>ID</w:t>
      </w:r>
      <w:r>
        <w:rPr>
          <w:rFonts w:hint="eastAsia"/>
        </w:rPr>
        <w:t>更新数据库中对应的</w:t>
      </w:r>
      <w:r>
        <w:rPr>
          <w:rFonts w:hint="eastAsia"/>
        </w:rPr>
        <w:t>Address</w:t>
      </w:r>
      <w:r>
        <w:rPr>
          <w:rFonts w:hint="eastAsia"/>
        </w:rPr>
        <w:t>记录。</w:t>
      </w:r>
    </w:p>
    <w:p w14:paraId="01CCBDEE" w14:textId="77777777" w:rsidR="00F50CF3" w:rsidRDefault="00F50CF3" w:rsidP="00F50CF3">
      <w:r>
        <w:rPr>
          <w:rFonts w:hint="eastAsia"/>
        </w:rPr>
        <w:t>删除地址：</w:t>
      </w:r>
    </w:p>
    <w:p w14:paraId="269F0211" w14:textId="77777777" w:rsidR="00F50CF3" w:rsidRDefault="00F50CF3" w:rsidP="00F50CF3">
      <w:r>
        <w:rPr>
          <w:rFonts w:hint="eastAsia"/>
        </w:rPr>
        <w:t>输入数据：</w:t>
      </w:r>
      <w:r>
        <w:rPr>
          <w:rFonts w:hint="eastAsia"/>
        </w:rPr>
        <w:t>List&lt;Long&gt;</w:t>
      </w:r>
      <w:r>
        <w:rPr>
          <w:rFonts w:hint="eastAsia"/>
        </w:rPr>
        <w:t>类型的地址</w:t>
      </w:r>
      <w:r>
        <w:rPr>
          <w:rFonts w:hint="eastAsia"/>
        </w:rPr>
        <w:t>ID</w:t>
      </w:r>
      <w:r>
        <w:rPr>
          <w:rFonts w:hint="eastAsia"/>
        </w:rPr>
        <w:t>列表。</w:t>
      </w:r>
    </w:p>
    <w:p w14:paraId="3D1F1F45" w14:textId="77777777" w:rsidR="00F50CF3" w:rsidRDefault="00F50CF3" w:rsidP="00F50CF3">
      <w:r>
        <w:rPr>
          <w:rFonts w:hint="eastAsia"/>
        </w:rPr>
        <w:t>输出数据：布尔值，表示删除地址的成功与否。</w:t>
      </w:r>
    </w:p>
    <w:p w14:paraId="6DFF636B" w14:textId="77777777" w:rsidR="00F50CF3" w:rsidRDefault="00F50CF3" w:rsidP="00F50CF3">
      <w:r>
        <w:rPr>
          <w:rFonts w:hint="eastAsia"/>
        </w:rPr>
        <w:t>内部数据流向：根据地址</w:t>
      </w:r>
      <w:r>
        <w:rPr>
          <w:rFonts w:hint="eastAsia"/>
        </w:rPr>
        <w:t>ID</w:t>
      </w:r>
      <w:r>
        <w:rPr>
          <w:rFonts w:hint="eastAsia"/>
        </w:rPr>
        <w:t>列表从数据库中查询对应的</w:t>
      </w:r>
      <w:r>
        <w:rPr>
          <w:rFonts w:hint="eastAsia"/>
        </w:rPr>
        <w:t>Address</w:t>
      </w:r>
      <w:r>
        <w:rPr>
          <w:rFonts w:hint="eastAsia"/>
        </w:rPr>
        <w:t>记录；遍历查询结果，检查每个</w:t>
      </w:r>
      <w:r>
        <w:rPr>
          <w:rFonts w:hint="eastAsia"/>
        </w:rPr>
        <w:t>Address</w:t>
      </w:r>
      <w:r>
        <w:rPr>
          <w:rFonts w:hint="eastAsia"/>
        </w:rPr>
        <w:t>记录是否存在且是否属于当前用户；如果存在不属于当前用户的地址，则抛出异常；根据</w:t>
      </w:r>
      <w:r>
        <w:rPr>
          <w:rFonts w:hint="eastAsia"/>
        </w:rPr>
        <w:t>ID</w:t>
      </w:r>
      <w:r>
        <w:rPr>
          <w:rFonts w:hint="eastAsia"/>
        </w:rPr>
        <w:t>列表删除数据库中的</w:t>
      </w:r>
      <w:r>
        <w:rPr>
          <w:rFonts w:hint="eastAsia"/>
        </w:rPr>
        <w:t>Address</w:t>
      </w:r>
      <w:r>
        <w:rPr>
          <w:rFonts w:hint="eastAsia"/>
        </w:rPr>
        <w:t>记录。</w:t>
      </w:r>
    </w:p>
    <w:p w14:paraId="7995F967" w14:textId="77777777" w:rsidR="00F50CF3" w:rsidRDefault="00F50CF3" w:rsidP="00F50CF3">
      <w:r>
        <w:rPr>
          <w:rFonts w:hint="eastAsia"/>
        </w:rPr>
        <w:t>分页查询地址：</w:t>
      </w:r>
    </w:p>
    <w:p w14:paraId="098DD63D" w14:textId="77777777" w:rsidR="00F50CF3" w:rsidRDefault="00F50CF3" w:rsidP="00F50CF3">
      <w:r>
        <w:rPr>
          <w:rFonts w:hint="eastAsia"/>
        </w:rPr>
        <w:t>输入数据：</w:t>
      </w:r>
      <w:r>
        <w:rPr>
          <w:rFonts w:hint="eastAsia"/>
        </w:rPr>
        <w:t>AddressQuery</w:t>
      </w:r>
      <w:r>
        <w:rPr>
          <w:rFonts w:hint="eastAsia"/>
        </w:rPr>
        <w:t>对象（包含地址查询条件）。</w:t>
      </w:r>
    </w:p>
    <w:p w14:paraId="21609257" w14:textId="77777777" w:rsidR="00F50CF3" w:rsidRDefault="00F50CF3" w:rsidP="00F50CF3">
      <w:r>
        <w:rPr>
          <w:rFonts w:hint="eastAsia"/>
        </w:rPr>
        <w:t>输出数据：</w:t>
      </w:r>
      <w:r>
        <w:rPr>
          <w:rFonts w:hint="eastAsia"/>
        </w:rPr>
        <w:t>PageDTO&lt;AddressVO&gt;</w:t>
      </w:r>
      <w:r>
        <w:rPr>
          <w:rFonts w:hint="eastAsia"/>
        </w:rPr>
        <w:t>对象，表示分页查询的结果。</w:t>
      </w:r>
    </w:p>
    <w:p w14:paraId="10DAE595" w14:textId="77777777" w:rsidR="00F50CF3" w:rsidRDefault="00F50CF3" w:rsidP="00F50CF3">
      <w:r>
        <w:rPr>
          <w:rFonts w:hint="eastAsia"/>
        </w:rPr>
        <w:t>内部数据流向：根据当前用户的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userId</w:t>
      </w:r>
      <w:r>
        <w:rPr>
          <w:rFonts w:hint="eastAsia"/>
        </w:rPr>
        <w:t>）和查询条件，在数据库中执行分页查询操作；将查询结果转换为</w:t>
      </w:r>
      <w:r>
        <w:rPr>
          <w:rFonts w:hint="eastAsia"/>
        </w:rPr>
        <w:t>AddressVO</w:t>
      </w:r>
      <w:r>
        <w:rPr>
          <w:rFonts w:hint="eastAsia"/>
        </w:rPr>
        <w:t>对象列表；将查询结果和分页信息封装到</w:t>
      </w:r>
      <w:r>
        <w:rPr>
          <w:rFonts w:hint="eastAsia"/>
        </w:rPr>
        <w:t>PageDTO&lt;AddressVO&gt;</w:t>
      </w:r>
      <w:r>
        <w:rPr>
          <w:rFonts w:hint="eastAsia"/>
        </w:rPr>
        <w:t>对象中，并返回。</w:t>
      </w:r>
    </w:p>
    <w:p w14:paraId="38A62DAA" w14:textId="77777777" w:rsidR="00F50CF3" w:rsidRDefault="00F50CF3" w:rsidP="00F50CF3">
      <w:r>
        <w:rPr>
          <w:rFonts w:hint="eastAsia"/>
        </w:rPr>
        <w:t>验证手机号是否合法：</w:t>
      </w:r>
    </w:p>
    <w:p w14:paraId="5A32B6DC" w14:textId="77777777" w:rsidR="00F50CF3" w:rsidRDefault="00F50CF3" w:rsidP="00F50CF3">
      <w:r>
        <w:rPr>
          <w:rFonts w:hint="eastAsia"/>
        </w:rPr>
        <w:t>输入数据：手机号码（</w:t>
      </w:r>
      <w:r>
        <w:rPr>
          <w:rFonts w:hint="eastAsia"/>
        </w:rPr>
        <w:t>String</w:t>
      </w:r>
      <w:r>
        <w:rPr>
          <w:rFonts w:hint="eastAsia"/>
        </w:rPr>
        <w:t>类型）。</w:t>
      </w:r>
    </w:p>
    <w:p w14:paraId="669E0989" w14:textId="77777777" w:rsidR="00F50CF3" w:rsidRDefault="00F50CF3" w:rsidP="00F50CF3">
      <w:r>
        <w:rPr>
          <w:rFonts w:hint="eastAsia"/>
        </w:rPr>
        <w:t>输出数据：布尔值，表示手机号的合法性。</w:t>
      </w:r>
    </w:p>
    <w:p w14:paraId="57E0B106" w14:textId="77777777" w:rsidR="00F50CF3" w:rsidRDefault="00F50CF3" w:rsidP="00F50CF3">
      <w:r>
        <w:rPr>
          <w:rFonts w:hint="eastAsia"/>
        </w:rPr>
        <w:t>内部数据流向：使用正则表达式对手机号进行匹配验证，返回验证结果。</w:t>
      </w:r>
    </w:p>
    <w:p w14:paraId="61F40E5E" w14:textId="77777777" w:rsidR="00F50CF3" w:rsidRDefault="00F50CF3" w:rsidP="00F50CF3">
      <w:pPr>
        <w:pStyle w:val="4"/>
      </w:pPr>
      <w:r>
        <w:rPr>
          <w:rFonts w:hint="eastAsia"/>
        </w:rPr>
        <w:t>购物车</w:t>
      </w:r>
    </w:p>
    <w:p w14:paraId="3F319FFF" w14:textId="77777777" w:rsidR="00F50CF3" w:rsidRDefault="00F50CF3" w:rsidP="00F50CF3">
      <w:r>
        <w:rPr>
          <w:rFonts w:hint="eastAsia"/>
        </w:rPr>
        <w:t>创建购物车项：</w:t>
      </w:r>
    </w:p>
    <w:p w14:paraId="6DD3D7F8" w14:textId="77777777" w:rsidR="00F50CF3" w:rsidRDefault="00F50CF3" w:rsidP="00F50CF3">
      <w:r>
        <w:rPr>
          <w:rFonts w:hint="eastAsia"/>
        </w:rPr>
        <w:t>输入数据：</w:t>
      </w:r>
      <w:r>
        <w:rPr>
          <w:rFonts w:hint="eastAsia"/>
        </w:rPr>
        <w:t>ShoppingChartVO</w:t>
      </w:r>
      <w:r>
        <w:rPr>
          <w:rFonts w:hint="eastAsia"/>
        </w:rPr>
        <w:t>对象（包含创建购物车项所需的信息）。</w:t>
      </w:r>
    </w:p>
    <w:p w14:paraId="7311393B" w14:textId="77777777" w:rsidR="00F50CF3" w:rsidRDefault="00F50CF3" w:rsidP="00F50CF3">
      <w:r>
        <w:rPr>
          <w:rFonts w:hint="eastAsia"/>
        </w:rPr>
        <w:t>输出数据：布尔值，表示创建购物车项的成功与否。</w:t>
      </w:r>
    </w:p>
    <w:p w14:paraId="76CD7B40" w14:textId="77777777" w:rsidR="00F50CF3" w:rsidRDefault="00F50CF3" w:rsidP="00F50CF3">
      <w:r>
        <w:rPr>
          <w:rFonts w:hint="eastAsia"/>
        </w:rPr>
        <w:t>内部数据流向：将</w:t>
      </w:r>
      <w:r>
        <w:rPr>
          <w:rFonts w:hint="eastAsia"/>
        </w:rPr>
        <w:t>ShoppingChartVO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设置为</w:t>
      </w:r>
      <w:r>
        <w:rPr>
          <w:rFonts w:hint="eastAsia"/>
        </w:rPr>
        <w:t>null</w:t>
      </w:r>
      <w:r>
        <w:rPr>
          <w:rFonts w:hint="eastAsia"/>
        </w:rPr>
        <w:t>；根据当前用户</w:t>
      </w:r>
      <w:r>
        <w:rPr>
          <w:rFonts w:hint="eastAsia"/>
        </w:rPr>
        <w:t>ID</w:t>
      </w:r>
      <w:r>
        <w:rPr>
          <w:rFonts w:hint="eastAsia"/>
        </w:rPr>
        <w:t>和商品</w:t>
      </w:r>
      <w:r>
        <w:rPr>
          <w:rFonts w:hint="eastAsia"/>
        </w:rPr>
        <w:t>SKU ID</w:t>
      </w:r>
      <w:r>
        <w:rPr>
          <w:rFonts w:hint="eastAsia"/>
        </w:rPr>
        <w:t>，在数据库中执行查询操作，获取购物车项；如果购物车项已存在，则更新购物车项的数量和</w:t>
      </w:r>
      <w:r>
        <w:rPr>
          <w:rFonts w:hint="eastAsia"/>
        </w:rPr>
        <w:t>ID</w:t>
      </w:r>
      <w:r>
        <w:rPr>
          <w:rFonts w:hint="eastAsia"/>
        </w:rPr>
        <w:t>，并调用更新方法；否则，将</w:t>
      </w:r>
      <w:r>
        <w:rPr>
          <w:rFonts w:hint="eastAsia"/>
        </w:rPr>
        <w:t>ShoppingChartVO</w:t>
      </w:r>
      <w:r>
        <w:rPr>
          <w:rFonts w:hint="eastAsia"/>
        </w:rPr>
        <w:t>对象转换为</w:t>
      </w:r>
      <w:r>
        <w:rPr>
          <w:rFonts w:hint="eastAsia"/>
        </w:rPr>
        <w:t>ShoppingChart</w:t>
      </w:r>
      <w:r>
        <w:rPr>
          <w:rFonts w:hint="eastAsia"/>
        </w:rPr>
        <w:t>对象，并保存到数据库中。</w:t>
      </w:r>
    </w:p>
    <w:p w14:paraId="43FE38F7" w14:textId="77777777" w:rsidR="00F50CF3" w:rsidRDefault="00F50CF3" w:rsidP="00F50CF3">
      <w:r>
        <w:rPr>
          <w:rFonts w:hint="eastAsia"/>
        </w:rPr>
        <w:lastRenderedPageBreak/>
        <w:t>更新购物车项：</w:t>
      </w:r>
    </w:p>
    <w:p w14:paraId="0ADC392B" w14:textId="77777777" w:rsidR="00F50CF3" w:rsidRDefault="00F50CF3" w:rsidP="00F50CF3">
      <w:r>
        <w:rPr>
          <w:rFonts w:hint="eastAsia"/>
        </w:rPr>
        <w:t>输入数据：</w:t>
      </w:r>
      <w:r>
        <w:rPr>
          <w:rFonts w:hint="eastAsia"/>
        </w:rPr>
        <w:t>ShoppingChartVO</w:t>
      </w:r>
      <w:r>
        <w:rPr>
          <w:rFonts w:hint="eastAsia"/>
        </w:rPr>
        <w:t>对象（包含更新购物车项所需的信息）。</w:t>
      </w:r>
    </w:p>
    <w:p w14:paraId="3D89ED81" w14:textId="77777777" w:rsidR="00F50CF3" w:rsidRDefault="00F50CF3" w:rsidP="00F50CF3">
      <w:r>
        <w:rPr>
          <w:rFonts w:hint="eastAsia"/>
        </w:rPr>
        <w:t>输出数据：布尔值，表示更新购物车项的成功与否。</w:t>
      </w:r>
    </w:p>
    <w:p w14:paraId="6F694142" w14:textId="77777777" w:rsidR="00F50CF3" w:rsidRDefault="00F50CF3" w:rsidP="00F50CF3">
      <w:r>
        <w:rPr>
          <w:rFonts w:hint="eastAsia"/>
        </w:rPr>
        <w:t>内部数据流向：验证</w:t>
      </w:r>
      <w:r>
        <w:rPr>
          <w:rFonts w:hint="eastAsia"/>
        </w:rPr>
        <w:t>ShoppingChartVO</w:t>
      </w:r>
      <w:r>
        <w:rPr>
          <w:rFonts w:hint="eastAsia"/>
        </w:rPr>
        <w:t>对象的</w:t>
      </w:r>
      <w:r>
        <w:rPr>
          <w:rFonts w:hint="eastAsia"/>
        </w:rPr>
        <w:t>ID</w:t>
      </w:r>
      <w:r>
        <w:rPr>
          <w:rFonts w:hint="eastAsia"/>
        </w:rPr>
        <w:t>是否为空；根据</w:t>
      </w:r>
      <w:r>
        <w:rPr>
          <w:rFonts w:hint="eastAsia"/>
        </w:rPr>
        <w:t>ShoppingChartVO</w:t>
      </w:r>
      <w:r>
        <w:rPr>
          <w:rFonts w:hint="eastAsia"/>
        </w:rPr>
        <w:t>对象获取对应的</w:t>
      </w:r>
      <w:r>
        <w:rPr>
          <w:rFonts w:hint="eastAsia"/>
        </w:rPr>
        <w:t>ShoppingChart</w:t>
      </w:r>
      <w:r>
        <w:rPr>
          <w:rFonts w:hint="eastAsia"/>
        </w:rPr>
        <w:t>对象，并调用更新方法。</w:t>
      </w:r>
    </w:p>
    <w:p w14:paraId="33F96130" w14:textId="77777777" w:rsidR="00F50CF3" w:rsidRDefault="00F50CF3" w:rsidP="00F50CF3">
      <w:r>
        <w:rPr>
          <w:rFonts w:hint="eastAsia"/>
        </w:rPr>
        <w:t>获取购物车项：</w:t>
      </w:r>
    </w:p>
    <w:p w14:paraId="01122A9C" w14:textId="77777777" w:rsidR="00F50CF3" w:rsidRDefault="00F50CF3" w:rsidP="00F50CF3">
      <w:r>
        <w:rPr>
          <w:rFonts w:hint="eastAsia"/>
        </w:rPr>
        <w:t>输入数据：</w:t>
      </w:r>
      <w:r>
        <w:rPr>
          <w:rFonts w:hint="eastAsia"/>
        </w:rPr>
        <w:t>ShoppingChartVO</w:t>
      </w:r>
      <w:r>
        <w:rPr>
          <w:rFonts w:hint="eastAsia"/>
        </w:rPr>
        <w:t>对象（包含获取购物车项所需的信息）。</w:t>
      </w:r>
    </w:p>
    <w:p w14:paraId="30F950AE" w14:textId="77777777" w:rsidR="00F50CF3" w:rsidRDefault="00F50CF3" w:rsidP="00F50CF3">
      <w:r>
        <w:rPr>
          <w:rFonts w:hint="eastAsia"/>
        </w:rPr>
        <w:t>输出数据：</w:t>
      </w:r>
      <w:r>
        <w:rPr>
          <w:rFonts w:hint="eastAsia"/>
        </w:rPr>
        <w:t>ShoppingChart</w:t>
      </w:r>
      <w:r>
        <w:rPr>
          <w:rFonts w:hint="eastAsia"/>
        </w:rPr>
        <w:t>对象，表示购物车项。</w:t>
      </w:r>
    </w:p>
    <w:p w14:paraId="6798EAEB" w14:textId="77777777" w:rsidR="00F50CF3" w:rsidRDefault="00F50CF3" w:rsidP="00F50CF3">
      <w:r>
        <w:rPr>
          <w:rFonts w:hint="eastAsia"/>
        </w:rPr>
        <w:t>内部数据流向：根据</w:t>
      </w:r>
      <w:r>
        <w:rPr>
          <w:rFonts w:hint="eastAsia"/>
        </w:rPr>
        <w:t>ShoppingChartVO</w:t>
      </w:r>
      <w:r>
        <w:rPr>
          <w:rFonts w:hint="eastAsia"/>
        </w:rPr>
        <w:t>对象的</w:t>
      </w:r>
      <w:r>
        <w:rPr>
          <w:rFonts w:hint="eastAsia"/>
        </w:rPr>
        <w:t>SKU ID</w:t>
      </w:r>
      <w:r>
        <w:rPr>
          <w:rFonts w:hint="eastAsia"/>
        </w:rPr>
        <w:t>，调用</w:t>
      </w:r>
      <w:r>
        <w:rPr>
          <w:rFonts w:hint="eastAsia"/>
        </w:rPr>
        <w:t>productClient</w:t>
      </w:r>
      <w:r>
        <w:rPr>
          <w:rFonts w:hint="eastAsia"/>
        </w:rPr>
        <w:t>的</w:t>
      </w:r>
      <w:r>
        <w:rPr>
          <w:rFonts w:hint="eastAsia"/>
        </w:rPr>
        <w:t>getSkuById</w:t>
      </w:r>
      <w:r>
        <w:rPr>
          <w:rFonts w:hint="eastAsia"/>
        </w:rPr>
        <w:t>方法获取商品信息；如果商品信息为空，则抛出异常；否则，根据</w:t>
      </w:r>
      <w:r>
        <w:rPr>
          <w:rFonts w:hint="eastAsia"/>
        </w:rPr>
        <w:t>ShoppingChartVO</w:t>
      </w:r>
      <w:r>
        <w:rPr>
          <w:rFonts w:hint="eastAsia"/>
        </w:rPr>
        <w:t>对象的信息创建</w:t>
      </w:r>
      <w:r>
        <w:rPr>
          <w:rFonts w:hint="eastAsia"/>
        </w:rPr>
        <w:t>ShoppingChart</w:t>
      </w:r>
      <w:r>
        <w:rPr>
          <w:rFonts w:hint="eastAsia"/>
        </w:rPr>
        <w:t>对象，并设置用户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SPU ID</w:t>
      </w:r>
      <w:r>
        <w:rPr>
          <w:rFonts w:hint="eastAsia"/>
        </w:rPr>
        <w:t>和价格，然后返回。</w:t>
      </w:r>
    </w:p>
    <w:p w14:paraId="70791831" w14:textId="77777777" w:rsidR="00F50CF3" w:rsidRDefault="00F50CF3" w:rsidP="00F50CF3">
      <w:r>
        <w:rPr>
          <w:rFonts w:hint="eastAsia"/>
        </w:rPr>
        <w:t>移除购物车项：</w:t>
      </w:r>
    </w:p>
    <w:p w14:paraId="70A1F7A6" w14:textId="77777777" w:rsidR="00F50CF3" w:rsidRDefault="00F50CF3" w:rsidP="00F50CF3">
      <w:r>
        <w:rPr>
          <w:rFonts w:hint="eastAsia"/>
        </w:rPr>
        <w:t>输入数据：</w:t>
      </w:r>
      <w:r>
        <w:rPr>
          <w:rFonts w:hint="eastAsia"/>
        </w:rPr>
        <w:t>List&lt;Long&gt;</w:t>
      </w:r>
      <w:r>
        <w:rPr>
          <w:rFonts w:hint="eastAsia"/>
        </w:rPr>
        <w:t>类型的购物车项</w:t>
      </w:r>
      <w:r>
        <w:rPr>
          <w:rFonts w:hint="eastAsia"/>
        </w:rPr>
        <w:t>ID</w:t>
      </w:r>
      <w:r>
        <w:rPr>
          <w:rFonts w:hint="eastAsia"/>
        </w:rPr>
        <w:t>列表。</w:t>
      </w:r>
    </w:p>
    <w:p w14:paraId="10A69238" w14:textId="77777777" w:rsidR="00F50CF3" w:rsidRDefault="00F50CF3" w:rsidP="00F50CF3">
      <w:r>
        <w:rPr>
          <w:rFonts w:hint="eastAsia"/>
        </w:rPr>
        <w:t>输出数据：布尔值，表示移除购物车项的成功与否。</w:t>
      </w:r>
    </w:p>
    <w:p w14:paraId="61442C02" w14:textId="77777777" w:rsidR="00F50CF3" w:rsidRDefault="00F50CF3" w:rsidP="00F50CF3">
      <w:r>
        <w:rPr>
          <w:rFonts w:hint="eastAsia"/>
        </w:rPr>
        <w:t>内部数据流向：根据当前用户</w:t>
      </w:r>
      <w:r>
        <w:rPr>
          <w:rFonts w:hint="eastAsia"/>
        </w:rPr>
        <w:t>ID</w:t>
      </w:r>
      <w:r>
        <w:rPr>
          <w:rFonts w:hint="eastAsia"/>
        </w:rPr>
        <w:t>，在数据库中查询购物车项列表；筛选出与购物车项</w:t>
      </w:r>
      <w:r>
        <w:rPr>
          <w:rFonts w:hint="eastAsia"/>
        </w:rPr>
        <w:t>ID</w:t>
      </w:r>
      <w:r>
        <w:rPr>
          <w:rFonts w:hint="eastAsia"/>
        </w:rPr>
        <w:t>列表相匹配的购物车项；调用</w:t>
      </w:r>
      <w:r>
        <w:rPr>
          <w:rFonts w:hint="eastAsia"/>
        </w:rPr>
        <w:t>removeByIds</w:t>
      </w:r>
      <w:r>
        <w:rPr>
          <w:rFonts w:hint="eastAsia"/>
        </w:rPr>
        <w:t>方法从数据库中删除购物车项。</w:t>
      </w:r>
    </w:p>
    <w:p w14:paraId="0F593560" w14:textId="77777777" w:rsidR="00F50CF3" w:rsidRDefault="00F50CF3" w:rsidP="00F50CF3">
      <w:r>
        <w:rPr>
          <w:rFonts w:hint="eastAsia"/>
        </w:rPr>
        <w:t>分页查询购物车项：</w:t>
      </w:r>
    </w:p>
    <w:p w14:paraId="6C6165E2" w14:textId="77777777" w:rsidR="00F50CF3" w:rsidRDefault="00F50CF3" w:rsidP="00F50CF3">
      <w:r>
        <w:rPr>
          <w:rFonts w:hint="eastAsia"/>
        </w:rPr>
        <w:t>输入数据：</w:t>
      </w:r>
      <w:r>
        <w:rPr>
          <w:rFonts w:hint="eastAsia"/>
        </w:rPr>
        <w:t>ShoppingChartQuery</w:t>
      </w:r>
      <w:r>
        <w:rPr>
          <w:rFonts w:hint="eastAsia"/>
        </w:rPr>
        <w:t>对象（包含购物车项查询条件）。</w:t>
      </w:r>
    </w:p>
    <w:p w14:paraId="6F8E9046" w14:textId="77777777" w:rsidR="00F50CF3" w:rsidRDefault="00F50CF3" w:rsidP="00F50CF3">
      <w:r>
        <w:rPr>
          <w:rFonts w:hint="eastAsia"/>
        </w:rPr>
        <w:t>输出数据：</w:t>
      </w:r>
      <w:r>
        <w:rPr>
          <w:rFonts w:hint="eastAsia"/>
        </w:rPr>
        <w:t>PageDTO&lt;ShoppingChartDTO&gt;</w:t>
      </w:r>
      <w:r>
        <w:rPr>
          <w:rFonts w:hint="eastAsia"/>
        </w:rPr>
        <w:t>对象，表示分页查询的结果。</w:t>
      </w:r>
    </w:p>
    <w:p w14:paraId="2A96448E" w14:textId="4B41D354" w:rsidR="00F50CF3" w:rsidRDefault="00F50CF3" w:rsidP="00F50CF3">
      <w:r>
        <w:rPr>
          <w:rFonts w:hint="eastAsia"/>
        </w:rPr>
        <w:t>内部数据流向：根据当前用户</w:t>
      </w:r>
      <w:r>
        <w:rPr>
          <w:rFonts w:hint="eastAsia"/>
        </w:rPr>
        <w:t>ID</w:t>
      </w:r>
      <w:r>
        <w:rPr>
          <w:rFonts w:hint="eastAsia"/>
        </w:rPr>
        <w:t>和查询条件，在数据库中执行分页查询操作；获取查询结果的购物车项列表；根据购物车项列表中的</w:t>
      </w:r>
      <w:r>
        <w:rPr>
          <w:rFonts w:hint="eastAsia"/>
        </w:rPr>
        <w:t>SKU ID</w:t>
      </w:r>
      <w:r>
        <w:rPr>
          <w:rFonts w:hint="eastAsia"/>
        </w:rPr>
        <w:t>集合，调用</w:t>
      </w:r>
      <w:r>
        <w:rPr>
          <w:rFonts w:hint="eastAsia"/>
        </w:rPr>
        <w:t>productClient</w:t>
      </w:r>
      <w:r>
        <w:rPr>
          <w:rFonts w:hint="eastAsia"/>
        </w:rPr>
        <w:t>的</w:t>
      </w:r>
      <w:r>
        <w:rPr>
          <w:rFonts w:hint="eastAsia"/>
        </w:rPr>
        <w:t>getSkuById</w:t>
      </w:r>
      <w:r>
        <w:rPr>
          <w:rFonts w:hint="eastAsia"/>
        </w:rPr>
        <w:t>方法获取商品信息并转换为</w:t>
      </w:r>
      <w:r>
        <w:rPr>
          <w:rFonts w:hint="eastAsia"/>
        </w:rPr>
        <w:t>Map</w:t>
      </w:r>
      <w:r>
        <w:rPr>
          <w:rFonts w:hint="eastAsia"/>
        </w:rPr>
        <w:t>结构；将购物车项列表和商品信息进行关联，构建</w:t>
      </w:r>
      <w:r>
        <w:rPr>
          <w:rFonts w:hint="eastAsia"/>
        </w:rPr>
        <w:t>ShoppingChartDTO</w:t>
      </w:r>
      <w:r>
        <w:rPr>
          <w:rFonts w:hint="eastAsia"/>
        </w:rPr>
        <w:t>对象列表；返回分页查询结果。</w:t>
      </w:r>
    </w:p>
    <w:p w14:paraId="5417EAA1" w14:textId="1728DDB6" w:rsidR="00F50CF3" w:rsidRDefault="00F50CF3" w:rsidP="00F50CF3">
      <w:pPr>
        <w:pStyle w:val="4"/>
      </w:pPr>
      <w:r>
        <w:rPr>
          <w:rFonts w:hint="eastAsia"/>
        </w:rPr>
        <w:t>订单模块</w:t>
      </w:r>
    </w:p>
    <w:p w14:paraId="362A7909" w14:textId="77777777" w:rsidR="00EA78E2" w:rsidRDefault="00EA78E2" w:rsidP="00EA78E2">
      <w:r>
        <w:rPr>
          <w:rFonts w:hint="eastAsia"/>
        </w:rPr>
        <w:t>预览：</w:t>
      </w:r>
      <w:r>
        <w:br/>
      </w:r>
      <w:r>
        <w:rPr>
          <w:rFonts w:hint="eastAsia"/>
        </w:rPr>
        <w:t>输入数据：</w:t>
      </w:r>
      <w:r>
        <w:rPr>
          <w:rFonts w:hint="eastAsia"/>
        </w:rPr>
        <w:t>shoppingCharts</w:t>
      </w:r>
      <w:r>
        <w:rPr>
          <w:rFonts w:hint="eastAsia"/>
        </w:rPr>
        <w:t>（列表）</w:t>
      </w:r>
    </w:p>
    <w:p w14:paraId="16722989" w14:textId="77777777" w:rsidR="00EA78E2" w:rsidRDefault="00EA78E2" w:rsidP="00EA78E2">
      <w:r>
        <w:rPr>
          <w:rFonts w:hint="eastAsia"/>
        </w:rPr>
        <w:t>内部操作：</w:t>
      </w:r>
    </w:p>
    <w:p w14:paraId="34B02963" w14:textId="77777777" w:rsidR="00EA78E2" w:rsidRDefault="00EA78E2" w:rsidP="00EA78E2">
      <w:r>
        <w:rPr>
          <w:rFonts w:hint="eastAsia"/>
        </w:rPr>
        <w:t>判断</w:t>
      </w:r>
      <w:r>
        <w:rPr>
          <w:rFonts w:hint="eastAsia"/>
        </w:rPr>
        <w:t>shoppingCharts</w:t>
      </w:r>
      <w:r>
        <w:rPr>
          <w:rFonts w:hint="eastAsia"/>
        </w:rPr>
        <w:t>是否为空</w:t>
      </w:r>
    </w:p>
    <w:p w14:paraId="653092C7" w14:textId="77777777" w:rsidR="00EA78E2" w:rsidRDefault="00EA78E2" w:rsidP="00EA78E2">
      <w:r>
        <w:rPr>
          <w:rFonts w:hint="eastAsia"/>
        </w:rPr>
        <w:t>创建</w:t>
      </w:r>
      <w:r>
        <w:rPr>
          <w:rFonts w:hint="eastAsia"/>
        </w:rPr>
        <w:t>res</w:t>
      </w:r>
      <w:r>
        <w:rPr>
          <w:rFonts w:hint="eastAsia"/>
        </w:rPr>
        <w:t>对象作为结果</w:t>
      </w:r>
    </w:p>
    <w:p w14:paraId="137BD801" w14:textId="77777777" w:rsidR="00EA78E2" w:rsidRDefault="00EA78E2" w:rsidP="00EA78E2">
      <w:r>
        <w:rPr>
          <w:rFonts w:hint="eastAsia"/>
        </w:rPr>
        <w:lastRenderedPageBreak/>
        <w:t>使用</w:t>
      </w:r>
      <w:r>
        <w:rPr>
          <w:rFonts w:hint="eastAsia"/>
        </w:rPr>
        <w:t>chartMapper</w:t>
      </w:r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shoppingCharts</w:t>
      </w:r>
      <w:r>
        <w:rPr>
          <w:rFonts w:hint="eastAsia"/>
        </w:rPr>
        <w:t>查询数据库，获取</w:t>
      </w:r>
      <w:r>
        <w:rPr>
          <w:rFonts w:hint="eastAsia"/>
        </w:rPr>
        <w:t>list</w:t>
      </w:r>
    </w:p>
    <w:p w14:paraId="111A4D92" w14:textId="77777777" w:rsidR="00EA78E2" w:rsidRDefault="00EA78E2" w:rsidP="00EA78E2">
      <w:r>
        <w:rPr>
          <w:rFonts w:hint="eastAsia"/>
        </w:rPr>
        <w:t>通过</w:t>
      </w:r>
      <w:r>
        <w:rPr>
          <w:rFonts w:hint="eastAsia"/>
        </w:rPr>
        <w:t>productClient</w:t>
      </w:r>
      <w:r>
        <w:rPr>
          <w:rFonts w:hint="eastAsia"/>
        </w:rPr>
        <w:t>调用</w:t>
      </w:r>
      <w:r>
        <w:rPr>
          <w:rFonts w:hint="eastAsia"/>
        </w:rPr>
        <w:t>getSkuById</w:t>
      </w:r>
      <w:r>
        <w:rPr>
          <w:rFonts w:hint="eastAsia"/>
        </w:rPr>
        <w:t>方法，传入</w:t>
      </w:r>
      <w:r>
        <w:rPr>
          <w:rFonts w:hint="eastAsia"/>
        </w:rPr>
        <w:t>list</w:t>
      </w:r>
      <w:r>
        <w:rPr>
          <w:rFonts w:hint="eastAsia"/>
        </w:rPr>
        <w:t>中的</w:t>
      </w:r>
      <w:r>
        <w:rPr>
          <w:rFonts w:hint="eastAsia"/>
        </w:rPr>
        <w:t>SkuId</w:t>
      </w:r>
      <w:r>
        <w:rPr>
          <w:rFonts w:hint="eastAsia"/>
        </w:rPr>
        <w:t>集合，获取</w:t>
      </w:r>
      <w:r>
        <w:rPr>
          <w:rFonts w:hint="eastAsia"/>
        </w:rPr>
        <w:t>skuById</w:t>
      </w:r>
    </w:p>
    <w:p w14:paraId="391E9E26" w14:textId="77777777" w:rsidR="00EA78E2" w:rsidRDefault="00EA78E2" w:rsidP="00EA78E2">
      <w:r>
        <w:rPr>
          <w:rFonts w:hint="eastAsia"/>
        </w:rPr>
        <w:t>对</w:t>
      </w:r>
      <w:r>
        <w:rPr>
          <w:rFonts w:hint="eastAsia"/>
        </w:rPr>
        <w:t>skuById</w:t>
      </w:r>
      <w:r>
        <w:rPr>
          <w:rFonts w:hint="eastAsia"/>
        </w:rPr>
        <w:t>进行验证</w:t>
      </w:r>
    </w:p>
    <w:p w14:paraId="66A5F5EA" w14:textId="77777777" w:rsidR="00EA78E2" w:rsidRDefault="00EA78E2" w:rsidP="00EA78E2">
      <w:r>
        <w:rPr>
          <w:rFonts w:hint="eastAsia"/>
        </w:rPr>
        <w:t>将</w:t>
      </w:r>
      <w:r>
        <w:rPr>
          <w:rFonts w:hint="eastAsia"/>
        </w:rPr>
        <w:t>shoppingCharts</w:t>
      </w:r>
      <w:r>
        <w:rPr>
          <w:rFonts w:hint="eastAsia"/>
        </w:rPr>
        <w:t>转换为字符串形式，并拼接为</w:t>
      </w:r>
      <w:r>
        <w:rPr>
          <w:rFonts w:hint="eastAsia"/>
        </w:rPr>
        <w:t>chartsKey</w:t>
      </w:r>
    </w:p>
    <w:p w14:paraId="07D7F13F" w14:textId="77777777" w:rsidR="00EA78E2" w:rsidRDefault="00EA78E2" w:rsidP="00EA78E2">
      <w:r>
        <w:rPr>
          <w:rFonts w:hint="eastAsia"/>
        </w:rPr>
        <w:t>使用</w:t>
      </w:r>
      <w:r>
        <w:rPr>
          <w:rFonts w:hint="eastAsia"/>
        </w:rPr>
        <w:t>redisTemplate</w:t>
      </w:r>
      <w:r>
        <w:rPr>
          <w:rFonts w:hint="eastAsia"/>
        </w:rPr>
        <w:t>将</w:t>
      </w:r>
      <w:r>
        <w:rPr>
          <w:rFonts w:hint="eastAsia"/>
        </w:rPr>
        <w:t>skuById</w:t>
      </w:r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字符串并存入</w:t>
      </w:r>
      <w:r>
        <w:rPr>
          <w:rFonts w:hint="eastAsia"/>
        </w:rPr>
        <w:t>Redis</w:t>
      </w:r>
      <w:r>
        <w:rPr>
          <w:rFonts w:hint="eastAsia"/>
        </w:rPr>
        <w:t>中</w:t>
      </w:r>
    </w:p>
    <w:p w14:paraId="024EAC32" w14:textId="77777777" w:rsidR="00EA78E2" w:rsidRDefault="00EA78E2" w:rsidP="00EA78E2">
      <w:r>
        <w:rPr>
          <w:rFonts w:hint="eastAsia"/>
        </w:rPr>
        <w:t>对</w:t>
      </w:r>
      <w:r>
        <w:rPr>
          <w:rFonts w:hint="eastAsia"/>
        </w:rPr>
        <w:t>skuById</w:t>
      </w:r>
      <w:r>
        <w:rPr>
          <w:rFonts w:hint="eastAsia"/>
        </w:rPr>
        <w:t>进行判空操作</w:t>
      </w:r>
    </w:p>
    <w:p w14:paraId="1F30B762" w14:textId="77777777" w:rsidR="00EA78E2" w:rsidRDefault="00EA78E2" w:rsidP="00EA78E2">
      <w:r>
        <w:rPr>
          <w:rFonts w:hint="eastAsia"/>
        </w:rPr>
        <w:t>将</w:t>
      </w:r>
      <w:r>
        <w:rPr>
          <w:rFonts w:hint="eastAsia"/>
        </w:rPr>
        <w:t>skuById</w:t>
      </w:r>
      <w:r>
        <w:rPr>
          <w:rFonts w:hint="eastAsia"/>
        </w:rPr>
        <w:t>转换为</w:t>
      </w:r>
      <w:r>
        <w:rPr>
          <w:rFonts w:hint="eastAsia"/>
        </w:rPr>
        <w:t>orderProducts</w:t>
      </w:r>
      <w:r>
        <w:rPr>
          <w:rFonts w:hint="eastAsia"/>
        </w:rPr>
        <w:t>列表，进行一系列属性设置</w:t>
      </w:r>
    </w:p>
    <w:p w14:paraId="2AF7ED71" w14:textId="77777777" w:rsidR="00EA78E2" w:rsidRDefault="00EA78E2" w:rsidP="00EA78E2">
      <w:r>
        <w:rPr>
          <w:rFonts w:hint="eastAsia"/>
        </w:rPr>
        <w:t>通过</w:t>
      </w:r>
      <w:r>
        <w:rPr>
          <w:rFonts w:hint="eastAsia"/>
        </w:rPr>
        <w:t>promotionClient</w:t>
      </w:r>
      <w:r>
        <w:rPr>
          <w:rFonts w:hint="eastAsia"/>
        </w:rPr>
        <w:t>调用</w:t>
      </w:r>
      <w:r>
        <w:rPr>
          <w:rFonts w:hint="eastAsia"/>
        </w:rPr>
        <w:t>findDiscountSolution</w:t>
      </w:r>
      <w:r>
        <w:rPr>
          <w:rFonts w:hint="eastAsia"/>
        </w:rPr>
        <w:t>方法，传入</w:t>
      </w:r>
      <w:r>
        <w:rPr>
          <w:rFonts w:hint="eastAsia"/>
        </w:rPr>
        <w:t>orderProducts</w:t>
      </w:r>
      <w:r>
        <w:rPr>
          <w:rFonts w:hint="eastAsia"/>
        </w:rPr>
        <w:t>，获取</w:t>
      </w:r>
      <w:r>
        <w:rPr>
          <w:rFonts w:hint="eastAsia"/>
        </w:rPr>
        <w:t>discounts</w:t>
      </w:r>
    </w:p>
    <w:p w14:paraId="045CD36F" w14:textId="77777777" w:rsidR="00EA78E2" w:rsidRDefault="00EA78E2" w:rsidP="00EA78E2">
      <w:r>
        <w:rPr>
          <w:rFonts w:hint="eastAsia"/>
        </w:rPr>
        <w:t>计算</w:t>
      </w:r>
      <w:r>
        <w:rPr>
          <w:rFonts w:hint="eastAsia"/>
        </w:rPr>
        <w:t>skuById</w:t>
      </w:r>
      <w:r>
        <w:rPr>
          <w:rFonts w:hint="eastAsia"/>
        </w:rPr>
        <w:t>中商品的总价值，赋值给</w:t>
      </w:r>
      <w:r>
        <w:rPr>
          <w:rFonts w:hint="eastAsia"/>
        </w:rPr>
        <w:t>sum</w:t>
      </w:r>
    </w:p>
    <w:p w14:paraId="7827F275" w14:textId="77777777" w:rsidR="00EA78E2" w:rsidRDefault="00EA78E2" w:rsidP="00EA78E2">
      <w:r>
        <w:rPr>
          <w:rFonts w:hint="eastAsia"/>
        </w:rPr>
        <w:t>对</w:t>
      </w:r>
      <w:r>
        <w:rPr>
          <w:rFonts w:hint="eastAsia"/>
        </w:rPr>
        <w:t>discounts</w:t>
      </w:r>
      <w:r>
        <w:rPr>
          <w:rFonts w:hint="eastAsia"/>
        </w:rPr>
        <w:t>进行一系列操作，包括筛选出最大折扣金额的方案，设置</w:t>
      </w:r>
      <w:r>
        <w:rPr>
          <w:rFonts w:hint="eastAsia"/>
        </w:rPr>
        <w:t>res</w:t>
      </w:r>
      <w:r>
        <w:rPr>
          <w:rFonts w:hint="eastAsia"/>
        </w:rPr>
        <w:t>中的相关属性</w:t>
      </w:r>
    </w:p>
    <w:p w14:paraId="2F8D67FE" w14:textId="77777777" w:rsidR="00EA78E2" w:rsidRDefault="00EA78E2" w:rsidP="00EA78E2">
      <w:r>
        <w:rPr>
          <w:rFonts w:hint="eastAsia"/>
        </w:rPr>
        <w:t>设置</w:t>
      </w:r>
      <w:r>
        <w:rPr>
          <w:rFonts w:hint="eastAsia"/>
        </w:rPr>
        <w:t>res</w:t>
      </w:r>
      <w:r>
        <w:rPr>
          <w:rFonts w:hint="eastAsia"/>
        </w:rPr>
        <w:t>中的最终价格、原始价格、折扣金额、规则和购物车信息</w:t>
      </w:r>
    </w:p>
    <w:p w14:paraId="24C693ED" w14:textId="5EDB4DEB" w:rsidR="00F50CF3" w:rsidRDefault="00EA78E2" w:rsidP="00EA78E2">
      <w:r>
        <w:rPr>
          <w:rFonts w:hint="eastAsia"/>
        </w:rPr>
        <w:t>输出数据：</w:t>
      </w:r>
      <w:r>
        <w:rPr>
          <w:rFonts w:hint="eastAsia"/>
        </w:rPr>
        <w:t>res</w:t>
      </w:r>
      <w:r>
        <w:rPr>
          <w:rFonts w:hint="eastAsia"/>
        </w:rPr>
        <w:t>（</w:t>
      </w:r>
      <w:r>
        <w:rPr>
          <w:rFonts w:hint="eastAsia"/>
        </w:rPr>
        <w:t>PreviewOrderDTO</w:t>
      </w:r>
      <w:r>
        <w:rPr>
          <w:rFonts w:hint="eastAsia"/>
        </w:rPr>
        <w:t>对象）</w:t>
      </w:r>
    </w:p>
    <w:p w14:paraId="751C1423" w14:textId="77777777" w:rsidR="00EA78E2" w:rsidRDefault="00EA78E2" w:rsidP="00EA78E2"/>
    <w:p w14:paraId="749D115A" w14:textId="06A95509" w:rsidR="00EA78E2" w:rsidRDefault="00EA78E2" w:rsidP="00EA78E2">
      <w:r>
        <w:rPr>
          <w:rFonts w:hint="eastAsia"/>
        </w:rPr>
        <w:t>下单：</w:t>
      </w:r>
      <w:r>
        <w:br/>
      </w:r>
      <w:r>
        <w:rPr>
          <w:rFonts w:hint="eastAsia"/>
        </w:rPr>
        <w:t>输入数据：</w:t>
      </w:r>
      <w:r>
        <w:rPr>
          <w:rFonts w:hint="eastAsia"/>
        </w:rPr>
        <w:t>OrderVO</w:t>
      </w:r>
      <w:r>
        <w:rPr>
          <w:rFonts w:hint="eastAsia"/>
        </w:rPr>
        <w:t>对象（</w:t>
      </w:r>
      <w:r>
        <w:rPr>
          <w:rFonts w:hint="eastAsia"/>
        </w:rPr>
        <w:t>vo</w:t>
      </w:r>
      <w:r>
        <w:rPr>
          <w:rFonts w:hint="eastAsia"/>
        </w:rPr>
        <w:t>）</w:t>
      </w:r>
    </w:p>
    <w:p w14:paraId="15357864" w14:textId="4F7C2770" w:rsidR="00EA78E2" w:rsidRDefault="00EA78E2" w:rsidP="00EA78E2">
      <w:r>
        <w:rPr>
          <w:rFonts w:hint="eastAsia"/>
        </w:rPr>
        <w:t>输出数据：布尔值（</w:t>
      </w:r>
      <w:r>
        <w:rPr>
          <w:rFonts w:hint="eastAsia"/>
        </w:rPr>
        <w:t>true</w:t>
      </w:r>
      <w:r>
        <w:rPr>
          <w:rFonts w:hint="eastAsia"/>
        </w:rPr>
        <w:t>表示订单创建成功）</w:t>
      </w:r>
    </w:p>
    <w:p w14:paraId="3BEF372B" w14:textId="6901D731" w:rsidR="00EA78E2" w:rsidRDefault="00EA78E2" w:rsidP="00EA78E2">
      <w:r>
        <w:rPr>
          <w:rFonts w:hint="eastAsia"/>
        </w:rPr>
        <w:t>内部数据流向概述：</w:t>
      </w:r>
    </w:p>
    <w:p w14:paraId="63243EE4" w14:textId="77777777" w:rsidR="00EA78E2" w:rsidRDefault="00EA78E2" w:rsidP="00EA78E2">
      <w:r>
        <w:rPr>
          <w:rFonts w:hint="eastAsia"/>
        </w:rPr>
        <w:t>查询并获取地址对象（</w:t>
      </w:r>
      <w:r>
        <w:rPr>
          <w:rFonts w:hint="eastAsia"/>
        </w:rPr>
        <w:t>address</w:t>
      </w:r>
      <w:r>
        <w:rPr>
          <w:rFonts w:hint="eastAsia"/>
        </w:rPr>
        <w:t>）</w:t>
      </w:r>
    </w:p>
    <w:p w14:paraId="008D9B9B" w14:textId="77777777" w:rsidR="00EA78E2" w:rsidRDefault="00EA78E2" w:rsidP="00EA78E2">
      <w:r>
        <w:rPr>
          <w:rFonts w:hint="eastAsia"/>
        </w:rPr>
        <w:t>判断地址对象是否为空</w:t>
      </w:r>
    </w:p>
    <w:p w14:paraId="53973690" w14:textId="77777777" w:rsidR="00EA78E2" w:rsidRDefault="00EA78E2" w:rsidP="00EA78E2">
      <w:r>
        <w:rPr>
          <w:rFonts w:hint="eastAsia"/>
        </w:rPr>
        <w:t>对地址对象进行处理</w:t>
      </w:r>
    </w:p>
    <w:p w14:paraId="6B15276D" w14:textId="77777777" w:rsidR="00EA78E2" w:rsidRDefault="00EA78E2" w:rsidP="00EA78E2">
      <w:r>
        <w:rPr>
          <w:rFonts w:hint="eastAsia"/>
        </w:rPr>
        <w:t>创建订单对象（</w:t>
      </w:r>
      <w:r>
        <w:rPr>
          <w:rFonts w:hint="eastAsia"/>
        </w:rPr>
        <w:t>orders</w:t>
      </w:r>
      <w:r>
        <w:rPr>
          <w:rFonts w:hint="eastAsia"/>
        </w:rPr>
        <w:t>）</w:t>
      </w:r>
    </w:p>
    <w:p w14:paraId="2596623B" w14:textId="77777777" w:rsidR="00EA78E2" w:rsidRDefault="00EA78E2" w:rsidP="00EA78E2">
      <w:r>
        <w:rPr>
          <w:rFonts w:hint="eastAsia"/>
        </w:rPr>
        <w:t>设置订单对象的地址和用户</w:t>
      </w:r>
      <w:r>
        <w:rPr>
          <w:rFonts w:hint="eastAsia"/>
        </w:rPr>
        <w:t>ID</w:t>
      </w:r>
    </w:p>
    <w:p w14:paraId="15433EFD" w14:textId="77777777" w:rsidR="00EA78E2" w:rsidRDefault="00EA78E2" w:rsidP="00EA78E2">
      <w:r>
        <w:rPr>
          <w:rFonts w:hint="eastAsia"/>
        </w:rPr>
        <w:t>查询购物车列表（</w:t>
      </w:r>
      <w:r>
        <w:rPr>
          <w:rFonts w:hint="eastAsia"/>
        </w:rPr>
        <w:t>shoppingList</w:t>
      </w:r>
      <w:r>
        <w:rPr>
          <w:rFonts w:hint="eastAsia"/>
        </w:rPr>
        <w:t>）</w:t>
      </w:r>
    </w:p>
    <w:p w14:paraId="4FD4234F" w14:textId="77777777" w:rsidR="00EA78E2" w:rsidRDefault="00EA78E2" w:rsidP="00EA78E2">
      <w:r>
        <w:rPr>
          <w:rFonts w:hint="eastAsia"/>
        </w:rPr>
        <w:t>判断购物车列表是否为空</w:t>
      </w:r>
    </w:p>
    <w:p w14:paraId="185B7EC5" w14:textId="77777777" w:rsidR="00EA78E2" w:rsidRDefault="00EA78E2" w:rsidP="00EA78E2">
      <w:r>
        <w:rPr>
          <w:rFonts w:hint="eastAsia"/>
        </w:rPr>
        <w:t>处理购物车列表相关操作</w:t>
      </w:r>
    </w:p>
    <w:p w14:paraId="091B02B8" w14:textId="77777777" w:rsidR="00EA78E2" w:rsidRDefault="00EA78E2" w:rsidP="00EA78E2">
      <w:r>
        <w:rPr>
          <w:rFonts w:hint="eastAsia"/>
        </w:rPr>
        <w:lastRenderedPageBreak/>
        <w:t>获取</w:t>
      </w:r>
      <w:r>
        <w:rPr>
          <w:rFonts w:hint="eastAsia"/>
        </w:rPr>
        <w:t>Redis</w:t>
      </w:r>
      <w:r>
        <w:rPr>
          <w:rFonts w:hint="eastAsia"/>
        </w:rPr>
        <w:t>中的数据</w:t>
      </w:r>
    </w:p>
    <w:p w14:paraId="6C43F454" w14:textId="77777777" w:rsidR="00EA78E2" w:rsidRDefault="00EA78E2" w:rsidP="00EA78E2">
      <w:r>
        <w:rPr>
          <w:rFonts w:hint="eastAsia"/>
        </w:rPr>
        <w:t>解析获取的数据为</w:t>
      </w:r>
      <w:r>
        <w:rPr>
          <w:rFonts w:hint="eastAsia"/>
        </w:rPr>
        <w:t>SKUVO</w:t>
      </w:r>
      <w:r>
        <w:rPr>
          <w:rFonts w:hint="eastAsia"/>
        </w:rPr>
        <w:t>对象列表（</w:t>
      </w:r>
      <w:r>
        <w:rPr>
          <w:rFonts w:hint="eastAsia"/>
        </w:rPr>
        <w:t>skuVOs</w:t>
      </w:r>
      <w:r>
        <w:rPr>
          <w:rFonts w:hint="eastAsia"/>
        </w:rPr>
        <w:t>）</w:t>
      </w:r>
    </w:p>
    <w:p w14:paraId="06013028" w14:textId="77777777" w:rsidR="00EA78E2" w:rsidRDefault="00EA78E2" w:rsidP="00EA78E2">
      <w:r>
        <w:rPr>
          <w:rFonts w:hint="eastAsia"/>
        </w:rPr>
        <w:t>验证</w:t>
      </w:r>
      <w:r>
        <w:rPr>
          <w:rFonts w:hint="eastAsia"/>
        </w:rPr>
        <w:t>SKUVO</w:t>
      </w:r>
      <w:r>
        <w:rPr>
          <w:rFonts w:hint="eastAsia"/>
        </w:rPr>
        <w:t>对象列表</w:t>
      </w:r>
    </w:p>
    <w:p w14:paraId="76A128E6" w14:textId="77777777" w:rsidR="00EA78E2" w:rsidRDefault="00EA78E2" w:rsidP="00EA78E2">
      <w:r>
        <w:rPr>
          <w:rFonts w:hint="eastAsia"/>
        </w:rPr>
        <w:t>处理</w:t>
      </w:r>
      <w:r>
        <w:rPr>
          <w:rFonts w:hint="eastAsia"/>
        </w:rPr>
        <w:t>SKUVO</w:t>
      </w:r>
      <w:r>
        <w:rPr>
          <w:rFonts w:hint="eastAsia"/>
        </w:rPr>
        <w:t>对象列表相关操作</w:t>
      </w:r>
    </w:p>
    <w:p w14:paraId="1FAAEC81" w14:textId="77777777" w:rsidR="00EA78E2" w:rsidRDefault="00EA78E2" w:rsidP="00EA78E2">
      <w:r>
        <w:rPr>
          <w:rFonts w:hint="eastAsia"/>
        </w:rPr>
        <w:t>计算价格和设置订单对象</w:t>
      </w:r>
    </w:p>
    <w:p w14:paraId="7B3FC888" w14:textId="77777777" w:rsidR="00EA78E2" w:rsidRDefault="00EA78E2" w:rsidP="00EA78E2">
      <w:r>
        <w:rPr>
          <w:rFonts w:hint="eastAsia"/>
        </w:rPr>
        <w:t>查询折扣详情并设置订单对象</w:t>
      </w:r>
    </w:p>
    <w:p w14:paraId="58FD0809" w14:textId="77777777" w:rsidR="00EA78E2" w:rsidRDefault="00EA78E2" w:rsidP="00EA78E2">
      <w:r>
        <w:rPr>
          <w:rFonts w:hint="eastAsia"/>
        </w:rPr>
        <w:t>保存订单对象</w:t>
      </w:r>
    </w:p>
    <w:p w14:paraId="7E2A1A35" w14:textId="77777777" w:rsidR="00EA78E2" w:rsidRDefault="00EA78E2" w:rsidP="00EA78E2">
      <w:r>
        <w:rPr>
          <w:rFonts w:hint="eastAsia"/>
        </w:rPr>
        <w:t>处理订单详情列表（</w:t>
      </w:r>
      <w:r>
        <w:rPr>
          <w:rFonts w:hint="eastAsia"/>
        </w:rPr>
        <w:t>details</w:t>
      </w:r>
      <w:r>
        <w:rPr>
          <w:rFonts w:hint="eastAsia"/>
        </w:rPr>
        <w:t>）</w:t>
      </w:r>
    </w:p>
    <w:p w14:paraId="303C5466" w14:textId="77777777" w:rsidR="00EA78E2" w:rsidRDefault="00EA78E2" w:rsidP="00EA78E2">
      <w:r>
        <w:rPr>
          <w:rFonts w:hint="eastAsia"/>
        </w:rPr>
        <w:t>保存订单详情列表</w:t>
      </w:r>
    </w:p>
    <w:p w14:paraId="3E72B2F3" w14:textId="157E8B53" w:rsidR="00EA78E2" w:rsidRDefault="00EA78E2" w:rsidP="00EA78E2">
      <w:r>
        <w:rPr>
          <w:rFonts w:hint="eastAsia"/>
        </w:rPr>
        <w:t>处理其他相关操作，如更新库存、核销优惠券等</w:t>
      </w:r>
    </w:p>
    <w:p w14:paraId="61CB1ADD" w14:textId="0D442829" w:rsidR="00EA78E2" w:rsidRDefault="00EA78E2" w:rsidP="00EA78E2"/>
    <w:p w14:paraId="1B25C6C7" w14:textId="706D31D6" w:rsidR="00EA78E2" w:rsidRDefault="00EA78E2" w:rsidP="00EA78E2">
      <w:r>
        <w:rPr>
          <w:rFonts w:hint="eastAsia"/>
        </w:rPr>
        <w:t>方法名：</w:t>
      </w:r>
      <w:r>
        <w:rPr>
          <w:rFonts w:hint="eastAsia"/>
        </w:rPr>
        <w:t>delivery(Long orderId)</w:t>
      </w:r>
    </w:p>
    <w:p w14:paraId="392B077A" w14:textId="4C1C3013" w:rsidR="00EA78E2" w:rsidRDefault="00EA78E2" w:rsidP="00EA78E2">
      <w:r>
        <w:rPr>
          <w:rFonts w:hint="eastAsia"/>
        </w:rPr>
        <w:t>输入数据：订单</w:t>
      </w:r>
      <w:r>
        <w:rPr>
          <w:rFonts w:hint="eastAsia"/>
        </w:rPr>
        <w:t>ID (orderId)</w:t>
      </w:r>
    </w:p>
    <w:p w14:paraId="74DA8A22" w14:textId="009415FD" w:rsidR="00EA78E2" w:rsidRDefault="00EA78E2" w:rsidP="00EA78E2">
      <w:r>
        <w:rPr>
          <w:rFonts w:hint="eastAsia"/>
        </w:rPr>
        <w:t>输出数据：</w:t>
      </w:r>
      <w:r>
        <w:rPr>
          <w:rFonts w:hint="eastAsia"/>
        </w:rPr>
        <w:t>boolean</w:t>
      </w:r>
      <w:r>
        <w:rPr>
          <w:rFonts w:hint="eastAsia"/>
        </w:rPr>
        <w:t>值，表示订单是否成功交付</w:t>
      </w:r>
    </w:p>
    <w:p w14:paraId="2ABACDFE" w14:textId="016E53DE" w:rsidR="00EA78E2" w:rsidRDefault="00EA78E2" w:rsidP="00EA78E2">
      <w:r>
        <w:rPr>
          <w:rFonts w:hint="eastAsia"/>
        </w:rPr>
        <w:t>数据流向概述：</w:t>
      </w:r>
    </w:p>
    <w:p w14:paraId="5B7D619D" w14:textId="77777777" w:rsidR="00EA78E2" w:rsidRDefault="00EA78E2" w:rsidP="00EA78E2">
      <w:r>
        <w:rPr>
          <w:rFonts w:hint="eastAsia"/>
        </w:rPr>
        <w:t>调用</w:t>
      </w:r>
      <w:r>
        <w:rPr>
          <w:rFonts w:hint="eastAsia"/>
        </w:rPr>
        <w:t>orderMapper</w:t>
      </w:r>
      <w:r>
        <w:rPr>
          <w:rFonts w:hint="eastAsia"/>
        </w:rPr>
        <w:t>的</w:t>
      </w:r>
      <w:r>
        <w:rPr>
          <w:rFonts w:hint="eastAsia"/>
        </w:rPr>
        <w:t>deliveryOrder(orderId)</w:t>
      </w:r>
      <w:r>
        <w:rPr>
          <w:rFonts w:hint="eastAsia"/>
        </w:rPr>
        <w:t>方法，传入订单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7416A3CA" w14:textId="77777777" w:rsidR="00EA78E2" w:rsidRDefault="00EA78E2" w:rsidP="00EA78E2">
      <w:r>
        <w:rPr>
          <w:rFonts w:hint="eastAsia"/>
        </w:rPr>
        <w:t>返回</w:t>
      </w:r>
      <w:r>
        <w:rPr>
          <w:rFonts w:hint="eastAsia"/>
        </w:rPr>
        <w:t>deliveryOrder</w:t>
      </w:r>
      <w:r>
        <w:rPr>
          <w:rFonts w:hint="eastAsia"/>
        </w:rPr>
        <w:t>方法的返回值作为输出。</w:t>
      </w:r>
    </w:p>
    <w:p w14:paraId="431396C2" w14:textId="77777777" w:rsidR="00EA78E2" w:rsidRDefault="00EA78E2" w:rsidP="00EA78E2"/>
    <w:p w14:paraId="5FFF8F2F" w14:textId="7EA44936" w:rsidR="00EA78E2" w:rsidRDefault="00EA78E2" w:rsidP="00EA78E2">
      <w:r>
        <w:rPr>
          <w:rFonts w:hint="eastAsia"/>
        </w:rPr>
        <w:t>方法名：</w:t>
      </w:r>
      <w:r>
        <w:rPr>
          <w:rFonts w:hint="eastAsia"/>
        </w:rPr>
        <w:t>finishOrder(Long orderId)</w:t>
      </w:r>
    </w:p>
    <w:p w14:paraId="2639329E" w14:textId="577D57F5" w:rsidR="00EA78E2" w:rsidRDefault="00EA78E2" w:rsidP="00EA78E2">
      <w:r>
        <w:rPr>
          <w:rFonts w:hint="eastAsia"/>
        </w:rPr>
        <w:t>输入数据：订单</w:t>
      </w:r>
      <w:r>
        <w:rPr>
          <w:rFonts w:hint="eastAsia"/>
        </w:rPr>
        <w:t>ID (orderId)</w:t>
      </w:r>
    </w:p>
    <w:p w14:paraId="69B696B1" w14:textId="57FB1C66" w:rsidR="00EA78E2" w:rsidRDefault="00EA78E2" w:rsidP="00EA78E2">
      <w:r>
        <w:rPr>
          <w:rFonts w:hint="eastAsia"/>
        </w:rPr>
        <w:t>输出数据：</w:t>
      </w:r>
      <w:r>
        <w:rPr>
          <w:rFonts w:hint="eastAsia"/>
        </w:rPr>
        <w:t>boolean</w:t>
      </w:r>
      <w:r>
        <w:rPr>
          <w:rFonts w:hint="eastAsia"/>
        </w:rPr>
        <w:t>值，表示订单是否成功完成</w:t>
      </w:r>
    </w:p>
    <w:p w14:paraId="081B985B" w14:textId="4E817890" w:rsidR="00EA78E2" w:rsidRDefault="00EA78E2" w:rsidP="00EA78E2">
      <w:r>
        <w:rPr>
          <w:rFonts w:hint="eastAsia"/>
        </w:rPr>
        <w:t>数据流向概述：</w:t>
      </w:r>
    </w:p>
    <w:p w14:paraId="25B09B6D" w14:textId="77777777" w:rsidR="00EA78E2" w:rsidRDefault="00EA78E2" w:rsidP="00EA78E2">
      <w:r>
        <w:rPr>
          <w:rFonts w:hint="eastAsia"/>
        </w:rPr>
        <w:t>调用</w:t>
      </w:r>
      <w:r>
        <w:rPr>
          <w:rFonts w:hint="eastAsia"/>
        </w:rPr>
        <w:t>orderMapper</w:t>
      </w:r>
      <w:r>
        <w:rPr>
          <w:rFonts w:hint="eastAsia"/>
        </w:rPr>
        <w:t>的</w:t>
      </w:r>
      <w:r>
        <w:rPr>
          <w:rFonts w:hint="eastAsia"/>
        </w:rPr>
        <w:t>updateOrderStatusByUser()</w:t>
      </w:r>
      <w:r>
        <w:rPr>
          <w:rFonts w:hint="eastAsia"/>
        </w:rPr>
        <w:t>方法，传入订单状态为已完成、订单</w:t>
      </w:r>
      <w:r>
        <w:rPr>
          <w:rFonts w:hint="eastAsia"/>
        </w:rPr>
        <w:t>ID</w:t>
      </w:r>
      <w:r>
        <w:rPr>
          <w:rFonts w:hint="eastAsia"/>
        </w:rPr>
        <w:t>和用户信息。</w:t>
      </w:r>
    </w:p>
    <w:p w14:paraId="03475934" w14:textId="77777777" w:rsidR="00EA78E2" w:rsidRDefault="00EA78E2" w:rsidP="00EA78E2">
      <w:r>
        <w:rPr>
          <w:rFonts w:hint="eastAsia"/>
        </w:rPr>
        <w:t>返回</w:t>
      </w:r>
      <w:r>
        <w:rPr>
          <w:rFonts w:hint="eastAsia"/>
        </w:rPr>
        <w:t>updateOrderStatusByUser</w:t>
      </w:r>
      <w:r>
        <w:rPr>
          <w:rFonts w:hint="eastAsia"/>
        </w:rPr>
        <w:t>方法的返回值作为输出。</w:t>
      </w:r>
    </w:p>
    <w:p w14:paraId="21D0A999" w14:textId="77777777" w:rsidR="00EA78E2" w:rsidRDefault="00EA78E2" w:rsidP="00EA78E2"/>
    <w:p w14:paraId="202BEF28" w14:textId="618B661E" w:rsidR="00EA78E2" w:rsidRDefault="00EA78E2" w:rsidP="00EA78E2">
      <w:r>
        <w:rPr>
          <w:rFonts w:hint="eastAsia"/>
        </w:rPr>
        <w:t>方法名：</w:t>
      </w:r>
      <w:r>
        <w:rPr>
          <w:rFonts w:hint="eastAsia"/>
        </w:rPr>
        <w:t>deleteOrder(Long orderId)</w:t>
      </w:r>
    </w:p>
    <w:p w14:paraId="3CC1F20B" w14:textId="64A785D2" w:rsidR="00EA78E2" w:rsidRDefault="00EA78E2" w:rsidP="00EA78E2">
      <w:r>
        <w:rPr>
          <w:rFonts w:hint="eastAsia"/>
        </w:rPr>
        <w:lastRenderedPageBreak/>
        <w:t>输入数据：订单</w:t>
      </w:r>
      <w:r>
        <w:rPr>
          <w:rFonts w:hint="eastAsia"/>
        </w:rPr>
        <w:t>ID (orderId)</w:t>
      </w:r>
    </w:p>
    <w:p w14:paraId="05F482AC" w14:textId="09C5B99C" w:rsidR="00EA78E2" w:rsidRDefault="00EA78E2" w:rsidP="00EA78E2">
      <w:r>
        <w:rPr>
          <w:rFonts w:hint="eastAsia"/>
        </w:rPr>
        <w:t>输出数据：</w:t>
      </w:r>
      <w:r>
        <w:rPr>
          <w:rFonts w:hint="eastAsia"/>
        </w:rPr>
        <w:t>boolean</w:t>
      </w:r>
      <w:r>
        <w:rPr>
          <w:rFonts w:hint="eastAsia"/>
        </w:rPr>
        <w:t>值，表示订单是否成功删除</w:t>
      </w:r>
    </w:p>
    <w:p w14:paraId="5BEAC37D" w14:textId="2E1B3406" w:rsidR="00EA78E2" w:rsidRDefault="00EA78E2" w:rsidP="00EA78E2">
      <w:r>
        <w:rPr>
          <w:rFonts w:hint="eastAsia"/>
        </w:rPr>
        <w:t>数据流向概述</w:t>
      </w:r>
    </w:p>
    <w:p w14:paraId="585A7264" w14:textId="77777777" w:rsidR="00EA78E2" w:rsidRDefault="00EA78E2" w:rsidP="00EA78E2">
      <w:r>
        <w:rPr>
          <w:rFonts w:hint="eastAsia"/>
        </w:rPr>
        <w:t>查询并获取订单详情</w:t>
      </w:r>
      <w:r>
        <w:rPr>
          <w:rFonts w:hint="eastAsia"/>
        </w:rPr>
        <w:t>ID</w:t>
      </w:r>
      <w:r>
        <w:rPr>
          <w:rFonts w:hint="eastAsia"/>
        </w:rPr>
        <w:t>列表。</w:t>
      </w:r>
    </w:p>
    <w:p w14:paraId="20E35A52" w14:textId="77777777" w:rsidR="00EA78E2" w:rsidRDefault="00EA78E2" w:rsidP="00EA78E2">
      <w:r>
        <w:rPr>
          <w:rFonts w:hint="eastAsia"/>
        </w:rPr>
        <w:t>调用</w:t>
      </w:r>
      <w:r>
        <w:rPr>
          <w:rFonts w:hint="eastAsia"/>
        </w:rPr>
        <w:t>orderDetailsService</w:t>
      </w:r>
      <w:r>
        <w:rPr>
          <w:rFonts w:hint="eastAsia"/>
        </w:rPr>
        <w:t>的</w:t>
      </w:r>
      <w:r>
        <w:rPr>
          <w:rFonts w:hint="eastAsia"/>
        </w:rPr>
        <w:t>removeByIds()</w:t>
      </w:r>
      <w:r>
        <w:rPr>
          <w:rFonts w:hint="eastAsia"/>
        </w:rPr>
        <w:t>方法，删除订单详情。</w:t>
      </w:r>
    </w:p>
    <w:p w14:paraId="4D0CB628" w14:textId="77777777" w:rsidR="00EA78E2" w:rsidRDefault="00EA78E2" w:rsidP="00EA78E2">
      <w:r>
        <w:rPr>
          <w:rFonts w:hint="eastAsia"/>
        </w:rPr>
        <w:t>调用</w:t>
      </w:r>
      <w:r>
        <w:rPr>
          <w:rFonts w:hint="eastAsia"/>
        </w:rPr>
        <w:t>baseMapper</w:t>
      </w:r>
      <w:r>
        <w:rPr>
          <w:rFonts w:hint="eastAsia"/>
        </w:rPr>
        <w:t>的</w:t>
      </w:r>
      <w:r>
        <w:rPr>
          <w:rFonts w:hint="eastAsia"/>
        </w:rPr>
        <w:t>delete()</w:t>
      </w:r>
      <w:r>
        <w:rPr>
          <w:rFonts w:hint="eastAsia"/>
        </w:rPr>
        <w:t>方法，删除订单。</w:t>
      </w:r>
    </w:p>
    <w:p w14:paraId="7BB50979" w14:textId="77777777" w:rsidR="00EA78E2" w:rsidRDefault="00EA78E2" w:rsidP="00EA78E2">
      <w:r>
        <w:rPr>
          <w:rFonts w:hint="eastAsia"/>
        </w:rPr>
        <w:t>返回</w:t>
      </w:r>
      <w:r>
        <w:rPr>
          <w:rFonts w:hint="eastAsia"/>
        </w:rPr>
        <w:t>delete</w:t>
      </w:r>
      <w:r>
        <w:rPr>
          <w:rFonts w:hint="eastAsia"/>
        </w:rPr>
        <w:t>方法的返回值作为输出。</w:t>
      </w:r>
    </w:p>
    <w:p w14:paraId="3EE6FE6B" w14:textId="77777777" w:rsidR="00EA78E2" w:rsidRDefault="00EA78E2" w:rsidP="00EA78E2"/>
    <w:p w14:paraId="14D29AA9" w14:textId="2F2BBE51" w:rsidR="00EA78E2" w:rsidRDefault="00EA78E2" w:rsidP="00EA78E2">
      <w:r>
        <w:rPr>
          <w:rFonts w:hint="eastAsia"/>
        </w:rPr>
        <w:t>方法名：</w:t>
      </w:r>
      <w:r>
        <w:rPr>
          <w:rFonts w:hint="eastAsia"/>
        </w:rPr>
        <w:t>canceledOrder(Long orderId)</w:t>
      </w:r>
    </w:p>
    <w:p w14:paraId="5A117C1C" w14:textId="55EAE3A3" w:rsidR="00EA78E2" w:rsidRDefault="00EA78E2" w:rsidP="00EA78E2">
      <w:r>
        <w:rPr>
          <w:rFonts w:hint="eastAsia"/>
        </w:rPr>
        <w:t>输入数据：订单</w:t>
      </w:r>
      <w:r>
        <w:rPr>
          <w:rFonts w:hint="eastAsia"/>
        </w:rPr>
        <w:t>ID (orderId)</w:t>
      </w:r>
    </w:p>
    <w:p w14:paraId="1F9FD67C" w14:textId="2388E5F6" w:rsidR="00EA78E2" w:rsidRDefault="00EA78E2" w:rsidP="00EA78E2">
      <w:r>
        <w:rPr>
          <w:rFonts w:hint="eastAsia"/>
        </w:rPr>
        <w:t>输出数据：</w:t>
      </w:r>
      <w:r>
        <w:rPr>
          <w:rFonts w:hint="eastAsia"/>
        </w:rPr>
        <w:t>boolean</w:t>
      </w:r>
      <w:r>
        <w:rPr>
          <w:rFonts w:hint="eastAsia"/>
        </w:rPr>
        <w:t>值，表示订单是否成功取消</w:t>
      </w:r>
    </w:p>
    <w:p w14:paraId="1ACA876C" w14:textId="014A897B" w:rsidR="00EA78E2" w:rsidRDefault="00EA78E2" w:rsidP="00EA78E2">
      <w:r>
        <w:rPr>
          <w:rFonts w:hint="eastAsia"/>
        </w:rPr>
        <w:t>数据流向概述：</w:t>
      </w:r>
    </w:p>
    <w:p w14:paraId="66B9F726" w14:textId="77777777" w:rsidR="00EA78E2" w:rsidRDefault="00EA78E2" w:rsidP="00EA78E2">
      <w:r>
        <w:rPr>
          <w:rFonts w:hint="eastAsia"/>
        </w:rPr>
        <w:t>通过</w:t>
      </w:r>
      <w:r>
        <w:rPr>
          <w:rFonts w:hint="eastAsia"/>
        </w:rPr>
        <w:t>lambdaQuery</w:t>
      </w:r>
      <w:r>
        <w:rPr>
          <w:rFonts w:hint="eastAsia"/>
        </w:rPr>
        <w:t>查询订单信息。</w:t>
      </w:r>
    </w:p>
    <w:p w14:paraId="074B607F" w14:textId="77777777" w:rsidR="00EA78E2" w:rsidRDefault="00EA78E2" w:rsidP="00EA78E2">
      <w:r>
        <w:rPr>
          <w:rFonts w:hint="eastAsia"/>
        </w:rPr>
        <w:t>如果订单信息为空，抛出异常。</w:t>
      </w:r>
    </w:p>
    <w:p w14:paraId="71C1ACFE" w14:textId="77777777" w:rsidR="00EA78E2" w:rsidRDefault="00EA78E2" w:rsidP="00EA78E2">
      <w:r>
        <w:rPr>
          <w:rFonts w:hint="eastAsia"/>
        </w:rPr>
        <w:t>查询并获取订单详情列表。</w:t>
      </w:r>
    </w:p>
    <w:p w14:paraId="2E1689B4" w14:textId="77777777" w:rsidR="00EA78E2" w:rsidRDefault="00EA78E2" w:rsidP="00EA78E2">
      <w:r>
        <w:rPr>
          <w:rFonts w:hint="eastAsia"/>
        </w:rPr>
        <w:t>计算退款金额。</w:t>
      </w:r>
    </w:p>
    <w:p w14:paraId="31AD9AEE" w14:textId="77777777" w:rsidR="00EA78E2" w:rsidRDefault="00EA78E2" w:rsidP="00EA78E2">
      <w:r>
        <w:rPr>
          <w:rFonts w:hint="eastAsia"/>
        </w:rPr>
        <w:t>更新订单详情为已取消状态。</w:t>
      </w:r>
    </w:p>
    <w:p w14:paraId="6C1D5C73" w14:textId="77777777" w:rsidR="00EA78E2" w:rsidRDefault="00EA78E2" w:rsidP="00EA78E2">
      <w:r>
        <w:rPr>
          <w:rFonts w:hint="eastAsia"/>
        </w:rPr>
        <w:t>更新订单状态为已关闭状态。</w:t>
      </w:r>
    </w:p>
    <w:p w14:paraId="3D708643" w14:textId="77777777" w:rsidR="00EA78E2" w:rsidRDefault="00EA78E2" w:rsidP="00EA78E2">
      <w:r>
        <w:rPr>
          <w:rFonts w:hint="eastAsia"/>
        </w:rPr>
        <w:t>创建</w:t>
      </w:r>
      <w:r>
        <w:rPr>
          <w:rFonts w:hint="eastAsia"/>
        </w:rPr>
        <w:t>IdAndNumDTO</w:t>
      </w:r>
      <w:r>
        <w:rPr>
          <w:rFonts w:hint="eastAsia"/>
        </w:rPr>
        <w:t>列表，并更新商品库存。</w:t>
      </w:r>
    </w:p>
    <w:p w14:paraId="20DB9421" w14:textId="77777777" w:rsidR="00EA78E2" w:rsidRDefault="00EA78E2" w:rsidP="00EA78E2"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作为输出。</w:t>
      </w:r>
    </w:p>
    <w:p w14:paraId="669F0A25" w14:textId="52F09E86" w:rsidR="00EA78E2" w:rsidRDefault="00EA78E2" w:rsidP="00EA78E2">
      <w:r>
        <w:rPr>
          <w:rFonts w:hint="eastAsia"/>
        </w:rPr>
        <w:t>方法名：</w:t>
      </w:r>
      <w:r>
        <w:rPr>
          <w:rFonts w:hint="eastAsia"/>
        </w:rPr>
        <w:t>pageQuery(OrderQuery query)</w:t>
      </w:r>
    </w:p>
    <w:p w14:paraId="247D07D9" w14:textId="5A06D39A" w:rsidR="00EA78E2" w:rsidRDefault="00EA78E2" w:rsidP="00EA78E2">
      <w:r>
        <w:rPr>
          <w:rFonts w:hint="eastAsia"/>
        </w:rPr>
        <w:t>输入数据：订单查询参数</w:t>
      </w:r>
      <w:r>
        <w:rPr>
          <w:rFonts w:hint="eastAsia"/>
        </w:rPr>
        <w:t xml:space="preserve"> (OrderQuery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14:paraId="620E129F" w14:textId="73FE63E0" w:rsidR="00EA78E2" w:rsidRDefault="00EA78E2" w:rsidP="00EA78E2">
      <w:r>
        <w:rPr>
          <w:rFonts w:hint="eastAsia"/>
        </w:rPr>
        <w:t>输出数据：</w:t>
      </w:r>
      <w:r>
        <w:rPr>
          <w:rFonts w:hint="eastAsia"/>
        </w:rPr>
        <w:t>PageDTO&lt;OrderDTO&gt;</w:t>
      </w:r>
      <w:r>
        <w:rPr>
          <w:rFonts w:hint="eastAsia"/>
        </w:rPr>
        <w:t>对象</w:t>
      </w:r>
    </w:p>
    <w:p w14:paraId="3C322A4D" w14:textId="23644DBB" w:rsidR="00EA78E2" w:rsidRDefault="00EA78E2" w:rsidP="00EA78E2">
      <w:r>
        <w:rPr>
          <w:rFonts w:hint="eastAsia"/>
        </w:rPr>
        <w:t>数据流向概述：</w:t>
      </w:r>
    </w:p>
    <w:p w14:paraId="6B8DA0DD" w14:textId="77777777" w:rsidR="00EA78E2" w:rsidRDefault="00EA78E2" w:rsidP="00EA78E2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lambdaQuery</w:t>
      </w:r>
      <w:r>
        <w:rPr>
          <w:rFonts w:hint="eastAsia"/>
        </w:rPr>
        <w:t>查询订单列表。</w:t>
      </w:r>
    </w:p>
    <w:p w14:paraId="336136C5" w14:textId="77777777" w:rsidR="00EA78E2" w:rsidRDefault="00EA78E2" w:rsidP="00EA78E2">
      <w:r>
        <w:rPr>
          <w:rFonts w:hint="eastAsia"/>
        </w:rPr>
        <w:t>如果查询参数中包含商品名称，通过</w:t>
      </w:r>
      <w:r>
        <w:rPr>
          <w:rFonts w:hint="eastAsia"/>
        </w:rPr>
        <w:t>orderDetailsMapper</w:t>
      </w:r>
      <w:r>
        <w:rPr>
          <w:rFonts w:hint="eastAsia"/>
        </w:rPr>
        <w:t>查询满足条件的订单</w:t>
      </w:r>
      <w:r>
        <w:rPr>
          <w:rFonts w:hint="eastAsia"/>
        </w:rPr>
        <w:t>ID</w:t>
      </w:r>
      <w:r>
        <w:rPr>
          <w:rFonts w:hint="eastAsia"/>
        </w:rPr>
        <w:t>列表。</w:t>
      </w:r>
    </w:p>
    <w:p w14:paraId="337F0067" w14:textId="77777777" w:rsidR="00EA78E2" w:rsidRDefault="00EA78E2" w:rsidP="00EA78E2">
      <w:r>
        <w:rPr>
          <w:rFonts w:hint="eastAsia"/>
        </w:rPr>
        <w:lastRenderedPageBreak/>
        <w:t>分页查询订单列表。</w:t>
      </w:r>
    </w:p>
    <w:p w14:paraId="2A3F4B48" w14:textId="77777777" w:rsidR="00EA78E2" w:rsidRDefault="00EA78E2" w:rsidP="00EA78E2">
      <w:r>
        <w:rPr>
          <w:rFonts w:hint="eastAsia"/>
        </w:rPr>
        <w:t>获取查询结果的记录列表。</w:t>
      </w:r>
    </w:p>
    <w:p w14:paraId="5937D728" w14:textId="77777777" w:rsidR="00EA78E2" w:rsidRDefault="00EA78E2" w:rsidP="00EA78E2">
      <w:r>
        <w:rPr>
          <w:rFonts w:hint="eastAsia"/>
        </w:rPr>
        <w:t>查询订单详情列表，并将其转换为订单详情</w:t>
      </w:r>
      <w:r>
        <w:rPr>
          <w:rFonts w:hint="eastAsia"/>
        </w:rPr>
        <w:t>DTO</w:t>
      </w:r>
      <w:r>
        <w:rPr>
          <w:rFonts w:hint="eastAsia"/>
        </w:rPr>
        <w:t>。</w:t>
      </w:r>
    </w:p>
    <w:p w14:paraId="4E45F6BE" w14:textId="77777777" w:rsidR="00EA78E2" w:rsidRDefault="00EA78E2" w:rsidP="00EA78E2">
      <w:r>
        <w:rPr>
          <w:rFonts w:hint="eastAsia"/>
        </w:rPr>
        <w:t>将订单信息和订单详情</w:t>
      </w:r>
      <w:r>
        <w:rPr>
          <w:rFonts w:hint="eastAsia"/>
        </w:rPr>
        <w:t>DTO</w:t>
      </w:r>
      <w:r>
        <w:rPr>
          <w:rFonts w:hint="eastAsia"/>
        </w:rPr>
        <w:t>组合成</w:t>
      </w:r>
      <w:r>
        <w:rPr>
          <w:rFonts w:hint="eastAsia"/>
        </w:rPr>
        <w:t>OrderDTO</w:t>
      </w:r>
      <w:r>
        <w:rPr>
          <w:rFonts w:hint="eastAsia"/>
        </w:rPr>
        <w:t>对象。</w:t>
      </w:r>
    </w:p>
    <w:p w14:paraId="6D17AF5D" w14:textId="77777777" w:rsidR="00EA78E2" w:rsidRDefault="00EA78E2" w:rsidP="00EA78E2">
      <w:r>
        <w:rPr>
          <w:rFonts w:hint="eastAsia"/>
        </w:rPr>
        <w:t>将</w:t>
      </w:r>
      <w:r>
        <w:rPr>
          <w:rFonts w:hint="eastAsia"/>
        </w:rPr>
        <w:t>OrderDTO</w:t>
      </w:r>
      <w:r>
        <w:rPr>
          <w:rFonts w:hint="eastAsia"/>
        </w:rPr>
        <w:t>对象添加到列表中。</w:t>
      </w:r>
    </w:p>
    <w:p w14:paraId="50D290E6" w14:textId="40AF628B" w:rsidR="00EA78E2" w:rsidRPr="00F50CF3" w:rsidRDefault="00EA78E2" w:rsidP="00EA78E2">
      <w:r>
        <w:rPr>
          <w:rFonts w:hint="eastAsia"/>
        </w:rPr>
        <w:t>返回包含分页信息和订单</w:t>
      </w:r>
      <w:r>
        <w:rPr>
          <w:rFonts w:hint="eastAsia"/>
        </w:rPr>
        <w:t>DTO</w:t>
      </w:r>
      <w:r>
        <w:rPr>
          <w:rFonts w:hint="eastAsia"/>
        </w:rPr>
        <w:t>列表的</w:t>
      </w:r>
      <w:r>
        <w:rPr>
          <w:rFonts w:hint="eastAsia"/>
        </w:rPr>
        <w:t>PageDTO</w:t>
      </w:r>
      <w:r>
        <w:rPr>
          <w:rFonts w:hint="eastAsia"/>
        </w:rPr>
        <w:t>对象作为输出</w:t>
      </w:r>
    </w:p>
    <w:p w14:paraId="4A393135" w14:textId="77777777" w:rsidR="00816CD6" w:rsidRDefault="00816CD6" w:rsidP="00816CD6"/>
    <w:p w14:paraId="27A68CD0" w14:textId="3B095448" w:rsidR="00816CD6" w:rsidRDefault="00816CD6" w:rsidP="00816CD6">
      <w:pPr>
        <w:pStyle w:val="2"/>
      </w:pPr>
      <w:bookmarkStart w:id="29" w:name="_Toc168081723"/>
      <w:r>
        <w:rPr>
          <w:rFonts w:hint="eastAsia"/>
        </w:rPr>
        <w:t>优惠券模块详细设计</w:t>
      </w:r>
      <w:bookmarkEnd w:id="29"/>
    </w:p>
    <w:p w14:paraId="3B74D20B" w14:textId="77777777" w:rsidR="00816CD6" w:rsidRDefault="00816CD6" w:rsidP="00816CD6">
      <w:pPr>
        <w:pStyle w:val="3"/>
      </w:pPr>
      <w:bookmarkStart w:id="30" w:name="_Toc168081724"/>
      <w:r>
        <w:rPr>
          <w:rFonts w:hint="eastAsia"/>
        </w:rPr>
        <w:t>模块界面</w:t>
      </w:r>
      <w:bookmarkEnd w:id="30"/>
    </w:p>
    <w:p w14:paraId="311513C8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优惠券管理界面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10A4AE8F" w14:textId="77777777" w:rsidR="00B45326" w:rsidRPr="00B45326" w:rsidRDefault="00B453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列表展示所有优惠券</w:t>
      </w:r>
    </w:p>
    <w:p w14:paraId="18C961B1" w14:textId="77777777" w:rsidR="00B45326" w:rsidRPr="00B45326" w:rsidRDefault="00B453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添加新优惠券按钮</w:t>
      </w:r>
    </w:p>
    <w:p w14:paraId="00B5908E" w14:textId="77777777" w:rsidR="00B45326" w:rsidRPr="00B45326" w:rsidRDefault="00B453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编辑、删除、启用/禁用优惠券的操作按钮</w:t>
      </w:r>
    </w:p>
    <w:p w14:paraId="5077557A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新增/编辑优惠券界面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0D170483" w14:textId="77777777" w:rsidR="00B45326" w:rsidRPr="00B45326" w:rsidRDefault="00B4532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输入优惠券名称</w:t>
      </w:r>
    </w:p>
    <w:p w14:paraId="4714D6B4" w14:textId="77777777" w:rsidR="00B45326" w:rsidRPr="00B45326" w:rsidRDefault="00B4532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设置折扣金额或折扣比例</w:t>
      </w:r>
    </w:p>
    <w:p w14:paraId="057D8B50" w14:textId="77777777" w:rsidR="00B45326" w:rsidRPr="00B45326" w:rsidRDefault="00B4532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选择有效期</w:t>
      </w:r>
    </w:p>
    <w:p w14:paraId="3C564053" w14:textId="77777777" w:rsidR="00B45326" w:rsidRPr="00B45326" w:rsidRDefault="00B4532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选择适用范围（如全场、某类商品）</w:t>
      </w:r>
    </w:p>
    <w:p w14:paraId="53EE75D6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用户优惠券查看界面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7E2B69BB" w14:textId="77777777" w:rsidR="00B45326" w:rsidRPr="00B45326" w:rsidRDefault="00B453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列表展示用户账户中的优惠券</w:t>
      </w:r>
    </w:p>
    <w:p w14:paraId="628426B7" w14:textId="77777777" w:rsidR="00B45326" w:rsidRPr="00B45326" w:rsidRDefault="00B453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优惠券的名称、折扣信息、有效期等详情</w:t>
      </w:r>
    </w:p>
    <w:p w14:paraId="02CE1705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优惠券查询界面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3755DACE" w14:textId="77777777" w:rsidR="00B45326" w:rsidRPr="00B45326" w:rsidRDefault="00B4532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输入关键词、折扣范围等筛选条件</w:t>
      </w:r>
    </w:p>
    <w:p w14:paraId="73B7EF52" w14:textId="77777777" w:rsidR="00B45326" w:rsidRPr="00B45326" w:rsidRDefault="00B4532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查询结果展示</w:t>
      </w:r>
    </w:p>
    <w:p w14:paraId="5657B276" w14:textId="77777777" w:rsidR="00816CD6" w:rsidRPr="00BD77E5" w:rsidRDefault="00816CD6" w:rsidP="00816CD6"/>
    <w:p w14:paraId="7D6647E8" w14:textId="77777777" w:rsidR="00816CD6" w:rsidRDefault="00816CD6" w:rsidP="00816CD6">
      <w:pPr>
        <w:pStyle w:val="3"/>
      </w:pPr>
      <w:bookmarkStart w:id="31" w:name="_Toc168081725"/>
      <w:r>
        <w:rPr>
          <w:rFonts w:hint="eastAsia"/>
        </w:rPr>
        <w:lastRenderedPageBreak/>
        <w:t>模块内处理流程</w:t>
      </w:r>
      <w:bookmarkEnd w:id="31"/>
    </w:p>
    <w:p w14:paraId="4331B556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新增优惠券流程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650670BE" w14:textId="77777777" w:rsidR="00B45326" w:rsidRPr="00B45326" w:rsidRDefault="00B4532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管理员点击“新增优惠券”按钮</w:t>
      </w:r>
    </w:p>
    <w:p w14:paraId="43201452" w14:textId="77777777" w:rsidR="00B45326" w:rsidRPr="00B45326" w:rsidRDefault="00B4532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填写优惠券信息</w:t>
      </w:r>
    </w:p>
    <w:p w14:paraId="40B86BD3" w14:textId="77777777" w:rsidR="00B45326" w:rsidRPr="00B45326" w:rsidRDefault="00B4532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提交表单，后端验证数据</w:t>
      </w:r>
    </w:p>
    <w:p w14:paraId="7E0D55EA" w14:textId="77777777" w:rsidR="00B45326" w:rsidRPr="00B45326" w:rsidRDefault="00B4532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数据库插入新的优惠券记录</w:t>
      </w:r>
    </w:p>
    <w:p w14:paraId="60A5F129" w14:textId="77777777" w:rsidR="00B45326" w:rsidRPr="00B45326" w:rsidRDefault="00B4532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返回优惠券管理界面并刷新列表</w:t>
      </w:r>
    </w:p>
    <w:p w14:paraId="5921952C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编辑优惠券流程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7864ACAC" w14:textId="77777777" w:rsidR="00B45326" w:rsidRPr="00B45326" w:rsidRDefault="00B4532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管理员在优惠券列表中选择一个优惠券并点击“编辑”</w:t>
      </w:r>
    </w:p>
    <w:p w14:paraId="49412DB5" w14:textId="77777777" w:rsidR="00B45326" w:rsidRPr="00B45326" w:rsidRDefault="00B4532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修改优惠券信息</w:t>
      </w:r>
    </w:p>
    <w:p w14:paraId="64834FE5" w14:textId="77777777" w:rsidR="00B45326" w:rsidRPr="00B45326" w:rsidRDefault="00B4532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提交表单，后端验证数据</w:t>
      </w:r>
    </w:p>
    <w:p w14:paraId="1C9CE78C" w14:textId="77777777" w:rsidR="00B45326" w:rsidRPr="00B45326" w:rsidRDefault="00B4532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数据库更新相应优惠券记录</w:t>
      </w:r>
    </w:p>
    <w:p w14:paraId="4A6BBA27" w14:textId="77777777" w:rsidR="00B45326" w:rsidRPr="00B45326" w:rsidRDefault="00B4532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返回优惠券管理界面并刷新列表</w:t>
      </w:r>
    </w:p>
    <w:p w14:paraId="21D15145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删除优惠券流程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76279B81" w14:textId="77777777" w:rsidR="00B45326" w:rsidRPr="00B45326" w:rsidRDefault="00B4532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管理员在优惠券列表中选择一个优惠券并点击“删除”</w:t>
      </w:r>
    </w:p>
    <w:p w14:paraId="6885A317" w14:textId="77777777" w:rsidR="00B45326" w:rsidRPr="00B45326" w:rsidRDefault="00B4532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确认删除操作</w:t>
      </w:r>
    </w:p>
    <w:p w14:paraId="69CE93AD" w14:textId="77777777" w:rsidR="00B45326" w:rsidRPr="00B45326" w:rsidRDefault="00B4532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数据库删除相应优惠券记录</w:t>
      </w:r>
    </w:p>
    <w:p w14:paraId="35044A63" w14:textId="77777777" w:rsidR="00B45326" w:rsidRPr="00B45326" w:rsidRDefault="00B4532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返回优惠券管理界面并刷新列表</w:t>
      </w:r>
    </w:p>
    <w:p w14:paraId="00A67915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用户查看优惠券流程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0D7FC830" w14:textId="77777777" w:rsidR="00B45326" w:rsidRPr="00B45326" w:rsidRDefault="00B4532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用户登录并访问“我的优惠券”界面</w:t>
      </w:r>
    </w:p>
    <w:p w14:paraId="7A2F9DB2" w14:textId="77777777" w:rsidR="00B45326" w:rsidRPr="00B45326" w:rsidRDefault="00B4532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前端请求后端获取用户的优惠券列表</w:t>
      </w:r>
    </w:p>
    <w:p w14:paraId="0FC1AD37" w14:textId="77777777" w:rsidR="00B45326" w:rsidRPr="00B45326" w:rsidRDefault="00B4532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数据库查询用户的优惠券记录</w:t>
      </w:r>
    </w:p>
    <w:p w14:paraId="141ED64C" w14:textId="77777777" w:rsidR="00B45326" w:rsidRPr="00B45326" w:rsidRDefault="00B4532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返回优惠券数据并在界面展示</w:t>
      </w:r>
    </w:p>
    <w:p w14:paraId="2D5B7F74" w14:textId="77777777" w:rsidR="00816CD6" w:rsidRDefault="00816CD6" w:rsidP="00816CD6">
      <w:pPr>
        <w:pStyle w:val="3"/>
      </w:pPr>
      <w:bookmarkStart w:id="32" w:name="_Toc168081726"/>
      <w:r>
        <w:rPr>
          <w:rFonts w:hint="eastAsia"/>
        </w:rPr>
        <w:t>模块类图</w:t>
      </w:r>
      <w:bookmarkEnd w:id="32"/>
    </w:p>
    <w:p w14:paraId="2A354E7F" w14:textId="520A928B" w:rsidR="00816CD6" w:rsidRDefault="00B45326" w:rsidP="00816CD6">
      <w:r>
        <w:rPr>
          <w:noProof/>
        </w:rPr>
        <w:drawing>
          <wp:inline distT="0" distB="0" distL="0" distR="0" wp14:anchorId="7AA4B4BC" wp14:editId="6DC86162">
            <wp:extent cx="5274310" cy="1201420"/>
            <wp:effectExtent l="0" t="0" r="2540" b="0"/>
            <wp:docPr id="2120261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61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0E58" w14:textId="45E00701" w:rsidR="00B45326" w:rsidRDefault="00B45326" w:rsidP="00816CD6">
      <w:r>
        <w:rPr>
          <w:noProof/>
        </w:rPr>
        <w:lastRenderedPageBreak/>
        <w:drawing>
          <wp:inline distT="0" distB="0" distL="0" distR="0" wp14:anchorId="3E799205" wp14:editId="76A34160">
            <wp:extent cx="5274310" cy="1201420"/>
            <wp:effectExtent l="0" t="0" r="2540" b="0"/>
            <wp:docPr id="1671540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408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1465" w14:textId="63A5435D" w:rsidR="00B45326" w:rsidRDefault="00B45326" w:rsidP="00816CD6">
      <w:r>
        <w:rPr>
          <w:noProof/>
        </w:rPr>
        <w:drawing>
          <wp:inline distT="0" distB="0" distL="0" distR="0" wp14:anchorId="56163CB9" wp14:editId="14FE06D0">
            <wp:extent cx="5274310" cy="1201420"/>
            <wp:effectExtent l="0" t="0" r="2540" b="0"/>
            <wp:docPr id="465343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43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16C6" w14:textId="6BC73496" w:rsidR="00B45326" w:rsidRPr="00BD77E5" w:rsidRDefault="00B45326" w:rsidP="00816CD6">
      <w:r>
        <w:rPr>
          <w:noProof/>
        </w:rPr>
        <w:drawing>
          <wp:inline distT="0" distB="0" distL="0" distR="0" wp14:anchorId="54393CFA" wp14:editId="36CD585F">
            <wp:extent cx="5274310" cy="1201420"/>
            <wp:effectExtent l="0" t="0" r="2540" b="0"/>
            <wp:docPr id="1897654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54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314E" w14:textId="77777777" w:rsidR="00816CD6" w:rsidRDefault="00816CD6" w:rsidP="00816CD6">
      <w:pPr>
        <w:pStyle w:val="3"/>
      </w:pPr>
      <w:bookmarkStart w:id="33" w:name="_Toc168081727"/>
      <w:r>
        <w:rPr>
          <w:rFonts w:hint="eastAsia"/>
        </w:rPr>
        <w:t>模块数据流</w:t>
      </w:r>
      <w:bookmarkEnd w:id="33"/>
    </w:p>
    <w:p w14:paraId="5F8ED877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新增优惠券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0613463E" w14:textId="77777777" w:rsidR="00B45326" w:rsidRPr="00B45326" w:rsidRDefault="00B4532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用户输入优惠券信息并提交</w:t>
      </w:r>
    </w:p>
    <w:p w14:paraId="2C7A796A" w14:textId="77777777" w:rsidR="00B45326" w:rsidRPr="00B45326" w:rsidRDefault="00B4532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前端发送POST请求到后端</w:t>
      </w:r>
    </w:p>
    <w:p w14:paraId="71909685" w14:textId="77777777" w:rsidR="00B45326" w:rsidRPr="00B45326" w:rsidRDefault="00B4532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后端验证数据并插入数据库</w:t>
      </w:r>
    </w:p>
    <w:p w14:paraId="52EB634D" w14:textId="77777777" w:rsidR="00B45326" w:rsidRPr="00B45326" w:rsidRDefault="00B4532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返回成功/失败响应</w:t>
      </w:r>
    </w:p>
    <w:p w14:paraId="2B4D6BE6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编辑优惠券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543111BF" w14:textId="77777777" w:rsidR="00B45326" w:rsidRPr="00B45326" w:rsidRDefault="00B4532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用户修改优惠券信息并提交</w:t>
      </w:r>
    </w:p>
    <w:p w14:paraId="7982B941" w14:textId="77777777" w:rsidR="00B45326" w:rsidRPr="00B45326" w:rsidRDefault="00B4532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前端发送PUT请求到后端</w:t>
      </w:r>
    </w:p>
    <w:p w14:paraId="2709EFE5" w14:textId="77777777" w:rsidR="00B45326" w:rsidRPr="00B45326" w:rsidRDefault="00B4532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后端验证数据并更新数据库</w:t>
      </w:r>
    </w:p>
    <w:p w14:paraId="4344F2A4" w14:textId="77777777" w:rsidR="00B45326" w:rsidRPr="00B45326" w:rsidRDefault="00B4532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返回成功/失败响应</w:t>
      </w:r>
    </w:p>
    <w:p w14:paraId="471D5E3C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删除优惠券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4CB509C6" w14:textId="77777777" w:rsidR="00B45326" w:rsidRPr="00B45326" w:rsidRDefault="00B4532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lastRenderedPageBreak/>
        <w:t>用户点击删除按钮并确认</w:t>
      </w:r>
    </w:p>
    <w:p w14:paraId="5844D2EF" w14:textId="77777777" w:rsidR="00B45326" w:rsidRPr="00B45326" w:rsidRDefault="00B4532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前端发送DELETE请求到后端</w:t>
      </w:r>
    </w:p>
    <w:p w14:paraId="635D0B24" w14:textId="77777777" w:rsidR="00B45326" w:rsidRPr="00B45326" w:rsidRDefault="00B4532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后端删除数据库记录</w:t>
      </w:r>
    </w:p>
    <w:p w14:paraId="038148A3" w14:textId="77777777" w:rsidR="00B45326" w:rsidRPr="00B45326" w:rsidRDefault="00B4532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返回成功/失败响应</w:t>
      </w:r>
    </w:p>
    <w:p w14:paraId="11CC3F8D" w14:textId="77777777" w:rsidR="00B45326" w:rsidRPr="00B45326" w:rsidRDefault="00B45326" w:rsidP="00B45326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Symbol" w:cs="宋体"/>
          <w:sz w:val="24"/>
          <w:szCs w:val="24"/>
        </w:rPr>
        <w:t></w:t>
      </w:r>
      <w:r w:rsidRPr="00B45326">
        <w:rPr>
          <w:rFonts w:ascii="宋体" w:eastAsia="宋体" w:hAnsi="宋体" w:cs="宋体"/>
          <w:sz w:val="24"/>
          <w:szCs w:val="24"/>
        </w:rPr>
        <w:t xml:space="preserve">  </w:t>
      </w:r>
      <w:r w:rsidRPr="00B45326">
        <w:rPr>
          <w:rFonts w:ascii="宋体" w:eastAsia="宋体" w:hAnsi="宋体" w:cs="宋体"/>
          <w:b/>
          <w:bCs/>
          <w:sz w:val="24"/>
          <w:szCs w:val="24"/>
        </w:rPr>
        <w:t>查看用户优惠券</w:t>
      </w:r>
      <w:r w:rsidRPr="00B45326">
        <w:rPr>
          <w:rFonts w:ascii="宋体" w:eastAsia="宋体" w:hAnsi="宋体" w:cs="宋体"/>
          <w:sz w:val="24"/>
          <w:szCs w:val="24"/>
        </w:rPr>
        <w:t>：</w:t>
      </w:r>
    </w:p>
    <w:p w14:paraId="63AECFC0" w14:textId="77777777" w:rsidR="00B45326" w:rsidRPr="00B45326" w:rsidRDefault="00B4532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用户访问“我的优惠券”页面</w:t>
      </w:r>
    </w:p>
    <w:p w14:paraId="4464D630" w14:textId="77777777" w:rsidR="00B45326" w:rsidRPr="00B45326" w:rsidRDefault="00B4532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前端发送GET请求到后端</w:t>
      </w:r>
    </w:p>
    <w:p w14:paraId="6B79B651" w14:textId="77777777" w:rsidR="00B45326" w:rsidRPr="00B45326" w:rsidRDefault="00B4532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后端查询数据库并返回用户的优惠券列表</w:t>
      </w:r>
    </w:p>
    <w:p w14:paraId="609D6F00" w14:textId="0C2050F8" w:rsidR="00816CD6" w:rsidRPr="00B45326" w:rsidRDefault="00B4532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B45326">
        <w:rPr>
          <w:rFonts w:ascii="宋体" w:eastAsia="宋体" w:hAnsi="宋体" w:cs="宋体"/>
          <w:sz w:val="24"/>
          <w:szCs w:val="24"/>
        </w:rPr>
        <w:t>前端展示优惠券信息</w:t>
      </w:r>
    </w:p>
    <w:p w14:paraId="16B7E3B0" w14:textId="77777777" w:rsidR="00816CD6" w:rsidRDefault="00816CD6" w:rsidP="00816CD6"/>
    <w:p w14:paraId="756448AB" w14:textId="1A577715" w:rsidR="00816CD6" w:rsidRDefault="00816CD6" w:rsidP="00816CD6">
      <w:pPr>
        <w:pStyle w:val="2"/>
      </w:pPr>
      <w:bookmarkStart w:id="34" w:name="_Toc168081728"/>
      <w:r>
        <w:rPr>
          <w:rFonts w:hint="eastAsia"/>
        </w:rPr>
        <w:t>评论模块详细设计</w:t>
      </w:r>
      <w:bookmarkEnd w:id="34"/>
    </w:p>
    <w:p w14:paraId="2344BFDC" w14:textId="77777777" w:rsidR="00816CD6" w:rsidRDefault="00816CD6" w:rsidP="00816CD6">
      <w:pPr>
        <w:pStyle w:val="3"/>
      </w:pPr>
      <w:bookmarkStart w:id="35" w:name="_Toc168081729"/>
      <w:r>
        <w:rPr>
          <w:rFonts w:hint="eastAsia"/>
        </w:rPr>
        <w:t>模块界面</w:t>
      </w:r>
      <w:bookmarkEnd w:id="35"/>
    </w:p>
    <w:p w14:paraId="00C7AC31" w14:textId="27B1C2CF" w:rsidR="00E71FC8" w:rsidRPr="00E71FC8" w:rsidRDefault="00E71FC8" w:rsidP="00E71FC8">
      <w:pPr>
        <w:pStyle w:val="aff4"/>
      </w:pPr>
      <w:r w:rsidRPr="00E71FC8">
        <w:rPr>
          <w:rFonts w:hAnsi="Symbol"/>
        </w:rPr>
        <w:t xml:space="preserve"> </w:t>
      </w:r>
      <w:r w:rsidRPr="00E71FC8">
        <w:rPr>
          <w:rFonts w:hAnsi="Symbol"/>
        </w:rPr>
        <w:t></w:t>
      </w:r>
      <w:r w:rsidRPr="00E71FC8">
        <w:t xml:space="preserve">  </w:t>
      </w:r>
      <w:r w:rsidRPr="00E71FC8">
        <w:rPr>
          <w:b/>
          <w:bCs/>
        </w:rPr>
        <w:t>商品详情页面</w:t>
      </w:r>
      <w:r w:rsidRPr="00E71FC8">
        <w:t>：</w:t>
      </w:r>
    </w:p>
    <w:p w14:paraId="072594EB" w14:textId="77777777" w:rsidR="00E71FC8" w:rsidRPr="00E71FC8" w:rsidRDefault="00E71FC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显示商品的详细信息</w:t>
      </w:r>
    </w:p>
    <w:p w14:paraId="47CEA8EE" w14:textId="77777777" w:rsidR="00E71FC8" w:rsidRPr="00E71FC8" w:rsidRDefault="00E71FC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显示用户评论列表</w:t>
      </w:r>
    </w:p>
    <w:p w14:paraId="5E338238" w14:textId="77777777" w:rsidR="00E71FC8" w:rsidRPr="00E71FC8" w:rsidRDefault="00E71FC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提交评论的输入框和提交按钮</w:t>
      </w:r>
    </w:p>
    <w:p w14:paraId="79179913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评论管理界面（后台）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19585BFA" w14:textId="77777777" w:rsidR="00E71FC8" w:rsidRPr="00E71FC8" w:rsidRDefault="00E71FC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显示所有商品的评论列表</w:t>
      </w:r>
    </w:p>
    <w:p w14:paraId="6DCD32DA" w14:textId="77777777" w:rsidR="00E71FC8" w:rsidRPr="00E71FC8" w:rsidRDefault="00E71FC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筛选和搜索评论</w:t>
      </w:r>
    </w:p>
    <w:p w14:paraId="7424B566" w14:textId="77777777" w:rsidR="00E71FC8" w:rsidRPr="00E71FC8" w:rsidRDefault="00E71FC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审核、删除评论的操作按钮</w:t>
      </w:r>
    </w:p>
    <w:p w14:paraId="3F5012F3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用户个人中心评论界面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7DF3C8B8" w14:textId="77777777" w:rsidR="00E71FC8" w:rsidRPr="00E71FC8" w:rsidRDefault="00E71FC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显示用户发表的所有评论</w:t>
      </w:r>
    </w:p>
    <w:p w14:paraId="0C682FE3" w14:textId="77777777" w:rsidR="00E71FC8" w:rsidRPr="00E71FC8" w:rsidRDefault="00E71FC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编辑、删除评论的操作按钮</w:t>
      </w:r>
    </w:p>
    <w:p w14:paraId="1392047C" w14:textId="1401C074" w:rsidR="00816CD6" w:rsidRPr="00E71FC8" w:rsidRDefault="00816CD6" w:rsidP="00E71FC8"/>
    <w:p w14:paraId="63C2C211" w14:textId="77777777" w:rsidR="00816CD6" w:rsidRDefault="00816CD6" w:rsidP="00816CD6">
      <w:pPr>
        <w:pStyle w:val="3"/>
      </w:pPr>
      <w:bookmarkStart w:id="36" w:name="_Toc168081730"/>
      <w:r>
        <w:rPr>
          <w:rFonts w:hint="eastAsia"/>
        </w:rPr>
        <w:t>模块内处理流程</w:t>
      </w:r>
      <w:bookmarkEnd w:id="36"/>
    </w:p>
    <w:p w14:paraId="46D8D478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提交评论流程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075BDC5C" w14:textId="77777777" w:rsidR="00E71FC8" w:rsidRPr="00E71FC8" w:rsidRDefault="00E71FC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lastRenderedPageBreak/>
        <w:t>用户在商品详情页面输入评论内容</w:t>
      </w:r>
    </w:p>
    <w:p w14:paraId="6A2163F3" w14:textId="77777777" w:rsidR="00E71FC8" w:rsidRPr="00E71FC8" w:rsidRDefault="00E71FC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点击“提交评论”按钮</w:t>
      </w:r>
    </w:p>
    <w:p w14:paraId="1E0459C4" w14:textId="77777777" w:rsidR="00E71FC8" w:rsidRPr="00E71FC8" w:rsidRDefault="00E71FC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前端发送评论数据到后端</w:t>
      </w:r>
    </w:p>
    <w:p w14:paraId="27F46AAE" w14:textId="77777777" w:rsidR="00E71FC8" w:rsidRPr="00E71FC8" w:rsidRDefault="00E71FC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后端验证数据并插入数据库</w:t>
      </w:r>
    </w:p>
    <w:p w14:paraId="66AD4AB5" w14:textId="77777777" w:rsidR="00E71FC8" w:rsidRPr="00E71FC8" w:rsidRDefault="00E71FC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返回成功/失败响应并刷新评论列表</w:t>
      </w:r>
    </w:p>
    <w:p w14:paraId="2117F61F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审核评论流程（后台）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2F49BA1C" w14:textId="77777777" w:rsidR="00E71FC8" w:rsidRPr="00E71FC8" w:rsidRDefault="00E71FC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管理员在评论管理界面选择待审核评论</w:t>
      </w:r>
    </w:p>
    <w:p w14:paraId="3A759C83" w14:textId="77777777" w:rsidR="00E71FC8" w:rsidRPr="00E71FC8" w:rsidRDefault="00E71FC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点击“审核通过”或“审核不通过”按钮</w:t>
      </w:r>
    </w:p>
    <w:p w14:paraId="4D022D59" w14:textId="77777777" w:rsidR="00E71FC8" w:rsidRPr="00E71FC8" w:rsidRDefault="00E71FC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后端更新评论状态</w:t>
      </w:r>
    </w:p>
    <w:p w14:paraId="67928E6A" w14:textId="77777777" w:rsidR="00E71FC8" w:rsidRPr="00E71FC8" w:rsidRDefault="00E71FC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返回成功/失败响应并刷新评论列表</w:t>
      </w:r>
    </w:p>
    <w:p w14:paraId="7C6E659A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删除评论流程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323CB0C5" w14:textId="77777777" w:rsidR="00E71FC8" w:rsidRPr="00E71FC8" w:rsidRDefault="00E71FC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用户或管理员在评论列表中选择评论并点击“删除”</w:t>
      </w:r>
    </w:p>
    <w:p w14:paraId="5D5637BA" w14:textId="77777777" w:rsidR="00E71FC8" w:rsidRPr="00E71FC8" w:rsidRDefault="00E71FC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确认删除操作</w:t>
      </w:r>
    </w:p>
    <w:p w14:paraId="4FA4C352" w14:textId="77777777" w:rsidR="00E71FC8" w:rsidRPr="00E71FC8" w:rsidRDefault="00E71FC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后端删除数据库记录</w:t>
      </w:r>
    </w:p>
    <w:p w14:paraId="7249D161" w14:textId="2A4BCF2F" w:rsidR="00E71FC8" w:rsidRPr="00E71FC8" w:rsidRDefault="00E71FC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返回成功/失败响应并刷新评论列表</w:t>
      </w:r>
    </w:p>
    <w:p w14:paraId="7C896107" w14:textId="7B26B947" w:rsidR="00816CD6" w:rsidRDefault="00816CD6" w:rsidP="00816CD6">
      <w:pPr>
        <w:pStyle w:val="3"/>
      </w:pPr>
      <w:bookmarkStart w:id="37" w:name="_Toc168081731"/>
      <w:r>
        <w:rPr>
          <w:rFonts w:hint="eastAsia"/>
        </w:rPr>
        <w:t>模块类图</w:t>
      </w:r>
      <w:bookmarkEnd w:id="37"/>
    </w:p>
    <w:p w14:paraId="3D5C40AE" w14:textId="1B9D4D42" w:rsidR="00816CD6" w:rsidRDefault="00E71FC8" w:rsidP="00816CD6">
      <w:r>
        <w:rPr>
          <w:noProof/>
        </w:rPr>
        <w:drawing>
          <wp:inline distT="0" distB="0" distL="0" distR="0" wp14:anchorId="7CA98EE0" wp14:editId="0E700F50">
            <wp:extent cx="5274310" cy="1201420"/>
            <wp:effectExtent l="0" t="0" r="2540" b="0"/>
            <wp:docPr id="1645385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852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750D" w14:textId="5672198C" w:rsidR="00E71FC8" w:rsidRDefault="00E71FC8" w:rsidP="00816CD6">
      <w:r>
        <w:rPr>
          <w:noProof/>
        </w:rPr>
        <w:drawing>
          <wp:inline distT="0" distB="0" distL="0" distR="0" wp14:anchorId="724AFBFA" wp14:editId="7643C938">
            <wp:extent cx="5274310" cy="1201420"/>
            <wp:effectExtent l="0" t="0" r="2540" b="0"/>
            <wp:docPr id="1823016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169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9CAC" w14:textId="56AA485A" w:rsidR="00E71FC8" w:rsidRPr="00BD77E5" w:rsidRDefault="00E71FC8" w:rsidP="00816CD6">
      <w:r>
        <w:rPr>
          <w:noProof/>
        </w:rPr>
        <w:lastRenderedPageBreak/>
        <w:drawing>
          <wp:inline distT="0" distB="0" distL="0" distR="0" wp14:anchorId="5DA69888" wp14:editId="24986779">
            <wp:extent cx="5274310" cy="1201420"/>
            <wp:effectExtent l="0" t="0" r="2540" b="0"/>
            <wp:docPr id="1971068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68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29CF" w14:textId="3FD62CBE" w:rsidR="00816CD6" w:rsidRDefault="00816CD6" w:rsidP="00816CD6">
      <w:pPr>
        <w:pStyle w:val="3"/>
      </w:pPr>
      <w:bookmarkStart w:id="38" w:name="_Toc168081732"/>
      <w:r>
        <w:rPr>
          <w:rFonts w:hint="eastAsia"/>
        </w:rPr>
        <w:t>模块数据流</w:t>
      </w:r>
      <w:bookmarkEnd w:id="38"/>
    </w:p>
    <w:p w14:paraId="62234FCC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提交评论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7FB93785" w14:textId="77777777" w:rsidR="00E71FC8" w:rsidRPr="00E71FC8" w:rsidRDefault="00E71FC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用户输入评论并提交</w:t>
      </w:r>
    </w:p>
    <w:p w14:paraId="7F93F787" w14:textId="77777777" w:rsidR="00E71FC8" w:rsidRPr="00E71FC8" w:rsidRDefault="00E71FC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前端发送POST请求到后端</w:t>
      </w:r>
    </w:p>
    <w:p w14:paraId="6A8BECF4" w14:textId="77777777" w:rsidR="00E71FC8" w:rsidRPr="00E71FC8" w:rsidRDefault="00E71FC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后端验证数据并插入数据库</w:t>
      </w:r>
    </w:p>
    <w:p w14:paraId="150E30AC" w14:textId="77777777" w:rsidR="00E71FC8" w:rsidRPr="00E71FC8" w:rsidRDefault="00E71FC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返回成功/失败响应并更新前端界面</w:t>
      </w:r>
    </w:p>
    <w:p w14:paraId="5C6DFCC4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审核评论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0286D395" w14:textId="77777777" w:rsidR="00E71FC8" w:rsidRPr="00E71FC8" w:rsidRDefault="00E71FC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管理员选择待审核评论并操作</w:t>
      </w:r>
    </w:p>
    <w:p w14:paraId="096FAF95" w14:textId="77777777" w:rsidR="00E71FC8" w:rsidRPr="00E71FC8" w:rsidRDefault="00E71FC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前端发送PUT请求到后端</w:t>
      </w:r>
    </w:p>
    <w:p w14:paraId="1CAFA04E" w14:textId="77777777" w:rsidR="00E71FC8" w:rsidRPr="00E71FC8" w:rsidRDefault="00E71FC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后端更新评论状态</w:t>
      </w:r>
    </w:p>
    <w:p w14:paraId="18A58B26" w14:textId="77777777" w:rsidR="00E71FC8" w:rsidRPr="00E71FC8" w:rsidRDefault="00E71FC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返回成功/失败响应并更新前端界面</w:t>
      </w:r>
    </w:p>
    <w:p w14:paraId="21D7EB97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删除评论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7375B337" w14:textId="77777777" w:rsidR="00E71FC8" w:rsidRPr="00E71FC8" w:rsidRDefault="00E71FC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用户或管理员选择评论并操作</w:t>
      </w:r>
    </w:p>
    <w:p w14:paraId="056945C0" w14:textId="77777777" w:rsidR="00E71FC8" w:rsidRPr="00E71FC8" w:rsidRDefault="00E71FC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前端发送DELETE请求到后端</w:t>
      </w:r>
    </w:p>
    <w:p w14:paraId="32A57CE4" w14:textId="77777777" w:rsidR="00E71FC8" w:rsidRPr="00E71FC8" w:rsidRDefault="00E71FC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后端删除数据库记录</w:t>
      </w:r>
    </w:p>
    <w:p w14:paraId="41D387C8" w14:textId="2727A98A" w:rsidR="00E71FC8" w:rsidRPr="00E71FC8" w:rsidRDefault="00E71FC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返回成功/失败响应并更新前端界面</w:t>
      </w:r>
    </w:p>
    <w:p w14:paraId="26F480D9" w14:textId="77777777" w:rsidR="00E71FC8" w:rsidRPr="00BD77E5" w:rsidRDefault="00E71FC8" w:rsidP="00816CD6"/>
    <w:p w14:paraId="28802856" w14:textId="0F327379" w:rsidR="00816CD6" w:rsidRDefault="00816CD6" w:rsidP="00816CD6">
      <w:pPr>
        <w:pStyle w:val="2"/>
      </w:pPr>
      <w:bookmarkStart w:id="39" w:name="_Toc168081733"/>
      <w:r>
        <w:rPr>
          <w:rFonts w:hint="eastAsia"/>
        </w:rPr>
        <w:t>媒资模块详细设计</w:t>
      </w:r>
      <w:bookmarkEnd w:id="39"/>
    </w:p>
    <w:p w14:paraId="57983E90" w14:textId="77777777" w:rsidR="00816CD6" w:rsidRDefault="00816CD6" w:rsidP="00816CD6">
      <w:pPr>
        <w:pStyle w:val="3"/>
      </w:pPr>
      <w:bookmarkStart w:id="40" w:name="_Toc168081734"/>
      <w:r>
        <w:rPr>
          <w:rFonts w:hint="eastAsia"/>
        </w:rPr>
        <w:t>模块界面</w:t>
      </w:r>
      <w:bookmarkEnd w:id="40"/>
    </w:p>
    <w:p w14:paraId="5B7A979C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商品详情页面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09171C42" w14:textId="77777777" w:rsidR="00E71FC8" w:rsidRPr="00E71FC8" w:rsidRDefault="00E71FC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显示商品的详细信息，包括图片、视频等媒资内容</w:t>
      </w:r>
    </w:p>
    <w:p w14:paraId="56A3C89F" w14:textId="77777777" w:rsidR="00E71FC8" w:rsidRPr="00E71FC8" w:rsidRDefault="00E71FC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lastRenderedPageBreak/>
        <w:t>提供媒资的浏览和放大查看功能</w:t>
      </w:r>
    </w:p>
    <w:p w14:paraId="645461E3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媒资管理界面（后台）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143C3169" w14:textId="77777777" w:rsidR="00E71FC8" w:rsidRPr="00E71FC8" w:rsidRDefault="00E71FC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显示所有商品的媒资列表</w:t>
      </w:r>
    </w:p>
    <w:p w14:paraId="64404ADB" w14:textId="77777777" w:rsidR="00E71FC8" w:rsidRPr="00E71FC8" w:rsidRDefault="00E71FC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提供上传、删除、编辑媒资的操作按钮</w:t>
      </w:r>
    </w:p>
    <w:p w14:paraId="118498DD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用户上传媒资界面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26E91FF1" w14:textId="77777777" w:rsidR="00E71FC8" w:rsidRPr="00E71FC8" w:rsidRDefault="00E71FC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用户上传商品评论图片或视频的界面</w:t>
      </w:r>
    </w:p>
    <w:p w14:paraId="587B293B" w14:textId="77777777" w:rsidR="00E71FC8" w:rsidRPr="00E71FC8" w:rsidRDefault="00E71FC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提供上传文件的输入框和提交按钮</w:t>
      </w:r>
    </w:p>
    <w:p w14:paraId="6F24A397" w14:textId="77777777" w:rsidR="00816CD6" w:rsidRPr="00E71FC8" w:rsidRDefault="00816CD6" w:rsidP="00816CD6"/>
    <w:p w14:paraId="6BA4B823" w14:textId="77777777" w:rsidR="00816CD6" w:rsidRDefault="00816CD6" w:rsidP="00816CD6">
      <w:pPr>
        <w:pStyle w:val="3"/>
      </w:pPr>
      <w:bookmarkStart w:id="41" w:name="_Toc168081735"/>
      <w:r>
        <w:rPr>
          <w:rFonts w:hint="eastAsia"/>
        </w:rPr>
        <w:t>模块内处理流程</w:t>
      </w:r>
      <w:bookmarkEnd w:id="41"/>
    </w:p>
    <w:p w14:paraId="6EBCF626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上传媒资流程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623BFC4D" w14:textId="77777777" w:rsidR="00E71FC8" w:rsidRPr="00E71FC8" w:rsidRDefault="00E71FC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用户或管理员在上传媒资界面选择文件</w:t>
      </w:r>
    </w:p>
    <w:p w14:paraId="324AF06A" w14:textId="77777777" w:rsidR="00E71FC8" w:rsidRPr="00E71FC8" w:rsidRDefault="00E71FC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点击“上传”按钮</w:t>
      </w:r>
    </w:p>
    <w:p w14:paraId="7FF5CF32" w14:textId="77777777" w:rsidR="00E71FC8" w:rsidRPr="00E71FC8" w:rsidRDefault="00E71FC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前端将文件发送到后端</w:t>
      </w:r>
    </w:p>
    <w:p w14:paraId="141AB651" w14:textId="77777777" w:rsidR="00E71FC8" w:rsidRPr="00E71FC8" w:rsidRDefault="00E71FC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后端保存文件并记录媒资信息到数据库</w:t>
      </w:r>
    </w:p>
    <w:p w14:paraId="5FD0EC5C" w14:textId="77777777" w:rsidR="00E71FC8" w:rsidRPr="00E71FC8" w:rsidRDefault="00E71FC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返回成功/失败响应并刷新媒资列表</w:t>
      </w:r>
    </w:p>
    <w:p w14:paraId="6D086255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删除媒资流程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75B139B5" w14:textId="77777777" w:rsidR="00E71FC8" w:rsidRPr="00E71FC8" w:rsidRDefault="00E71FC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管理员在媒资管理界面选择媒资并点击“删除”</w:t>
      </w:r>
    </w:p>
    <w:p w14:paraId="2AFFC513" w14:textId="77777777" w:rsidR="00E71FC8" w:rsidRPr="00E71FC8" w:rsidRDefault="00E71FC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确认删除操作</w:t>
      </w:r>
    </w:p>
    <w:p w14:paraId="3138282B" w14:textId="77777777" w:rsidR="00E71FC8" w:rsidRPr="00E71FC8" w:rsidRDefault="00E71FC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后端删除文件和数据库记录</w:t>
      </w:r>
    </w:p>
    <w:p w14:paraId="5269D149" w14:textId="77777777" w:rsidR="00E71FC8" w:rsidRPr="00E71FC8" w:rsidRDefault="00E71FC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返回成功/失败响应并刷新媒资列表</w:t>
      </w:r>
    </w:p>
    <w:p w14:paraId="408ECB4A" w14:textId="77777777" w:rsidR="00E71FC8" w:rsidRPr="00E71FC8" w:rsidRDefault="00E71FC8" w:rsidP="00E71FC8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Symbol" w:cs="宋体"/>
          <w:sz w:val="24"/>
          <w:szCs w:val="24"/>
        </w:rPr>
        <w:t></w:t>
      </w:r>
      <w:r w:rsidRPr="00E71FC8">
        <w:rPr>
          <w:rFonts w:ascii="宋体" w:eastAsia="宋体" w:hAnsi="宋体" w:cs="宋体"/>
          <w:sz w:val="24"/>
          <w:szCs w:val="24"/>
        </w:rPr>
        <w:t xml:space="preserve">  </w:t>
      </w:r>
      <w:r w:rsidRPr="00E71FC8">
        <w:rPr>
          <w:rFonts w:ascii="宋体" w:eastAsia="宋体" w:hAnsi="宋体" w:cs="宋体"/>
          <w:b/>
          <w:bCs/>
          <w:sz w:val="24"/>
          <w:szCs w:val="24"/>
        </w:rPr>
        <w:t>编辑媒资信息流程</w:t>
      </w:r>
      <w:r w:rsidRPr="00E71FC8">
        <w:rPr>
          <w:rFonts w:ascii="宋体" w:eastAsia="宋体" w:hAnsi="宋体" w:cs="宋体"/>
          <w:sz w:val="24"/>
          <w:szCs w:val="24"/>
        </w:rPr>
        <w:t>：</w:t>
      </w:r>
    </w:p>
    <w:p w14:paraId="4119B3B1" w14:textId="77777777" w:rsidR="00E71FC8" w:rsidRPr="00E71FC8" w:rsidRDefault="00E71FC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管理员在媒资管理界面选择媒资并点击“编辑”</w:t>
      </w:r>
    </w:p>
    <w:p w14:paraId="120F7707" w14:textId="77777777" w:rsidR="00E71FC8" w:rsidRPr="00E71FC8" w:rsidRDefault="00E71FC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修改媒资信息</w:t>
      </w:r>
    </w:p>
    <w:p w14:paraId="76560654" w14:textId="77777777" w:rsidR="00E71FC8" w:rsidRPr="00E71FC8" w:rsidRDefault="00E71FC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前端将修改后的数据发送到后端</w:t>
      </w:r>
    </w:p>
    <w:p w14:paraId="5D3DCCF5" w14:textId="77777777" w:rsidR="00E71FC8" w:rsidRPr="00E71FC8" w:rsidRDefault="00E71FC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后端更新数据库记录</w:t>
      </w:r>
    </w:p>
    <w:p w14:paraId="26ECCA5E" w14:textId="77777777" w:rsidR="00E71FC8" w:rsidRPr="00E71FC8" w:rsidRDefault="00E71FC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E71FC8">
        <w:rPr>
          <w:rFonts w:ascii="宋体" w:eastAsia="宋体" w:hAnsi="宋体" w:cs="宋体"/>
          <w:sz w:val="24"/>
          <w:szCs w:val="24"/>
        </w:rPr>
        <w:t>返回成功/失败响应并刷新媒资列表</w:t>
      </w:r>
    </w:p>
    <w:p w14:paraId="3645D7D6" w14:textId="77777777" w:rsidR="00816CD6" w:rsidRDefault="00816CD6" w:rsidP="00816CD6">
      <w:pPr>
        <w:pStyle w:val="3"/>
      </w:pPr>
      <w:bookmarkStart w:id="42" w:name="_Toc168081736"/>
      <w:r>
        <w:rPr>
          <w:rFonts w:hint="eastAsia"/>
        </w:rPr>
        <w:lastRenderedPageBreak/>
        <w:t>模块类图</w:t>
      </w:r>
      <w:bookmarkEnd w:id="42"/>
    </w:p>
    <w:p w14:paraId="3075ED2F" w14:textId="1AF73009" w:rsidR="00816CD6" w:rsidRDefault="00E71FC8" w:rsidP="00816CD6">
      <w:r>
        <w:rPr>
          <w:noProof/>
        </w:rPr>
        <w:drawing>
          <wp:inline distT="0" distB="0" distL="0" distR="0" wp14:anchorId="17FA8690" wp14:editId="1D083620">
            <wp:extent cx="5274310" cy="1201420"/>
            <wp:effectExtent l="0" t="0" r="2540" b="0"/>
            <wp:docPr id="894533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33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7E4F" w14:textId="7628E03D" w:rsidR="00E71FC8" w:rsidRPr="00BD77E5" w:rsidRDefault="00E71FC8" w:rsidP="00816CD6">
      <w:r>
        <w:rPr>
          <w:noProof/>
        </w:rPr>
        <w:drawing>
          <wp:inline distT="0" distB="0" distL="0" distR="0" wp14:anchorId="192F7CB9" wp14:editId="089D61A4">
            <wp:extent cx="5274310" cy="1201420"/>
            <wp:effectExtent l="0" t="0" r="2540" b="0"/>
            <wp:docPr id="2144715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58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DFA5" w14:textId="77777777" w:rsidR="00816CD6" w:rsidRDefault="00816CD6" w:rsidP="00816CD6">
      <w:pPr>
        <w:pStyle w:val="3"/>
      </w:pPr>
      <w:bookmarkStart w:id="43" w:name="_Toc168081737"/>
      <w:r>
        <w:rPr>
          <w:rFonts w:hint="eastAsia"/>
        </w:rPr>
        <w:t>模块数据流</w:t>
      </w:r>
      <w:bookmarkEnd w:id="43"/>
    </w:p>
    <w:p w14:paraId="768D8950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上传媒资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2ED9AE2F" w14:textId="77777777" w:rsidR="007E2312" w:rsidRPr="007E2312" w:rsidRDefault="007E231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用户或管理员选择文件并上传</w:t>
      </w:r>
    </w:p>
    <w:p w14:paraId="6FFC1F1B" w14:textId="77777777" w:rsidR="007E2312" w:rsidRPr="007E2312" w:rsidRDefault="007E231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前端发送POST请求到后端</w:t>
      </w:r>
    </w:p>
    <w:p w14:paraId="36424D70" w14:textId="77777777" w:rsidR="007E2312" w:rsidRPr="007E2312" w:rsidRDefault="007E231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后端保存文件并插入媒资记录到数据库</w:t>
      </w:r>
    </w:p>
    <w:p w14:paraId="28A19AA1" w14:textId="77777777" w:rsidR="007E2312" w:rsidRPr="007E2312" w:rsidRDefault="007E231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返回成功/失败响应并更新前端界面</w:t>
      </w:r>
    </w:p>
    <w:p w14:paraId="5AB5DD44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删除媒资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0DF65E2F" w14:textId="77777777" w:rsidR="007E2312" w:rsidRPr="007E2312" w:rsidRDefault="007E2312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管理员选择媒资并删除</w:t>
      </w:r>
    </w:p>
    <w:p w14:paraId="3F87FACE" w14:textId="77777777" w:rsidR="007E2312" w:rsidRPr="007E2312" w:rsidRDefault="007E2312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前端发送DELETE请求到后端</w:t>
      </w:r>
    </w:p>
    <w:p w14:paraId="5EAD807C" w14:textId="77777777" w:rsidR="007E2312" w:rsidRPr="007E2312" w:rsidRDefault="007E2312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后端删除文件和数据库记录</w:t>
      </w:r>
    </w:p>
    <w:p w14:paraId="4126F21C" w14:textId="77777777" w:rsidR="007E2312" w:rsidRPr="007E2312" w:rsidRDefault="007E2312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返回成功/失败响应并更新前端界面</w:t>
      </w:r>
    </w:p>
    <w:p w14:paraId="0E22E694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编辑媒资信息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6BF47D67" w14:textId="77777777" w:rsidR="007E2312" w:rsidRPr="007E2312" w:rsidRDefault="007E2312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管理员选择媒资并编辑信息</w:t>
      </w:r>
    </w:p>
    <w:p w14:paraId="1D7BB6C1" w14:textId="77777777" w:rsidR="007E2312" w:rsidRPr="007E2312" w:rsidRDefault="007E2312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前端发送PUT请求到后端</w:t>
      </w:r>
    </w:p>
    <w:p w14:paraId="2E1ED7F7" w14:textId="77777777" w:rsidR="007E2312" w:rsidRPr="007E2312" w:rsidRDefault="007E2312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后端更新数据库记录</w:t>
      </w:r>
    </w:p>
    <w:p w14:paraId="704FEE01" w14:textId="77777777" w:rsidR="007E2312" w:rsidRPr="007E2312" w:rsidRDefault="007E2312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返回成功/失败响应并更新前端界面</w:t>
      </w:r>
    </w:p>
    <w:p w14:paraId="50487FED" w14:textId="1934ACC3" w:rsidR="00816CD6" w:rsidRPr="007E2312" w:rsidRDefault="00816CD6" w:rsidP="00816CD6"/>
    <w:p w14:paraId="5DDCCC07" w14:textId="437118C0" w:rsidR="00816CD6" w:rsidRDefault="00816CD6" w:rsidP="00816CD6">
      <w:pPr>
        <w:pStyle w:val="2"/>
      </w:pPr>
      <w:bookmarkStart w:id="44" w:name="_Toc168081738"/>
      <w:r>
        <w:rPr>
          <w:rFonts w:hint="eastAsia"/>
        </w:rPr>
        <w:lastRenderedPageBreak/>
        <w:t>退款模块详细设计</w:t>
      </w:r>
      <w:bookmarkEnd w:id="44"/>
    </w:p>
    <w:p w14:paraId="7A8C0EBE" w14:textId="77777777" w:rsidR="00816CD6" w:rsidRDefault="00816CD6" w:rsidP="00816CD6">
      <w:pPr>
        <w:pStyle w:val="3"/>
      </w:pPr>
      <w:bookmarkStart w:id="45" w:name="_Toc168081739"/>
      <w:r>
        <w:rPr>
          <w:rFonts w:hint="eastAsia"/>
        </w:rPr>
        <w:t>模块界面</w:t>
      </w:r>
      <w:bookmarkEnd w:id="45"/>
    </w:p>
    <w:p w14:paraId="33E88CFB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用户退款申请页面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7B753C2B" w14:textId="77777777" w:rsidR="007E2312" w:rsidRPr="007E2312" w:rsidRDefault="007E2312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用户填写退款申请表单，包括订单号、退款理由、退款金额等信息</w:t>
      </w:r>
    </w:p>
    <w:p w14:paraId="5B92264B" w14:textId="77777777" w:rsidR="007E2312" w:rsidRPr="007E2312" w:rsidRDefault="007E2312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提交按钮</w:t>
      </w:r>
    </w:p>
    <w:p w14:paraId="10D40203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管理员退款管理界面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305DDCBF" w14:textId="77777777" w:rsidR="007E2312" w:rsidRPr="007E2312" w:rsidRDefault="007E231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显示所有退款申请的列表</w:t>
      </w:r>
    </w:p>
    <w:p w14:paraId="1BEA52F2" w14:textId="77777777" w:rsidR="007E2312" w:rsidRPr="007E2312" w:rsidRDefault="007E231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每个申请显示订单号、用户信息、申请日期、退款金额、申请状态等</w:t>
      </w:r>
    </w:p>
    <w:p w14:paraId="077CD34D" w14:textId="77777777" w:rsidR="007E2312" w:rsidRPr="007E2312" w:rsidRDefault="007E231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管理员可以选择审批或拒绝退款申请</w:t>
      </w:r>
    </w:p>
    <w:p w14:paraId="5AC2EC17" w14:textId="77777777" w:rsidR="007E2312" w:rsidRPr="007E2312" w:rsidRDefault="007E231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详细信息查看按钮，显示具体的退款申请详情</w:t>
      </w:r>
    </w:p>
    <w:p w14:paraId="02E81443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退款详情页面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1C5E0304" w14:textId="77777777" w:rsidR="007E2312" w:rsidRPr="007E2312" w:rsidRDefault="007E2312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显示选定退款申请的详细信息，包括订单号、用户信息、申请日期、退款理由、退款金额、支付状态等</w:t>
      </w:r>
    </w:p>
    <w:p w14:paraId="5DA67E87" w14:textId="77777777" w:rsidR="007E2312" w:rsidRPr="007E2312" w:rsidRDefault="007E2312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审批按钮和拒绝按钮</w:t>
      </w:r>
    </w:p>
    <w:p w14:paraId="133AA2B3" w14:textId="77777777" w:rsidR="00816CD6" w:rsidRPr="007E2312" w:rsidRDefault="00816CD6" w:rsidP="00816CD6"/>
    <w:p w14:paraId="4B806081" w14:textId="77777777" w:rsidR="00816CD6" w:rsidRDefault="00816CD6" w:rsidP="00816CD6">
      <w:pPr>
        <w:pStyle w:val="3"/>
      </w:pPr>
      <w:bookmarkStart w:id="46" w:name="_Toc168081740"/>
      <w:r>
        <w:rPr>
          <w:rFonts w:hint="eastAsia"/>
        </w:rPr>
        <w:t>模块内处理流程</w:t>
      </w:r>
      <w:bookmarkEnd w:id="46"/>
    </w:p>
    <w:p w14:paraId="11FFAC8D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用户提交退款申请流程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188B63BC" w14:textId="77777777" w:rsidR="007E2312" w:rsidRPr="007E2312" w:rsidRDefault="007E2312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用户在退款申请页面填写退款申请表单</w:t>
      </w:r>
    </w:p>
    <w:p w14:paraId="367DD3DA" w14:textId="77777777" w:rsidR="007E2312" w:rsidRPr="007E2312" w:rsidRDefault="007E2312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点击“提交”按钮</w:t>
      </w:r>
    </w:p>
    <w:p w14:paraId="143520A6" w14:textId="77777777" w:rsidR="007E2312" w:rsidRPr="007E2312" w:rsidRDefault="007E2312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前端将退款申请数据发送到后端</w:t>
      </w:r>
    </w:p>
    <w:p w14:paraId="55323A99" w14:textId="77777777" w:rsidR="007E2312" w:rsidRPr="007E2312" w:rsidRDefault="007E2312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后端保存退款申请记录到数据库</w:t>
      </w:r>
    </w:p>
    <w:p w14:paraId="02FEE590" w14:textId="77777777" w:rsidR="007E2312" w:rsidRPr="007E2312" w:rsidRDefault="007E2312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返回成功/失败响应，用户界面显示提交成功/失败信息</w:t>
      </w:r>
    </w:p>
    <w:p w14:paraId="07B980F6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管理员审批退款申请流程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729500F5" w14:textId="77777777" w:rsidR="007E2312" w:rsidRPr="007E2312" w:rsidRDefault="007E2312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管理员在退款管理界面选择退款申请并点击“查看详情”</w:t>
      </w:r>
    </w:p>
    <w:p w14:paraId="5952B28D" w14:textId="77777777" w:rsidR="007E2312" w:rsidRPr="007E2312" w:rsidRDefault="007E2312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在退款详情页面，管理员查看退款申请的详细信息</w:t>
      </w:r>
    </w:p>
    <w:p w14:paraId="5498AA02" w14:textId="77777777" w:rsidR="007E2312" w:rsidRPr="007E2312" w:rsidRDefault="007E2312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点击“审批”或“拒绝”按钮</w:t>
      </w:r>
    </w:p>
    <w:p w14:paraId="7FBEDFF2" w14:textId="77777777" w:rsidR="007E2312" w:rsidRPr="007E2312" w:rsidRDefault="007E2312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前端将操作请求发送到后端</w:t>
      </w:r>
    </w:p>
    <w:p w14:paraId="58A24338" w14:textId="77777777" w:rsidR="007E2312" w:rsidRPr="007E2312" w:rsidRDefault="007E2312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lastRenderedPageBreak/>
        <w:t>后端更新退款申请状态并处理相关业务逻辑</w:t>
      </w:r>
    </w:p>
    <w:p w14:paraId="63F9A25E" w14:textId="77777777" w:rsidR="007E2312" w:rsidRPr="007E2312" w:rsidRDefault="007E2312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返回成功/失败响应，刷新管理员界面</w:t>
      </w:r>
    </w:p>
    <w:p w14:paraId="7AD6E6FB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管理员查看退款详情流程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21682E89" w14:textId="77777777" w:rsidR="007E2312" w:rsidRPr="007E2312" w:rsidRDefault="007E231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管理员在退款管理界面选择退款申请并点击“查看详情”</w:t>
      </w:r>
    </w:p>
    <w:p w14:paraId="34CE0148" w14:textId="77777777" w:rsidR="007E2312" w:rsidRPr="007E2312" w:rsidRDefault="007E231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前端请求退款详情数据</w:t>
      </w:r>
    </w:p>
    <w:p w14:paraId="5E13F3E2" w14:textId="77777777" w:rsidR="007E2312" w:rsidRPr="007E2312" w:rsidRDefault="007E231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后端返回退款详情数据</w:t>
      </w:r>
    </w:p>
    <w:p w14:paraId="3E7FFEF1" w14:textId="77777777" w:rsidR="007E2312" w:rsidRPr="007E2312" w:rsidRDefault="007E231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前端显示退款申请的详细信息</w:t>
      </w:r>
    </w:p>
    <w:p w14:paraId="16E556A9" w14:textId="77777777" w:rsidR="00816CD6" w:rsidRDefault="00816CD6" w:rsidP="00816CD6">
      <w:pPr>
        <w:pStyle w:val="3"/>
      </w:pPr>
      <w:bookmarkStart w:id="47" w:name="_Toc168081741"/>
      <w:r>
        <w:rPr>
          <w:rFonts w:hint="eastAsia"/>
        </w:rPr>
        <w:t>模块类图</w:t>
      </w:r>
      <w:bookmarkEnd w:id="47"/>
    </w:p>
    <w:p w14:paraId="773A3ECC" w14:textId="64197C02" w:rsidR="00816CD6" w:rsidRPr="00BD77E5" w:rsidRDefault="007E2312" w:rsidP="00816CD6">
      <w:r>
        <w:rPr>
          <w:noProof/>
        </w:rPr>
        <w:drawing>
          <wp:inline distT="0" distB="0" distL="0" distR="0" wp14:anchorId="40B740A7" wp14:editId="24BCB584">
            <wp:extent cx="5274310" cy="1201420"/>
            <wp:effectExtent l="0" t="0" r="2540" b="0"/>
            <wp:docPr id="1896754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541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B2A" w14:textId="77777777" w:rsidR="00816CD6" w:rsidRDefault="00816CD6" w:rsidP="00816CD6">
      <w:pPr>
        <w:pStyle w:val="3"/>
      </w:pPr>
      <w:bookmarkStart w:id="48" w:name="_Toc168081742"/>
      <w:r>
        <w:rPr>
          <w:rFonts w:hint="eastAsia"/>
        </w:rPr>
        <w:t>模块数据流</w:t>
      </w:r>
      <w:bookmarkEnd w:id="48"/>
    </w:p>
    <w:p w14:paraId="46E90757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用户提交退款申请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74CB81B3" w14:textId="77777777" w:rsidR="007E2312" w:rsidRPr="007E2312" w:rsidRDefault="007E231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用户填写退款申请表单</w:t>
      </w:r>
    </w:p>
    <w:p w14:paraId="3E3B9BD9" w14:textId="77777777" w:rsidR="007E2312" w:rsidRPr="007E2312" w:rsidRDefault="007E231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前端发送POST请求到后端</w:t>
      </w:r>
    </w:p>
    <w:p w14:paraId="0FD6BC5C" w14:textId="77777777" w:rsidR="007E2312" w:rsidRPr="007E2312" w:rsidRDefault="007E231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后端保存退款申请记录到数据库</w:t>
      </w:r>
    </w:p>
    <w:p w14:paraId="3C04D7CF" w14:textId="77777777" w:rsidR="007E2312" w:rsidRPr="007E2312" w:rsidRDefault="007E231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返回成功/失败响应</w:t>
      </w:r>
    </w:p>
    <w:p w14:paraId="20D7F77E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管理员审批退款申请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183E67B4" w14:textId="77777777" w:rsidR="007E2312" w:rsidRPr="007E2312" w:rsidRDefault="007E231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管理员选择退款申请并查看详情</w:t>
      </w:r>
    </w:p>
    <w:p w14:paraId="2D1D3072" w14:textId="77777777" w:rsidR="007E2312" w:rsidRPr="007E2312" w:rsidRDefault="007E231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前端发送GET请求获取退款详情数据</w:t>
      </w:r>
    </w:p>
    <w:p w14:paraId="53D846E7" w14:textId="77777777" w:rsidR="007E2312" w:rsidRPr="007E2312" w:rsidRDefault="007E231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后端返回退款详情数据</w:t>
      </w:r>
    </w:p>
    <w:p w14:paraId="2B24DC51" w14:textId="77777777" w:rsidR="007E2312" w:rsidRPr="007E2312" w:rsidRDefault="007E231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管理员审批或拒绝退款申请</w:t>
      </w:r>
    </w:p>
    <w:p w14:paraId="4024E572" w14:textId="77777777" w:rsidR="007E2312" w:rsidRPr="007E2312" w:rsidRDefault="007E231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前端发送PUT请求更新退款申请状态</w:t>
      </w:r>
    </w:p>
    <w:p w14:paraId="62830DF8" w14:textId="77777777" w:rsidR="007E2312" w:rsidRPr="007E2312" w:rsidRDefault="007E231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后端更新数据库记录</w:t>
      </w:r>
    </w:p>
    <w:p w14:paraId="58BBCED7" w14:textId="77777777" w:rsidR="007E2312" w:rsidRPr="007E2312" w:rsidRDefault="007E231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返回成功/失败响应</w:t>
      </w:r>
    </w:p>
    <w:p w14:paraId="37FAEF97" w14:textId="77777777" w:rsidR="007E2312" w:rsidRPr="007E2312" w:rsidRDefault="007E2312" w:rsidP="007E2312">
      <w:p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Symbol" w:cs="宋体"/>
          <w:sz w:val="24"/>
          <w:szCs w:val="24"/>
        </w:rPr>
        <w:t></w:t>
      </w:r>
      <w:r w:rsidRPr="007E2312">
        <w:rPr>
          <w:rFonts w:ascii="宋体" w:eastAsia="宋体" w:hAnsi="宋体" w:cs="宋体"/>
          <w:sz w:val="24"/>
          <w:szCs w:val="24"/>
        </w:rPr>
        <w:t xml:space="preserve">  </w:t>
      </w:r>
      <w:r w:rsidRPr="007E2312">
        <w:rPr>
          <w:rFonts w:ascii="宋体" w:eastAsia="宋体" w:hAnsi="宋体" w:cs="宋体"/>
          <w:b/>
          <w:bCs/>
          <w:sz w:val="24"/>
          <w:szCs w:val="24"/>
        </w:rPr>
        <w:t>管理员查看退款详情</w:t>
      </w:r>
      <w:r w:rsidRPr="007E2312">
        <w:rPr>
          <w:rFonts w:ascii="宋体" w:eastAsia="宋体" w:hAnsi="宋体" w:cs="宋体"/>
          <w:sz w:val="24"/>
          <w:szCs w:val="24"/>
        </w:rPr>
        <w:t>：</w:t>
      </w:r>
    </w:p>
    <w:p w14:paraId="30C63365" w14:textId="77777777" w:rsidR="007E2312" w:rsidRPr="007E2312" w:rsidRDefault="007E2312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管理员选择退款申请并查看详情</w:t>
      </w:r>
    </w:p>
    <w:p w14:paraId="3EAE84BB" w14:textId="77777777" w:rsidR="007E2312" w:rsidRPr="007E2312" w:rsidRDefault="007E2312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lastRenderedPageBreak/>
        <w:t>前端发送GET请求获取退款详情数据</w:t>
      </w:r>
    </w:p>
    <w:p w14:paraId="4826C802" w14:textId="77777777" w:rsidR="007E2312" w:rsidRPr="007E2312" w:rsidRDefault="007E2312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后端返回退款详情数据</w:t>
      </w:r>
    </w:p>
    <w:p w14:paraId="12D3D8E9" w14:textId="77777777" w:rsidR="007E2312" w:rsidRPr="007E2312" w:rsidRDefault="007E2312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宋体" w:eastAsia="宋体" w:hAnsi="宋体" w:cs="宋体"/>
          <w:sz w:val="24"/>
          <w:szCs w:val="24"/>
        </w:rPr>
      </w:pPr>
      <w:r w:rsidRPr="007E2312">
        <w:rPr>
          <w:rFonts w:ascii="宋体" w:eastAsia="宋体" w:hAnsi="宋体" w:cs="宋体"/>
          <w:sz w:val="24"/>
          <w:szCs w:val="24"/>
        </w:rPr>
        <w:t>前端显示退款申请的详细信息</w:t>
      </w:r>
    </w:p>
    <w:p w14:paraId="5086C1E5" w14:textId="768C48CA" w:rsidR="00816CD6" w:rsidRPr="007E2312" w:rsidRDefault="00816CD6" w:rsidP="00816CD6"/>
    <w:p w14:paraId="35A08FF2" w14:textId="77777777" w:rsidR="00F50CF3" w:rsidRDefault="00F50CF3" w:rsidP="00A150B6"/>
    <w:p w14:paraId="2FBB03BC" w14:textId="4474137C" w:rsidR="00BD5B87" w:rsidRDefault="00BD5B87" w:rsidP="00BD5B87">
      <w:pPr>
        <w:pStyle w:val="1"/>
      </w:pPr>
      <w:bookmarkStart w:id="49" w:name="_Toc168081743"/>
      <w:r>
        <w:rPr>
          <w:rFonts w:hint="eastAsia"/>
        </w:rPr>
        <w:t>数据库设计</w:t>
      </w:r>
      <w:bookmarkEnd w:id="49"/>
    </w:p>
    <w:p w14:paraId="348B005D" w14:textId="6C4C0052" w:rsidR="00BD5B87" w:rsidRDefault="00BD5B87">
      <w:pPr>
        <w:pStyle w:val="2"/>
        <w:numPr>
          <w:ilvl w:val="1"/>
          <w:numId w:val="1"/>
        </w:numPr>
      </w:pPr>
      <w:bookmarkStart w:id="50" w:name="_Toc482719196"/>
      <w:bookmarkStart w:id="51" w:name="_Toc168081744"/>
      <w:r>
        <w:rPr>
          <w:rFonts w:hint="eastAsia"/>
        </w:rPr>
        <w:t>数据</w:t>
      </w:r>
      <w:r>
        <w:t>库设计综述</w:t>
      </w:r>
      <w:bookmarkEnd w:id="50"/>
      <w:bookmarkEnd w:id="51"/>
    </w:p>
    <w:p w14:paraId="5DD77549" w14:textId="77777777" w:rsidR="005C7DD9" w:rsidRPr="005C7DD9" w:rsidRDefault="005C7DD9" w:rsidP="005C7DD9">
      <w:pPr>
        <w:rPr>
          <w:b/>
          <w:bCs/>
          <w:iCs/>
        </w:rPr>
      </w:pPr>
      <w:r w:rsidRPr="005C7DD9">
        <w:rPr>
          <w:rFonts w:hint="eastAsia"/>
          <w:b/>
          <w:bCs/>
          <w:iCs/>
        </w:rPr>
        <w:t>1. MySQL</w:t>
      </w:r>
      <w:r w:rsidRPr="005C7DD9">
        <w:rPr>
          <w:rFonts w:hint="eastAsia"/>
          <w:b/>
          <w:bCs/>
          <w:iCs/>
        </w:rPr>
        <w:t>数据库选型原因</w:t>
      </w:r>
    </w:p>
    <w:p w14:paraId="2DBB50C1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稳定性和可靠性：</w:t>
      </w:r>
      <w:r w:rsidRPr="005C7DD9">
        <w:rPr>
          <w:rFonts w:hint="eastAsia"/>
          <w:iCs/>
        </w:rPr>
        <w:t xml:space="preserve">MySQL </w:t>
      </w:r>
      <w:r w:rsidRPr="005C7DD9">
        <w:rPr>
          <w:rFonts w:hint="eastAsia"/>
          <w:iCs/>
        </w:rPr>
        <w:t>是一个成熟的开源关系型数据库管理系统，具有很高的稳定性和可靠性，广泛应用于各种规模的互联网项目。</w:t>
      </w:r>
    </w:p>
    <w:p w14:paraId="0615D0C9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性能优越：</w:t>
      </w:r>
      <w:r w:rsidRPr="005C7DD9">
        <w:rPr>
          <w:rFonts w:hint="eastAsia"/>
          <w:iCs/>
        </w:rPr>
        <w:t>MySQL</w:t>
      </w:r>
      <w:r w:rsidRPr="005C7DD9">
        <w:rPr>
          <w:rFonts w:hint="eastAsia"/>
          <w:iCs/>
        </w:rPr>
        <w:t>在读操作方面性能卓越，适合电商平台这种读多写少的业务场景。同时，通过合理的配置和优化，</w:t>
      </w:r>
      <w:r w:rsidRPr="005C7DD9">
        <w:rPr>
          <w:rFonts w:hint="eastAsia"/>
          <w:iCs/>
        </w:rPr>
        <w:t>MySQL</w:t>
      </w:r>
      <w:r w:rsidRPr="005C7DD9">
        <w:rPr>
          <w:rFonts w:hint="eastAsia"/>
          <w:iCs/>
        </w:rPr>
        <w:t>能够满足高并发环境下的数据处理需求。</w:t>
      </w:r>
    </w:p>
    <w:p w14:paraId="0DF76C3D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扩展性强：</w:t>
      </w:r>
      <w:r w:rsidRPr="005C7DD9">
        <w:rPr>
          <w:rFonts w:hint="eastAsia"/>
          <w:iCs/>
        </w:rPr>
        <w:t xml:space="preserve">MySQL </w:t>
      </w:r>
      <w:r w:rsidRPr="005C7DD9">
        <w:rPr>
          <w:rFonts w:hint="eastAsia"/>
          <w:iCs/>
        </w:rPr>
        <w:t>支持主从复制和分布式架构，能够通过读写分离和分库分表等手段实现水平扩展，适应业务量的增长。</w:t>
      </w:r>
    </w:p>
    <w:p w14:paraId="680022FE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丰富的生态和工具：</w:t>
      </w:r>
      <w:r w:rsidRPr="005C7DD9">
        <w:rPr>
          <w:rFonts w:hint="eastAsia"/>
          <w:iCs/>
        </w:rPr>
        <w:t xml:space="preserve">MySQL </w:t>
      </w:r>
      <w:r w:rsidRPr="005C7DD9">
        <w:rPr>
          <w:rFonts w:hint="eastAsia"/>
          <w:iCs/>
        </w:rPr>
        <w:t>拥有丰富的生态系统和管理工具，如</w:t>
      </w:r>
      <w:r w:rsidRPr="005C7DD9">
        <w:rPr>
          <w:rFonts w:hint="eastAsia"/>
          <w:iCs/>
        </w:rPr>
        <w:t>MySQL Workbench</w:t>
      </w:r>
      <w:r w:rsidRPr="005C7DD9">
        <w:rPr>
          <w:rFonts w:hint="eastAsia"/>
          <w:iCs/>
        </w:rPr>
        <w:t>、</w:t>
      </w:r>
      <w:r w:rsidRPr="005C7DD9">
        <w:rPr>
          <w:rFonts w:hint="eastAsia"/>
          <w:iCs/>
        </w:rPr>
        <w:t>phpMyAdmin</w:t>
      </w:r>
      <w:r w:rsidRPr="005C7DD9">
        <w:rPr>
          <w:rFonts w:hint="eastAsia"/>
          <w:iCs/>
        </w:rPr>
        <w:t>等，方便开发和运维人员进行数据库管理和优化。</w:t>
      </w:r>
    </w:p>
    <w:p w14:paraId="34EAD638" w14:textId="684B6B5F" w:rsidR="005C7DD9" w:rsidRDefault="005C7DD9" w:rsidP="005C7DD9">
      <w:pPr>
        <w:rPr>
          <w:iCs/>
        </w:rPr>
      </w:pPr>
      <w:r w:rsidRPr="005C7DD9">
        <w:rPr>
          <w:rFonts w:hint="eastAsia"/>
          <w:iCs/>
        </w:rPr>
        <w:t>社区支持：</w:t>
      </w:r>
      <w:r w:rsidRPr="005C7DD9">
        <w:rPr>
          <w:rFonts w:hint="eastAsia"/>
          <w:iCs/>
        </w:rPr>
        <w:t xml:space="preserve">MySQL </w:t>
      </w:r>
      <w:r w:rsidRPr="005C7DD9">
        <w:rPr>
          <w:rFonts w:hint="eastAsia"/>
          <w:iCs/>
        </w:rPr>
        <w:t>作为开源软件，拥有庞大的用户社区，提供了丰富的文档和资源，遇到问题时能够迅速找到解决方案。</w:t>
      </w:r>
    </w:p>
    <w:p w14:paraId="0F75EC1A" w14:textId="77777777" w:rsidR="005C7DD9" w:rsidRPr="005C7DD9" w:rsidRDefault="005C7DD9" w:rsidP="005C7DD9">
      <w:pPr>
        <w:rPr>
          <w:b/>
          <w:bCs/>
          <w:iCs/>
        </w:rPr>
      </w:pPr>
      <w:r w:rsidRPr="005C7DD9">
        <w:rPr>
          <w:rFonts w:hint="eastAsia"/>
          <w:b/>
          <w:bCs/>
          <w:iCs/>
        </w:rPr>
        <w:t xml:space="preserve">2. </w:t>
      </w:r>
      <w:r w:rsidRPr="005C7DD9">
        <w:rPr>
          <w:rFonts w:hint="eastAsia"/>
          <w:b/>
          <w:bCs/>
          <w:iCs/>
        </w:rPr>
        <w:t>数据表规模</w:t>
      </w:r>
    </w:p>
    <w:p w14:paraId="642F8E83" w14:textId="2AAFEA5E" w:rsidR="005C7DD9" w:rsidRDefault="005C7DD9" w:rsidP="005C7DD9">
      <w:pPr>
        <w:rPr>
          <w:iCs/>
        </w:rPr>
      </w:pPr>
      <w:r w:rsidRPr="005C7DD9">
        <w:rPr>
          <w:rFonts w:hint="eastAsia"/>
          <w:iCs/>
        </w:rPr>
        <w:t>Koi-</w:t>
      </w:r>
      <w:r w:rsidRPr="005C7DD9">
        <w:rPr>
          <w:rFonts w:hint="eastAsia"/>
          <w:iCs/>
        </w:rPr>
        <w:t>鞋城</w:t>
      </w:r>
      <w:r w:rsidRPr="005C7DD9">
        <w:rPr>
          <w:rFonts w:hint="eastAsia"/>
          <w:iCs/>
        </w:rPr>
        <w:t>Online</w:t>
      </w:r>
      <w:r w:rsidRPr="005C7DD9">
        <w:rPr>
          <w:rFonts w:hint="eastAsia"/>
          <w:iCs/>
        </w:rPr>
        <w:t>系统中涉及多个模块，</w:t>
      </w:r>
      <w:r>
        <w:rPr>
          <w:rFonts w:hint="eastAsia"/>
          <w:iCs/>
        </w:rPr>
        <w:t>总共包含</w:t>
      </w:r>
      <w:r>
        <w:rPr>
          <w:rFonts w:hint="eastAsia"/>
          <w:iCs/>
        </w:rPr>
        <w:t>22</w:t>
      </w:r>
      <w:r>
        <w:rPr>
          <w:rFonts w:hint="eastAsia"/>
          <w:iCs/>
        </w:rPr>
        <w:t>张数据表。</w:t>
      </w:r>
      <w:r w:rsidRPr="005C7DD9">
        <w:rPr>
          <w:rFonts w:hint="eastAsia"/>
          <w:iCs/>
        </w:rPr>
        <w:t xml:space="preserve"> </w:t>
      </w:r>
    </w:p>
    <w:p w14:paraId="1D855A2C" w14:textId="77777777" w:rsidR="005C7DD9" w:rsidRPr="005C7DD9" w:rsidRDefault="005C7DD9" w:rsidP="005C7DD9">
      <w:pPr>
        <w:rPr>
          <w:b/>
          <w:bCs/>
          <w:iCs/>
        </w:rPr>
      </w:pPr>
      <w:r w:rsidRPr="005C7DD9">
        <w:rPr>
          <w:rFonts w:hint="eastAsia"/>
          <w:b/>
          <w:bCs/>
          <w:iCs/>
        </w:rPr>
        <w:t xml:space="preserve">3. </w:t>
      </w:r>
      <w:r w:rsidRPr="005C7DD9">
        <w:rPr>
          <w:rFonts w:hint="eastAsia"/>
          <w:b/>
          <w:bCs/>
          <w:iCs/>
        </w:rPr>
        <w:t>业务能力</w:t>
      </w:r>
    </w:p>
    <w:p w14:paraId="1FE1154A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高并发处理能力：通过使用</w:t>
      </w:r>
      <w:r w:rsidRPr="005C7DD9">
        <w:rPr>
          <w:rFonts w:hint="eastAsia"/>
          <w:iCs/>
        </w:rPr>
        <w:t>MySQL</w:t>
      </w:r>
      <w:r w:rsidRPr="005C7DD9">
        <w:rPr>
          <w:rFonts w:hint="eastAsia"/>
          <w:iCs/>
        </w:rPr>
        <w:t>的主从复制和读写分离技术，提升数据库的读写性能，支持高并发的用户访问和操作。</w:t>
      </w:r>
    </w:p>
    <w:p w14:paraId="18FA806B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数据一致性保障：通过事务管理和锁机制，确保数据库操作的原子性、一致性、隔离性和持久性（</w:t>
      </w:r>
      <w:r w:rsidRPr="005C7DD9">
        <w:rPr>
          <w:rFonts w:hint="eastAsia"/>
          <w:iCs/>
        </w:rPr>
        <w:t>ACID</w:t>
      </w:r>
      <w:r w:rsidRPr="005C7DD9">
        <w:rPr>
          <w:rFonts w:hint="eastAsia"/>
          <w:iCs/>
        </w:rPr>
        <w:t>），保障数据的一致性和完整性。</w:t>
      </w:r>
    </w:p>
    <w:p w14:paraId="5D1D35C0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快速数据查询：通过建立合适的索引（如</w:t>
      </w:r>
      <w:r w:rsidRPr="005C7DD9">
        <w:rPr>
          <w:rFonts w:hint="eastAsia"/>
          <w:iCs/>
        </w:rPr>
        <w:t>B</w:t>
      </w:r>
      <w:r w:rsidRPr="005C7DD9">
        <w:rPr>
          <w:rFonts w:hint="eastAsia"/>
          <w:iCs/>
        </w:rPr>
        <w:t>树索引、哈希索引等）和优化查询语句，提高数据查询的速度和效率，满足用户快速获取商品和订单信息的需求。</w:t>
      </w:r>
    </w:p>
    <w:p w14:paraId="44A3FF62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lastRenderedPageBreak/>
        <w:t>灵活的数据扩展：支持数据库的水平拆分和垂直拆分，通过分库分表技术将数据分布在多个物理节点上，提升系统的扩展性和容灾能力。</w:t>
      </w:r>
    </w:p>
    <w:p w14:paraId="6C2E35E6" w14:textId="62893D5F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备份与恢复能力：定期进行数据备份，通过全量备份和增量备份相结合的方式，保障数据的安全性和可恢复性，在数据丢失或系统故障时能够迅速恢复业务。</w:t>
      </w:r>
    </w:p>
    <w:p w14:paraId="4E0F6E57" w14:textId="3B618435" w:rsidR="00BD5B87" w:rsidRDefault="00BD5B87">
      <w:pPr>
        <w:pStyle w:val="2"/>
        <w:numPr>
          <w:ilvl w:val="1"/>
          <w:numId w:val="1"/>
        </w:numPr>
      </w:pPr>
      <w:bookmarkStart w:id="52" w:name="_Toc482719197"/>
      <w:bookmarkStart w:id="53" w:name="_Toc168081745"/>
      <w:r>
        <w:rPr>
          <w:rFonts w:hint="eastAsia"/>
        </w:rPr>
        <w:t>数据库</w:t>
      </w:r>
      <w:r>
        <w:t>逻辑结构</w:t>
      </w:r>
      <w:r>
        <w:rPr>
          <w:rFonts w:hint="eastAsia"/>
        </w:rPr>
        <w:t>设计</w:t>
      </w:r>
      <w:bookmarkEnd w:id="52"/>
      <w:bookmarkEnd w:id="53"/>
    </w:p>
    <w:p w14:paraId="297E0566" w14:textId="77777777" w:rsidR="005C7DD9" w:rsidRPr="005C7DD9" w:rsidRDefault="005C7DD9" w:rsidP="005C7DD9">
      <w:pPr>
        <w:rPr>
          <w:b/>
          <w:bCs/>
          <w:iCs/>
        </w:rPr>
      </w:pPr>
      <w:r w:rsidRPr="005C7DD9">
        <w:rPr>
          <w:rFonts w:hint="eastAsia"/>
          <w:b/>
          <w:bCs/>
          <w:iCs/>
        </w:rPr>
        <w:t xml:space="preserve">1. </w:t>
      </w:r>
      <w:r w:rsidRPr="005C7DD9">
        <w:rPr>
          <w:rFonts w:hint="eastAsia"/>
          <w:b/>
          <w:bCs/>
          <w:iCs/>
        </w:rPr>
        <w:t>数据库逻辑模式（概念模式）</w:t>
      </w:r>
    </w:p>
    <w:p w14:paraId="79F3EB69" w14:textId="0D973221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逻辑模式是数据库的核心模式，描述了数据库中所有数据的结构、数据类型及其关系。它通常通过</w:t>
      </w:r>
      <w:r w:rsidRPr="005C7DD9">
        <w:rPr>
          <w:rFonts w:hint="eastAsia"/>
          <w:iCs/>
        </w:rPr>
        <w:t>E-R</w:t>
      </w:r>
      <w:r w:rsidRPr="005C7DD9">
        <w:rPr>
          <w:rFonts w:hint="eastAsia"/>
          <w:iCs/>
        </w:rPr>
        <w:t>图（实体</w:t>
      </w:r>
      <w:r w:rsidRPr="005C7DD9">
        <w:rPr>
          <w:rFonts w:hint="eastAsia"/>
          <w:iCs/>
        </w:rPr>
        <w:t>-</w:t>
      </w:r>
      <w:r w:rsidRPr="005C7DD9">
        <w:rPr>
          <w:rFonts w:hint="eastAsia"/>
          <w:iCs/>
        </w:rPr>
        <w:t>关系图）或关系模式（表结构）来表示。在</w:t>
      </w:r>
      <w:r w:rsidRPr="005C7DD9">
        <w:rPr>
          <w:rFonts w:hint="eastAsia"/>
          <w:iCs/>
        </w:rPr>
        <w:t>Koi-</w:t>
      </w:r>
      <w:r w:rsidRPr="005C7DD9">
        <w:rPr>
          <w:rFonts w:hint="eastAsia"/>
          <w:iCs/>
        </w:rPr>
        <w:t>鞋城</w:t>
      </w:r>
      <w:r w:rsidRPr="005C7DD9">
        <w:rPr>
          <w:rFonts w:hint="eastAsia"/>
          <w:iCs/>
        </w:rPr>
        <w:t>Online</w:t>
      </w:r>
      <w:r w:rsidRPr="005C7DD9">
        <w:rPr>
          <w:rFonts w:hint="eastAsia"/>
          <w:iCs/>
        </w:rPr>
        <w:t>系统中，逻辑模式</w:t>
      </w:r>
      <w:r>
        <w:rPr>
          <w:rFonts w:hint="eastAsia"/>
          <w:iCs/>
        </w:rPr>
        <w:t>主要</w:t>
      </w:r>
      <w:r w:rsidRPr="005C7DD9">
        <w:rPr>
          <w:rFonts w:hint="eastAsia"/>
          <w:iCs/>
        </w:rPr>
        <w:t>包括以下几个主要实体和关系：</w:t>
      </w:r>
    </w:p>
    <w:p w14:paraId="1D9B25FD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用户（</w:t>
      </w:r>
      <w:r w:rsidRPr="005C7DD9">
        <w:rPr>
          <w:rFonts w:hint="eastAsia"/>
          <w:iCs/>
        </w:rPr>
        <w:t>Users</w:t>
      </w:r>
      <w:r w:rsidRPr="005C7DD9">
        <w:rPr>
          <w:rFonts w:hint="eastAsia"/>
          <w:iCs/>
        </w:rPr>
        <w:t>）</w:t>
      </w:r>
    </w:p>
    <w:p w14:paraId="640D24B6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商品（</w:t>
      </w:r>
      <w:r w:rsidRPr="005C7DD9">
        <w:rPr>
          <w:rFonts w:hint="eastAsia"/>
          <w:iCs/>
        </w:rPr>
        <w:t>Products</w:t>
      </w:r>
      <w:r w:rsidRPr="005C7DD9">
        <w:rPr>
          <w:rFonts w:hint="eastAsia"/>
          <w:iCs/>
        </w:rPr>
        <w:t>）</w:t>
      </w:r>
    </w:p>
    <w:p w14:paraId="67465718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订单（</w:t>
      </w:r>
      <w:r w:rsidRPr="005C7DD9">
        <w:rPr>
          <w:rFonts w:hint="eastAsia"/>
          <w:iCs/>
        </w:rPr>
        <w:t>Orders</w:t>
      </w:r>
      <w:r w:rsidRPr="005C7DD9">
        <w:rPr>
          <w:rFonts w:hint="eastAsia"/>
          <w:iCs/>
        </w:rPr>
        <w:t>）</w:t>
      </w:r>
    </w:p>
    <w:p w14:paraId="10883306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评论（</w:t>
      </w:r>
      <w:r w:rsidRPr="005C7DD9">
        <w:rPr>
          <w:rFonts w:hint="eastAsia"/>
          <w:iCs/>
        </w:rPr>
        <w:t>Comments</w:t>
      </w:r>
      <w:r w:rsidRPr="005C7DD9">
        <w:rPr>
          <w:rFonts w:hint="eastAsia"/>
          <w:iCs/>
        </w:rPr>
        <w:t>）</w:t>
      </w:r>
    </w:p>
    <w:p w14:paraId="541A37F5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优惠券（</w:t>
      </w:r>
      <w:r w:rsidRPr="005C7DD9">
        <w:rPr>
          <w:rFonts w:hint="eastAsia"/>
          <w:iCs/>
        </w:rPr>
        <w:t>Coupons</w:t>
      </w:r>
      <w:r w:rsidRPr="005C7DD9">
        <w:rPr>
          <w:rFonts w:hint="eastAsia"/>
          <w:iCs/>
        </w:rPr>
        <w:t>）</w:t>
      </w:r>
    </w:p>
    <w:p w14:paraId="0CE1967C" w14:textId="77777777" w:rsidR="005C7DD9" w:rsidRPr="005C7DD9" w:rsidRDefault="005C7DD9" w:rsidP="005C7DD9">
      <w:pPr>
        <w:rPr>
          <w:b/>
          <w:bCs/>
          <w:iCs/>
        </w:rPr>
      </w:pPr>
      <w:r w:rsidRPr="005C7DD9">
        <w:rPr>
          <w:rFonts w:hint="eastAsia"/>
          <w:b/>
          <w:bCs/>
          <w:iCs/>
        </w:rPr>
        <w:t xml:space="preserve">2. </w:t>
      </w:r>
      <w:r w:rsidRPr="005C7DD9">
        <w:rPr>
          <w:rFonts w:hint="eastAsia"/>
          <w:b/>
          <w:bCs/>
          <w:iCs/>
        </w:rPr>
        <w:t>外模式（视图模式）</w:t>
      </w:r>
    </w:p>
    <w:p w14:paraId="4556DCC7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外模式是逻辑模式的子集，为不同的用户或应用程序提供特定的视图。外模式可以限制用户只能访问和操作他们所需的数据，提供安全性和简化数据处理。在</w:t>
      </w:r>
      <w:r w:rsidRPr="005C7DD9">
        <w:rPr>
          <w:rFonts w:hint="eastAsia"/>
          <w:iCs/>
        </w:rPr>
        <w:t>Koi-</w:t>
      </w:r>
      <w:r w:rsidRPr="005C7DD9">
        <w:rPr>
          <w:rFonts w:hint="eastAsia"/>
          <w:iCs/>
        </w:rPr>
        <w:t>鞋城</w:t>
      </w:r>
      <w:r w:rsidRPr="005C7DD9">
        <w:rPr>
          <w:rFonts w:hint="eastAsia"/>
          <w:iCs/>
        </w:rPr>
        <w:t>Online</w:t>
      </w:r>
      <w:r w:rsidRPr="005C7DD9">
        <w:rPr>
          <w:rFonts w:hint="eastAsia"/>
          <w:iCs/>
        </w:rPr>
        <w:t>系统中，可能存在以下外模式：</w:t>
      </w:r>
    </w:p>
    <w:p w14:paraId="30608DF1" w14:textId="77777777" w:rsidR="005C7DD9" w:rsidRPr="005C7DD9" w:rsidRDefault="005C7DD9" w:rsidP="005C7DD9">
      <w:pPr>
        <w:rPr>
          <w:iCs/>
        </w:rPr>
      </w:pPr>
    </w:p>
    <w:p w14:paraId="0332339E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用户视图：展示用户的基本信息和订单记录。</w:t>
      </w:r>
    </w:p>
    <w:p w14:paraId="37F2D871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管理员视图：展示所有用户、商品、订单、评论和优惠券的管理操作。</w:t>
      </w:r>
    </w:p>
    <w:p w14:paraId="7A6628B0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客服视图：展示用户订单和评论的处理界面。</w:t>
      </w:r>
    </w:p>
    <w:p w14:paraId="3C33DD47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这些外模式是逻辑模式的不同视图，每个视图针对特定用户角色提供不同的数据访问权限和操作功能。</w:t>
      </w:r>
    </w:p>
    <w:p w14:paraId="2CBCB1A7" w14:textId="77777777" w:rsidR="005C7DD9" w:rsidRPr="005C7DD9" w:rsidRDefault="005C7DD9" w:rsidP="005C7DD9">
      <w:pPr>
        <w:rPr>
          <w:iCs/>
        </w:rPr>
      </w:pPr>
    </w:p>
    <w:p w14:paraId="5DF82ABC" w14:textId="77777777" w:rsidR="005C7DD9" w:rsidRPr="005C7DD9" w:rsidRDefault="005C7DD9" w:rsidP="005C7DD9">
      <w:pPr>
        <w:rPr>
          <w:b/>
          <w:bCs/>
          <w:iCs/>
        </w:rPr>
      </w:pPr>
      <w:r w:rsidRPr="005C7DD9">
        <w:rPr>
          <w:rFonts w:hint="eastAsia"/>
          <w:b/>
          <w:bCs/>
          <w:iCs/>
        </w:rPr>
        <w:t xml:space="preserve">3. </w:t>
      </w:r>
      <w:r w:rsidRPr="005C7DD9">
        <w:rPr>
          <w:rFonts w:hint="eastAsia"/>
          <w:b/>
          <w:bCs/>
          <w:iCs/>
        </w:rPr>
        <w:t>内模式（存储模式）</w:t>
      </w:r>
    </w:p>
    <w:p w14:paraId="148C4AB0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lastRenderedPageBreak/>
        <w:t>内模式描述了数据在物理存储设备上的具体存储方式，包括文件结构、索引、数据块和页等。内模式的设计直接影响数据库系统的性能和效率。在</w:t>
      </w:r>
      <w:r w:rsidRPr="005C7DD9">
        <w:rPr>
          <w:rFonts w:hint="eastAsia"/>
          <w:iCs/>
        </w:rPr>
        <w:t>Koi-</w:t>
      </w:r>
      <w:r w:rsidRPr="005C7DD9">
        <w:rPr>
          <w:rFonts w:hint="eastAsia"/>
          <w:iCs/>
        </w:rPr>
        <w:t>鞋城</w:t>
      </w:r>
      <w:r w:rsidRPr="005C7DD9">
        <w:rPr>
          <w:rFonts w:hint="eastAsia"/>
          <w:iCs/>
        </w:rPr>
        <w:t>Online</w:t>
      </w:r>
      <w:r w:rsidRPr="005C7DD9">
        <w:rPr>
          <w:rFonts w:hint="eastAsia"/>
          <w:iCs/>
        </w:rPr>
        <w:t>系统中，内模式涉及以下方面：</w:t>
      </w:r>
    </w:p>
    <w:p w14:paraId="6519F3FD" w14:textId="77777777" w:rsidR="005C7DD9" w:rsidRPr="005C7DD9" w:rsidRDefault="005C7DD9" w:rsidP="005C7DD9">
      <w:pPr>
        <w:rPr>
          <w:iCs/>
        </w:rPr>
      </w:pPr>
    </w:p>
    <w:p w14:paraId="2FB217A3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表和索引的物理存储结构：如</w:t>
      </w:r>
      <w:r w:rsidRPr="005C7DD9">
        <w:rPr>
          <w:rFonts w:hint="eastAsia"/>
          <w:iCs/>
        </w:rPr>
        <w:t>B</w:t>
      </w:r>
      <w:r w:rsidRPr="005C7DD9">
        <w:rPr>
          <w:rFonts w:hint="eastAsia"/>
          <w:iCs/>
        </w:rPr>
        <w:t>树索引、哈希索引等。</w:t>
      </w:r>
    </w:p>
    <w:p w14:paraId="5E41A32D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数据文件和日志文件的存储管理：如</w:t>
      </w:r>
      <w:r w:rsidRPr="005C7DD9">
        <w:rPr>
          <w:rFonts w:hint="eastAsia"/>
          <w:iCs/>
        </w:rPr>
        <w:t>InnoDB</w:t>
      </w:r>
      <w:r w:rsidRPr="005C7DD9">
        <w:rPr>
          <w:rFonts w:hint="eastAsia"/>
          <w:iCs/>
        </w:rPr>
        <w:t>存储引擎的表空间和事务日志。</w:t>
      </w:r>
    </w:p>
    <w:p w14:paraId="171DE2D2" w14:textId="77777777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数据分区和分片：根据业务需求对大表进行水平或垂直分区，提升查询和写入性能。</w:t>
      </w:r>
    </w:p>
    <w:p w14:paraId="6912A24A" w14:textId="70935439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备份和恢复策略：如全量备份、增量备份和日志备份等。</w:t>
      </w:r>
    </w:p>
    <w:p w14:paraId="0B3D1F95" w14:textId="13BE92A1" w:rsidR="00BD5B87" w:rsidRDefault="00BD5B87">
      <w:pPr>
        <w:pStyle w:val="2"/>
        <w:numPr>
          <w:ilvl w:val="1"/>
          <w:numId w:val="1"/>
        </w:numPr>
      </w:pPr>
      <w:bookmarkStart w:id="54" w:name="_Toc482719198"/>
      <w:bookmarkStart w:id="55" w:name="_Toc168081746"/>
      <w:r>
        <w:rPr>
          <w:rFonts w:hint="eastAsia"/>
        </w:rPr>
        <w:t>数据库</w:t>
      </w:r>
      <w:r>
        <w:t>物理结构设计</w:t>
      </w:r>
      <w:bookmarkEnd w:id="54"/>
      <w:bookmarkEnd w:id="55"/>
    </w:p>
    <w:p w14:paraId="1E96D7A1" w14:textId="4D40A29C" w:rsidR="005C7DD9" w:rsidRPr="005C7DD9" w:rsidRDefault="005C7DD9" w:rsidP="005C7DD9">
      <w:pPr>
        <w:rPr>
          <w:b/>
          <w:bCs/>
          <w:iCs/>
        </w:rPr>
      </w:pPr>
      <w:r w:rsidRPr="005C7DD9">
        <w:rPr>
          <w:rFonts w:hint="eastAsia"/>
          <w:b/>
          <w:bCs/>
          <w:iCs/>
        </w:rPr>
        <w:t>1.</w:t>
      </w:r>
      <w:r w:rsidRPr="005C7DD9">
        <w:rPr>
          <w:rFonts w:hint="eastAsia"/>
          <w:b/>
          <w:bCs/>
          <w:iCs/>
        </w:rPr>
        <w:t>数据的内存分配</w:t>
      </w:r>
    </w:p>
    <w:p w14:paraId="396A4744" w14:textId="111A7BC9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缓存和缓冲池：</w:t>
      </w:r>
    </w:p>
    <w:p w14:paraId="3D3CC44F" w14:textId="12D8A94E" w:rsidR="005C7DD9" w:rsidRPr="005C7DD9" w:rsidRDefault="005C7DD9" w:rsidP="005C7DD9">
      <w:pPr>
        <w:ind w:firstLine="420"/>
        <w:rPr>
          <w:iCs/>
        </w:rPr>
      </w:pPr>
      <w:r w:rsidRPr="005C7DD9">
        <w:rPr>
          <w:rFonts w:hint="eastAsia"/>
          <w:iCs/>
        </w:rPr>
        <w:t>缓存：使用缓存（如</w:t>
      </w:r>
      <w:r w:rsidRPr="005C7DD9">
        <w:rPr>
          <w:rFonts w:hint="eastAsia"/>
          <w:iCs/>
        </w:rPr>
        <w:t>Redis</w:t>
      </w:r>
      <w:r w:rsidRPr="005C7DD9">
        <w:rPr>
          <w:rFonts w:hint="eastAsia"/>
          <w:iCs/>
        </w:rPr>
        <w:t>）存储经常访问的数据，减少数据库的负载。</w:t>
      </w:r>
    </w:p>
    <w:p w14:paraId="5188DC91" w14:textId="5F43E4E9" w:rsidR="005C7DD9" w:rsidRDefault="005C7DD9" w:rsidP="005C7DD9">
      <w:pPr>
        <w:ind w:firstLine="420"/>
        <w:rPr>
          <w:iCs/>
        </w:rPr>
      </w:pPr>
      <w:r w:rsidRPr="005C7DD9">
        <w:rPr>
          <w:rFonts w:hint="eastAsia"/>
          <w:iCs/>
        </w:rPr>
        <w:t>缓冲池：数据库管理系统（如</w:t>
      </w:r>
      <w:r w:rsidRPr="005C7DD9">
        <w:rPr>
          <w:rFonts w:hint="eastAsia"/>
          <w:iCs/>
        </w:rPr>
        <w:t>MySQL</w:t>
      </w:r>
      <w:r w:rsidRPr="005C7DD9">
        <w:rPr>
          <w:rFonts w:hint="eastAsia"/>
          <w:iCs/>
        </w:rPr>
        <w:t>的</w:t>
      </w:r>
      <w:r w:rsidRPr="005C7DD9">
        <w:rPr>
          <w:rFonts w:hint="eastAsia"/>
          <w:iCs/>
        </w:rPr>
        <w:t>InnoDB</w:t>
      </w:r>
      <w:r w:rsidRPr="005C7DD9">
        <w:rPr>
          <w:rFonts w:hint="eastAsia"/>
          <w:iCs/>
        </w:rPr>
        <w:t>引擎）使用缓冲池来缓存数据页和索引页，提高数据访问速度。</w:t>
      </w:r>
    </w:p>
    <w:p w14:paraId="4A0DAE26" w14:textId="53457A6C" w:rsidR="005C7DD9" w:rsidRPr="005C7DD9" w:rsidRDefault="005C7DD9" w:rsidP="005C7DD9">
      <w:pPr>
        <w:rPr>
          <w:b/>
          <w:bCs/>
          <w:iCs/>
        </w:rPr>
      </w:pPr>
      <w:r w:rsidRPr="005C7DD9">
        <w:rPr>
          <w:rFonts w:hint="eastAsia"/>
          <w:b/>
          <w:bCs/>
          <w:iCs/>
        </w:rPr>
        <w:t>2.</w:t>
      </w:r>
      <w:r w:rsidRPr="005C7DD9">
        <w:rPr>
          <w:rFonts w:hint="eastAsia"/>
          <w:b/>
          <w:bCs/>
        </w:rPr>
        <w:t xml:space="preserve"> </w:t>
      </w:r>
      <w:r w:rsidRPr="005C7DD9">
        <w:rPr>
          <w:rFonts w:hint="eastAsia"/>
          <w:b/>
          <w:bCs/>
          <w:iCs/>
        </w:rPr>
        <w:t>空间要求</w:t>
      </w:r>
    </w:p>
    <w:p w14:paraId="42869F4D" w14:textId="7AF4B1BA" w:rsidR="005C7DD9" w:rsidRPr="005C7DD9" w:rsidRDefault="005C7DD9" w:rsidP="005C7DD9">
      <w:pPr>
        <w:rPr>
          <w:iCs/>
        </w:rPr>
      </w:pPr>
      <w:r w:rsidRPr="005C7DD9">
        <w:rPr>
          <w:rFonts w:hint="eastAsia"/>
          <w:iCs/>
        </w:rPr>
        <w:t>数据表的初始大小和增长策略：</w:t>
      </w:r>
    </w:p>
    <w:p w14:paraId="1408453B" w14:textId="419A308D" w:rsidR="005C7DD9" w:rsidRDefault="005C7DD9" w:rsidP="005C7DD9">
      <w:pPr>
        <w:ind w:firstLine="420"/>
        <w:rPr>
          <w:iCs/>
        </w:rPr>
      </w:pPr>
      <w:r w:rsidRPr="005C7DD9">
        <w:rPr>
          <w:rFonts w:hint="eastAsia"/>
          <w:iCs/>
        </w:rPr>
        <w:t>数据表的大小取决于行数和每行数据的大小。应根据业务需求预估表的大小，并设置合理的增长策略。</w:t>
      </w:r>
    </w:p>
    <w:p w14:paraId="673F3439" w14:textId="42F204C5" w:rsidR="00CE572D" w:rsidRPr="00CE572D" w:rsidRDefault="00CE572D" w:rsidP="00CE572D">
      <w:pPr>
        <w:rPr>
          <w:iCs/>
        </w:rPr>
      </w:pPr>
      <w:r w:rsidRPr="00CE572D">
        <w:rPr>
          <w:rFonts w:hint="eastAsia"/>
          <w:iCs/>
        </w:rPr>
        <w:t>索引空间：</w:t>
      </w:r>
    </w:p>
    <w:p w14:paraId="7C9F8DEF" w14:textId="2383479A" w:rsidR="00CE572D" w:rsidRPr="00CE572D" w:rsidRDefault="00CE572D" w:rsidP="00CE572D">
      <w:pPr>
        <w:ind w:firstLine="420"/>
        <w:rPr>
          <w:iCs/>
        </w:rPr>
      </w:pPr>
      <w:r w:rsidRPr="00CE572D">
        <w:rPr>
          <w:rFonts w:hint="eastAsia"/>
          <w:iCs/>
        </w:rPr>
        <w:t>索引可以显著提升查询性能，但也会占用额外的存储空间。应合理设计索引以平衡性能和空间。</w:t>
      </w:r>
    </w:p>
    <w:p w14:paraId="55FF4A2C" w14:textId="3E675928" w:rsidR="00CE572D" w:rsidRDefault="00BD5B87">
      <w:pPr>
        <w:pStyle w:val="2"/>
        <w:numPr>
          <w:ilvl w:val="1"/>
          <w:numId w:val="1"/>
        </w:numPr>
      </w:pPr>
      <w:bookmarkStart w:id="56" w:name="_Toc482719199"/>
      <w:bookmarkStart w:id="57" w:name="_Toc168081747"/>
      <w:r>
        <w:rPr>
          <w:rFonts w:hint="eastAsia"/>
        </w:rPr>
        <w:t>数据库安全</w:t>
      </w:r>
      <w:r>
        <w:t>设计</w:t>
      </w:r>
      <w:bookmarkEnd w:id="56"/>
      <w:bookmarkEnd w:id="57"/>
    </w:p>
    <w:p w14:paraId="6BD9BC94" w14:textId="77777777" w:rsidR="00CE572D" w:rsidRPr="00CE572D" w:rsidRDefault="00CE572D" w:rsidP="00CE572D">
      <w:pPr>
        <w:rPr>
          <w:b/>
          <w:bCs/>
        </w:rPr>
      </w:pPr>
      <w:r w:rsidRPr="00CE572D">
        <w:rPr>
          <w:rFonts w:hint="eastAsia"/>
          <w:b/>
          <w:bCs/>
        </w:rPr>
        <w:t xml:space="preserve">1. </w:t>
      </w:r>
      <w:r w:rsidRPr="00CE572D">
        <w:rPr>
          <w:rFonts w:hint="eastAsia"/>
          <w:b/>
          <w:bCs/>
        </w:rPr>
        <w:t>身份验证</w:t>
      </w:r>
    </w:p>
    <w:p w14:paraId="6000A114" w14:textId="1DD41C5D" w:rsidR="00CE572D" w:rsidRDefault="00CE572D" w:rsidP="00CE572D">
      <w:r>
        <w:rPr>
          <w:rFonts w:hint="eastAsia"/>
        </w:rPr>
        <w:t>强密码策略：</w:t>
      </w:r>
    </w:p>
    <w:p w14:paraId="13307401" w14:textId="77777777" w:rsidR="00CE572D" w:rsidRDefault="00CE572D" w:rsidP="00CE572D">
      <w:pPr>
        <w:ind w:firstLine="420"/>
      </w:pPr>
      <w:r>
        <w:rPr>
          <w:rFonts w:hint="eastAsia"/>
        </w:rPr>
        <w:t>要求用户和管理员使用强密码，包括字母、数字和特殊字符，并设置最小长度。</w:t>
      </w:r>
    </w:p>
    <w:p w14:paraId="44DF07E1" w14:textId="77777777" w:rsidR="00CE572D" w:rsidRDefault="00CE572D" w:rsidP="00CE572D">
      <w:pPr>
        <w:ind w:firstLine="420"/>
      </w:pPr>
      <w:r>
        <w:rPr>
          <w:rFonts w:hint="eastAsia"/>
        </w:rPr>
        <w:t>定期强制用户更改密码。</w:t>
      </w:r>
    </w:p>
    <w:p w14:paraId="59960308" w14:textId="6D50E48A" w:rsidR="00CE572D" w:rsidRDefault="00CE572D" w:rsidP="00CE572D">
      <w:r>
        <w:rPr>
          <w:rFonts w:hint="eastAsia"/>
        </w:rPr>
        <w:t>多因素认证（</w:t>
      </w:r>
      <w:r>
        <w:rPr>
          <w:rFonts w:hint="eastAsia"/>
        </w:rPr>
        <w:t>MFA</w:t>
      </w:r>
      <w:r>
        <w:rPr>
          <w:rFonts w:hint="eastAsia"/>
        </w:rPr>
        <w:t>）：</w:t>
      </w:r>
    </w:p>
    <w:p w14:paraId="6AFF23F8" w14:textId="77777777" w:rsidR="00CE572D" w:rsidRDefault="00CE572D" w:rsidP="00CE572D">
      <w:pPr>
        <w:ind w:firstLine="420"/>
      </w:pPr>
      <w:r>
        <w:rPr>
          <w:rFonts w:hint="eastAsia"/>
        </w:rPr>
        <w:lastRenderedPageBreak/>
        <w:t>对管理员和关键用户启用多因素认证，以增加登录安全性。</w:t>
      </w:r>
    </w:p>
    <w:p w14:paraId="66DFDE95" w14:textId="535C6A48" w:rsidR="00CE572D" w:rsidRDefault="00CE572D" w:rsidP="00CE572D">
      <w:r>
        <w:rPr>
          <w:rFonts w:hint="eastAsia"/>
        </w:rPr>
        <w:t>数据库用户权限管理：</w:t>
      </w:r>
    </w:p>
    <w:p w14:paraId="0CB04DD0" w14:textId="356AF6D0" w:rsidR="00CE572D" w:rsidRDefault="00CE572D" w:rsidP="00CE572D">
      <w:pPr>
        <w:ind w:firstLine="420"/>
      </w:pPr>
      <w:r>
        <w:rPr>
          <w:rFonts w:hint="eastAsia"/>
        </w:rPr>
        <w:t>为不同的数据库用户分配最小权限原则（</w:t>
      </w:r>
      <w:r>
        <w:rPr>
          <w:rFonts w:hint="eastAsia"/>
        </w:rPr>
        <w:t>Least Privilege</w:t>
      </w:r>
      <w:r>
        <w:rPr>
          <w:rFonts w:hint="eastAsia"/>
        </w:rPr>
        <w:t>），确保每个用户只能访问其工作所需的数据和功能。</w:t>
      </w:r>
    </w:p>
    <w:p w14:paraId="747EB7CE" w14:textId="77777777" w:rsidR="00CE572D" w:rsidRPr="00CE572D" w:rsidRDefault="00CE572D" w:rsidP="00CE572D">
      <w:pPr>
        <w:rPr>
          <w:b/>
          <w:bCs/>
        </w:rPr>
      </w:pPr>
      <w:r w:rsidRPr="00CE572D">
        <w:rPr>
          <w:rFonts w:hint="eastAsia"/>
          <w:b/>
          <w:bCs/>
        </w:rPr>
        <w:t xml:space="preserve">2. </w:t>
      </w:r>
      <w:r w:rsidRPr="00CE572D">
        <w:rPr>
          <w:rFonts w:hint="eastAsia"/>
          <w:b/>
          <w:bCs/>
        </w:rPr>
        <w:t>访问控制</w:t>
      </w:r>
    </w:p>
    <w:p w14:paraId="0807C21C" w14:textId="2BD967F3" w:rsidR="00CE572D" w:rsidRDefault="00CE572D" w:rsidP="00CE572D">
      <w:r>
        <w:rPr>
          <w:rFonts w:hint="eastAsia"/>
        </w:rPr>
        <w:t>角色与权限：</w:t>
      </w:r>
    </w:p>
    <w:p w14:paraId="2CAE5862" w14:textId="77777777" w:rsidR="00CE572D" w:rsidRDefault="00CE572D" w:rsidP="00CE572D">
      <w:pPr>
        <w:ind w:firstLine="420"/>
      </w:pPr>
      <w:r>
        <w:rPr>
          <w:rFonts w:hint="eastAsia"/>
        </w:rPr>
        <w:t>定义不同的角色（如管理员、普通用户）并为其分配相应的权限。</w:t>
      </w:r>
    </w:p>
    <w:p w14:paraId="37816186" w14:textId="77777777" w:rsidR="00CE572D" w:rsidRDefault="00CE572D" w:rsidP="00CE572D">
      <w:pPr>
        <w:ind w:firstLine="420"/>
      </w:pPr>
      <w:r>
        <w:rPr>
          <w:rFonts w:hint="eastAsia"/>
        </w:rPr>
        <w:t>在应用程序层面控制用户的访问权限。</w:t>
      </w:r>
    </w:p>
    <w:p w14:paraId="4E36662C" w14:textId="4E75ACB8" w:rsidR="00CE572D" w:rsidRDefault="00CE572D" w:rsidP="00CE572D">
      <w:r>
        <w:rPr>
          <w:rFonts w:hint="eastAsia"/>
        </w:rPr>
        <w:t>IP</w:t>
      </w:r>
      <w:r>
        <w:rPr>
          <w:rFonts w:hint="eastAsia"/>
        </w:rPr>
        <w:t>白名单：</w:t>
      </w:r>
    </w:p>
    <w:p w14:paraId="3B95593D" w14:textId="17FA9482" w:rsidR="00CE572D" w:rsidRDefault="00CE572D" w:rsidP="00CE572D">
      <w:pPr>
        <w:ind w:firstLine="420"/>
      </w:pPr>
      <w:r>
        <w:rPr>
          <w:rFonts w:hint="eastAsia"/>
        </w:rPr>
        <w:t>仅允许特定</w:t>
      </w:r>
      <w:r>
        <w:rPr>
          <w:rFonts w:hint="eastAsia"/>
        </w:rPr>
        <w:t>IP</w:t>
      </w:r>
      <w:r>
        <w:rPr>
          <w:rFonts w:hint="eastAsia"/>
        </w:rPr>
        <w:t>地址访问数据库服务器。</w:t>
      </w:r>
    </w:p>
    <w:p w14:paraId="37B7E890" w14:textId="114D763F" w:rsidR="00CE572D" w:rsidRDefault="00CE572D" w:rsidP="00CE572D">
      <w:r>
        <w:rPr>
          <w:rFonts w:hint="eastAsia"/>
        </w:rPr>
        <w:t>网络防火墙和安全组：</w:t>
      </w:r>
    </w:p>
    <w:p w14:paraId="4718F4ED" w14:textId="2561BFD2" w:rsidR="00CE572D" w:rsidRPr="00CE572D" w:rsidRDefault="00CE572D" w:rsidP="00CE572D">
      <w:pPr>
        <w:ind w:firstLine="420"/>
      </w:pPr>
      <w:r>
        <w:rPr>
          <w:rFonts w:hint="eastAsia"/>
        </w:rPr>
        <w:t>使用防火墙和安全组限制数据库服务器的网络访问，仅开放必要的端口（如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3306</w:t>
      </w:r>
      <w:r>
        <w:rPr>
          <w:rFonts w:hint="eastAsia"/>
        </w:rPr>
        <w:t>端口）。</w:t>
      </w:r>
    </w:p>
    <w:p w14:paraId="3EADC18A" w14:textId="2BA8D571" w:rsidR="00CE572D" w:rsidRPr="00CE572D" w:rsidRDefault="00CE572D" w:rsidP="00CE572D">
      <w:pPr>
        <w:rPr>
          <w:b/>
          <w:bCs/>
        </w:rPr>
      </w:pPr>
      <w:r w:rsidRPr="00CE572D">
        <w:rPr>
          <w:rFonts w:hint="eastAsia"/>
          <w:b/>
          <w:bCs/>
        </w:rPr>
        <w:t xml:space="preserve">3. </w:t>
      </w:r>
      <w:r w:rsidRPr="00CE572D">
        <w:rPr>
          <w:rFonts w:hint="eastAsia"/>
          <w:b/>
          <w:bCs/>
        </w:rPr>
        <w:t>备份与恢复</w:t>
      </w:r>
    </w:p>
    <w:p w14:paraId="6BDB2711" w14:textId="071129E5" w:rsidR="00CE572D" w:rsidRDefault="00CE572D" w:rsidP="00CE572D">
      <w:r>
        <w:rPr>
          <w:rFonts w:hint="eastAsia"/>
        </w:rPr>
        <w:t>定期备份：</w:t>
      </w:r>
    </w:p>
    <w:p w14:paraId="5176B9B3" w14:textId="77777777" w:rsidR="00CE572D" w:rsidRDefault="00CE572D" w:rsidP="00CE572D">
      <w:pPr>
        <w:ind w:firstLine="420"/>
      </w:pPr>
      <w:r>
        <w:rPr>
          <w:rFonts w:hint="eastAsia"/>
        </w:rPr>
        <w:t>实施每日、每周和每月的数据库备份策略。</w:t>
      </w:r>
    </w:p>
    <w:p w14:paraId="52BEF20D" w14:textId="77777777" w:rsidR="00CE572D" w:rsidRDefault="00CE572D" w:rsidP="00CE572D">
      <w:pPr>
        <w:ind w:firstLine="420"/>
      </w:pPr>
      <w:r>
        <w:rPr>
          <w:rFonts w:hint="eastAsia"/>
        </w:rPr>
        <w:t>备份文件应存储在安全的位置，并定期测试恢复过程。</w:t>
      </w:r>
    </w:p>
    <w:p w14:paraId="20802290" w14:textId="3880E180" w:rsidR="00CE572D" w:rsidRDefault="00CE572D" w:rsidP="00CE572D">
      <w:r>
        <w:rPr>
          <w:rFonts w:hint="eastAsia"/>
        </w:rPr>
        <w:t>灾难恢复计划：</w:t>
      </w:r>
    </w:p>
    <w:p w14:paraId="15B1EF12" w14:textId="19292D0E" w:rsidR="00CE572D" w:rsidRPr="00CE572D" w:rsidRDefault="00CE572D" w:rsidP="00CE572D">
      <w:pPr>
        <w:ind w:firstLine="420"/>
      </w:pPr>
      <w:r>
        <w:rPr>
          <w:rFonts w:hint="eastAsia"/>
        </w:rPr>
        <w:t>制定灾难恢复计划，确保在发生意外事件时能够快速恢复数据库。</w:t>
      </w:r>
    </w:p>
    <w:p w14:paraId="2C53FBCF" w14:textId="1A765EB7" w:rsidR="00BD5B87" w:rsidRDefault="00BD5B87">
      <w:pPr>
        <w:pStyle w:val="2"/>
        <w:numPr>
          <w:ilvl w:val="1"/>
          <w:numId w:val="1"/>
        </w:numPr>
      </w:pPr>
      <w:bookmarkStart w:id="58" w:name="_Toc482719200"/>
      <w:bookmarkStart w:id="59" w:name="_Toc168081748"/>
      <w:r>
        <w:rPr>
          <w:rFonts w:hint="eastAsia"/>
        </w:rPr>
        <w:t>数据字典</w:t>
      </w:r>
      <w:bookmarkEnd w:id="58"/>
      <w:bookmarkEnd w:id="59"/>
    </w:p>
    <w:p w14:paraId="4A1C5D09" w14:textId="4F24D8A4" w:rsidR="00FA627B" w:rsidRDefault="00FA627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用户表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2"/>
        <w:gridCol w:w="1119"/>
        <w:gridCol w:w="4251"/>
        <w:gridCol w:w="1868"/>
      </w:tblGrid>
      <w:tr w:rsidR="00FA627B" w:rsidRPr="00FA627B" w14:paraId="49CCBF07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2422B02" w14:textId="77777777" w:rsidR="00FA627B" w:rsidRPr="00FA627B" w:rsidRDefault="00FA627B" w:rsidP="00FA627B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F78C56A" w14:textId="77777777" w:rsidR="00FA627B" w:rsidRPr="00FA627B" w:rsidRDefault="00FA627B" w:rsidP="00FA627B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73A5D9B" w14:textId="77777777" w:rsidR="00FA627B" w:rsidRPr="00FA627B" w:rsidRDefault="00FA627B" w:rsidP="00FA627B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525E4F0" w14:textId="77777777" w:rsidR="00FA627B" w:rsidRPr="00FA627B" w:rsidRDefault="00FA627B" w:rsidP="00FA627B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  <w:t>注释</w:t>
            </w:r>
          </w:p>
        </w:tc>
      </w:tr>
      <w:tr w:rsidR="00FA627B" w:rsidRPr="00FA627B" w14:paraId="1AA23FC3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EC9427D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user_id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A08922D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bigint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5DC76E1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5C967DD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用户ID</w:t>
            </w:r>
          </w:p>
        </w:tc>
      </w:tr>
      <w:tr w:rsidR="00FA627B" w:rsidRPr="00FA627B" w14:paraId="49B1DDCA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D74D15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user_role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658FC49B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tinyint unsigned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7764B8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03C05A7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1 管理员 2用户</w:t>
            </w:r>
          </w:p>
        </w:tc>
      </w:tr>
      <w:tr w:rsidR="00FA627B" w:rsidRPr="00FA627B" w14:paraId="6EEDC6BE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7966D9E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0F81B11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tinyint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9333EC1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DFB5B63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状态 0禁用 1启用</w:t>
            </w:r>
          </w:p>
        </w:tc>
      </w:tr>
      <w:tr w:rsidR="00FA627B" w:rsidRPr="00FA627B" w14:paraId="1FF6558B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2EE68CD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lastRenderedPageBreak/>
              <w:t>account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F374B0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7461B1F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278B242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账号</w:t>
            </w:r>
          </w:p>
        </w:tc>
      </w:tr>
      <w:tr w:rsidR="00FA627B" w:rsidRPr="00FA627B" w14:paraId="4600724A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83C6E84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nick_name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168A08F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5E4694A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6A7FF79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昵称</w:t>
            </w:r>
          </w:p>
        </w:tc>
      </w:tr>
      <w:tr w:rsidR="00FA627B" w:rsidRPr="00FA627B" w14:paraId="5DED8983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A2D569A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86023FE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B519D23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''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5064E11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密码</w:t>
            </w:r>
          </w:p>
        </w:tc>
      </w:tr>
      <w:tr w:rsidR="00FA627B" w:rsidRPr="00FA627B" w14:paraId="084837A9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CC14E4A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mobile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EE555B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varchar(16)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F15DF1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651C4321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手机号(唯一)</w:t>
            </w:r>
          </w:p>
        </w:tc>
      </w:tr>
      <w:tr w:rsidR="00FA627B" w:rsidRPr="00FA627B" w14:paraId="20E24B01" w14:textId="77777777" w:rsidTr="00FA627B">
        <w:trPr>
          <w:trHeight w:val="53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58C0CBC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8D166EE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tinyint unsigned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466A21D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065EA82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性别 0-female 1-male 2-未知</w:t>
            </w:r>
          </w:p>
        </w:tc>
      </w:tr>
      <w:tr w:rsidR="00FA627B" w:rsidRPr="00FA627B" w14:paraId="7D14F7CD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24642DAC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238DDD3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varchar(100)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AA2C649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619DC82B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邮箱</w:t>
            </w:r>
          </w:p>
        </w:tc>
      </w:tr>
      <w:tr w:rsidR="00FA627B" w:rsidRPr="00FA627B" w14:paraId="63F0E98F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2873800A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srcface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203D02E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75658AB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''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6694579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头像</w:t>
            </w:r>
          </w:p>
        </w:tc>
      </w:tr>
      <w:tr w:rsidR="00FA627B" w:rsidRPr="00FA627B" w14:paraId="4D2FD2E6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2C3D0B83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default_address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CEF5E08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5F730A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7121EAE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默认地址id</w:t>
            </w:r>
          </w:p>
        </w:tc>
      </w:tr>
      <w:tr w:rsidR="00FA627B" w:rsidRPr="00FA627B" w14:paraId="20A95E3B" w14:textId="77777777" w:rsidTr="00FA627B">
        <w:trPr>
          <w:trHeight w:val="98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EBAABA7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create_time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A58074D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E1CE273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NOT NULL DEFAULT CURRENT_TIMESTAMP ON UPDATE CURRENT_TIMESTAMP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5282892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创建时间</w:t>
            </w:r>
          </w:p>
        </w:tc>
      </w:tr>
      <w:tr w:rsidR="00FA627B" w:rsidRPr="00FA627B" w14:paraId="36EA6007" w14:textId="77777777" w:rsidTr="00FA627B">
        <w:trPr>
          <w:trHeight w:val="98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C90B43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update_time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65E269F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4FCAC02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NOT NULL DEFAULT CURRENT_TIMESTAMP ON UPDATE CURRENT_TIMESTAMP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C5F812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修改时间</w:t>
            </w:r>
          </w:p>
        </w:tc>
      </w:tr>
    </w:tbl>
    <w:p w14:paraId="267E1CD5" w14:textId="79B1F623" w:rsidR="00FA627B" w:rsidRDefault="00FA627B" w:rsidP="00FA627B"/>
    <w:p w14:paraId="3B3CA3E3" w14:textId="06FDAED1" w:rsidR="00FA627B" w:rsidRDefault="00FA627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企宣模块</w:t>
      </w:r>
    </w:p>
    <w:p w14:paraId="40D00286" w14:textId="027979CA" w:rsidR="00FA627B" w:rsidRDefault="00FA627B">
      <w:pPr>
        <w:pStyle w:val="af0"/>
        <w:numPr>
          <w:ilvl w:val="2"/>
          <w:numId w:val="7"/>
        </w:numPr>
        <w:ind w:firstLineChars="0"/>
      </w:pPr>
      <w:r>
        <w:rPr>
          <w:rFonts w:hint="eastAsia"/>
        </w:rPr>
        <w:t>企业合作表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2"/>
        <w:gridCol w:w="1119"/>
        <w:gridCol w:w="4251"/>
        <w:gridCol w:w="1868"/>
      </w:tblGrid>
      <w:tr w:rsidR="00FA627B" w:rsidRPr="00FA627B" w14:paraId="7853CB68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B26543F" w14:textId="77777777" w:rsidR="00FA627B" w:rsidRPr="00FA627B" w:rsidRDefault="00FA627B" w:rsidP="00FA627B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287AAD89" w14:textId="77777777" w:rsidR="00FA627B" w:rsidRPr="00FA627B" w:rsidRDefault="00FA627B" w:rsidP="00FA627B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560208A" w14:textId="77777777" w:rsidR="00FA627B" w:rsidRPr="00FA627B" w:rsidRDefault="00FA627B" w:rsidP="00FA627B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3CCF159" w14:textId="77777777" w:rsidR="00FA627B" w:rsidRPr="00FA627B" w:rsidRDefault="00FA627B" w:rsidP="00FA627B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b/>
                <w:bCs/>
                <w:color w:val="2C2C36"/>
                <w:sz w:val="24"/>
                <w:szCs w:val="24"/>
              </w:rPr>
              <w:t>注释</w:t>
            </w:r>
          </w:p>
        </w:tc>
      </w:tr>
      <w:tr w:rsidR="00FA627B" w:rsidRPr="00FA627B" w14:paraId="3DA1CEB4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1AF3A1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user_id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A5427A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bigint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981D3FD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4AE4BE1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用户ID</w:t>
            </w:r>
          </w:p>
        </w:tc>
      </w:tr>
      <w:tr w:rsidR="00FA627B" w:rsidRPr="00FA627B" w14:paraId="07F5154F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383B2AD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user_role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6E6A3DCF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tinyint unsigned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CD2196B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23261B61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1 管理员 2用户</w:t>
            </w:r>
          </w:p>
        </w:tc>
      </w:tr>
      <w:tr w:rsidR="00FA627B" w:rsidRPr="00FA627B" w14:paraId="5055A572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603F2C99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29ECC8F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tinyint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11A8821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1E52F5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状态 0禁用 1启用</w:t>
            </w:r>
          </w:p>
        </w:tc>
      </w:tr>
      <w:tr w:rsidR="00FA627B" w:rsidRPr="00FA627B" w14:paraId="0FD44926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0B8F0E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account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1FE2994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E8DE8F0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52DF9C8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账号</w:t>
            </w:r>
          </w:p>
        </w:tc>
      </w:tr>
      <w:tr w:rsidR="00FA627B" w:rsidRPr="00FA627B" w14:paraId="797F2984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E06E1F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nick_name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9178C2F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2769BD8B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E994880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昵称</w:t>
            </w:r>
          </w:p>
        </w:tc>
      </w:tr>
      <w:tr w:rsidR="00FA627B" w:rsidRPr="00FA627B" w14:paraId="78B02143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E68B70C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243183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varchar(32)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30482B8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''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6F17A209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密码</w:t>
            </w:r>
          </w:p>
        </w:tc>
      </w:tr>
      <w:tr w:rsidR="00FA627B" w:rsidRPr="00FA627B" w14:paraId="7DC145F5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7F8FA0F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lastRenderedPageBreak/>
              <w:t>mobile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59DC88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varchar(16)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1228390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41DFEB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手机号(唯一)</w:t>
            </w:r>
          </w:p>
        </w:tc>
      </w:tr>
      <w:tr w:rsidR="00FA627B" w:rsidRPr="00FA627B" w14:paraId="00CE65DE" w14:textId="77777777" w:rsidTr="00FA627B">
        <w:trPr>
          <w:trHeight w:val="53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AA5D0E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64BDC00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tinyint unsigned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6743BABF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2C602DEB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性别 0-female 1-male 2-未知</w:t>
            </w:r>
          </w:p>
        </w:tc>
      </w:tr>
      <w:tr w:rsidR="00FA627B" w:rsidRPr="00FA627B" w14:paraId="513546C0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926B2CB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2CA5D19E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varchar(100)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0675E6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89D2F88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邮箱</w:t>
            </w:r>
          </w:p>
        </w:tc>
      </w:tr>
      <w:tr w:rsidR="00FA627B" w:rsidRPr="00FA627B" w14:paraId="170B86B0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3E8257F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srcface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BF3224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976A68E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''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7E0683C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头像</w:t>
            </w:r>
          </w:p>
        </w:tc>
      </w:tr>
      <w:tr w:rsidR="00FA627B" w:rsidRPr="00FA627B" w14:paraId="731F6B0F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03ACCF4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default_address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AD57D43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B335E43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CB411E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默认地址id</w:t>
            </w:r>
          </w:p>
        </w:tc>
      </w:tr>
      <w:tr w:rsidR="00FA627B" w:rsidRPr="00FA627B" w14:paraId="28ECB6A6" w14:textId="77777777" w:rsidTr="00FA627B">
        <w:trPr>
          <w:trHeight w:val="98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75B1BBB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create_time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D43A363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6DFC742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NOT NULL DEFAULT CURRENT_TIMESTAMP ON UPDATE CURRENT_TIMESTAMP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1EC14F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创建时间</w:t>
            </w:r>
          </w:p>
        </w:tc>
      </w:tr>
      <w:tr w:rsidR="00FA627B" w:rsidRPr="00FA627B" w14:paraId="36C04DAE" w14:textId="77777777" w:rsidTr="00FA627B">
        <w:trPr>
          <w:trHeight w:val="98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C27C843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update_time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D3A7088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5FBE21C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NOT NULL DEFAULT CURRENT_TIMESTAMP ON UPDATE CURRENT_TIMESTAMP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2B1DF157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修改时间</w:t>
            </w:r>
          </w:p>
        </w:tc>
      </w:tr>
    </w:tbl>
    <w:p w14:paraId="36842B7A" w14:textId="1349929A" w:rsidR="00FA627B" w:rsidRDefault="00FA627B">
      <w:pPr>
        <w:pStyle w:val="af0"/>
        <w:numPr>
          <w:ilvl w:val="2"/>
          <w:numId w:val="7"/>
        </w:numPr>
        <w:ind w:firstLineChars="0"/>
      </w:pPr>
      <w:r>
        <w:rPr>
          <w:rFonts w:hint="eastAsia"/>
        </w:rPr>
        <w:t>广告表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1470"/>
        <w:gridCol w:w="1710"/>
        <w:gridCol w:w="1470"/>
      </w:tblGrid>
      <w:tr w:rsidR="00FA627B" w:rsidRPr="00FA627B" w14:paraId="453FF0B1" w14:textId="77777777" w:rsidTr="00FA627B">
        <w:trPr>
          <w:trHeight w:val="53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E019389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D85AEC2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C8E26F6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AUTO_INCREMENT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479871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ID</w:t>
            </w:r>
          </w:p>
        </w:tc>
      </w:tr>
      <w:tr w:rsidR="00FA627B" w:rsidRPr="00FA627B" w14:paraId="4D7BDE48" w14:textId="77777777" w:rsidTr="00FA627B">
        <w:trPr>
          <w:trHeight w:val="53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1019BC1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partner_name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5C112B4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AF76A32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0B1BBBB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合作商名称</w:t>
            </w:r>
          </w:p>
        </w:tc>
      </w:tr>
      <w:tr w:rsidR="00FA627B" w:rsidRPr="00FA627B" w14:paraId="6017E417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240B58D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uri_brand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625BB3B3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7309CF70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A67EDBA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品牌链接地址</w:t>
            </w:r>
          </w:p>
        </w:tc>
      </w:tr>
      <w:tr w:rsidR="00FA627B" w:rsidRPr="00FA627B" w14:paraId="3C928A22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F96394C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remark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120E484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text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35EB4F81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1F55E081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备注</w:t>
            </w:r>
          </w:p>
        </w:tc>
      </w:tr>
      <w:tr w:rsidR="00FA627B" w:rsidRPr="00FA627B" w14:paraId="03D0505B" w14:textId="77777777" w:rsidTr="00FA627B">
        <w:trPr>
          <w:trHeight w:val="310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5CCA08F3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file_ids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DC640DF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varchar(255)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49B388BF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noWrap/>
            <w:vAlign w:val="center"/>
            <w:hideMark/>
          </w:tcPr>
          <w:p w14:paraId="0791EA25" w14:textId="77777777" w:rsidR="00FA627B" w:rsidRPr="00FA627B" w:rsidRDefault="00FA627B" w:rsidP="00FA627B">
            <w:pPr>
              <w:spacing w:after="0" w:line="240" w:lineRule="auto"/>
              <w:rPr>
                <w:rFonts w:ascii="宋体" w:eastAsia="宋体" w:hAnsi="宋体" w:cs="宋体"/>
                <w:color w:val="2C2C36"/>
                <w:sz w:val="24"/>
                <w:szCs w:val="24"/>
              </w:rPr>
            </w:pPr>
            <w:r w:rsidRPr="00FA627B">
              <w:rPr>
                <w:rFonts w:ascii="宋体" w:eastAsia="宋体" w:hAnsi="宋体" w:cs="宋体"/>
                <w:color w:val="2C2C36"/>
                <w:sz w:val="24"/>
                <w:szCs w:val="24"/>
              </w:rPr>
              <w:t>关联图片ids</w:t>
            </w:r>
          </w:p>
        </w:tc>
      </w:tr>
    </w:tbl>
    <w:p w14:paraId="36C93964" w14:textId="11384FB2" w:rsidR="004E5AA5" w:rsidRDefault="004E5AA5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品牌表</w:t>
      </w:r>
    </w:p>
    <w:p w14:paraId="1C4A434A" w14:textId="03588B97" w:rsidR="004E5AA5" w:rsidRDefault="004E5AA5" w:rsidP="004E5AA5">
      <w:pPr>
        <w:pStyle w:val="af0"/>
        <w:ind w:left="720" w:firstLineChars="0" w:firstLine="0"/>
      </w:pPr>
      <w:r w:rsidRPr="004E5AA5">
        <w:rPr>
          <w:noProof/>
        </w:rPr>
        <w:drawing>
          <wp:inline distT="0" distB="0" distL="0" distR="0" wp14:anchorId="76EFD281" wp14:editId="6AA432EC">
            <wp:extent cx="5274310" cy="1266825"/>
            <wp:effectExtent l="0" t="0" r="2540" b="9525"/>
            <wp:docPr id="891280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806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5DA1" w14:textId="3830317E" w:rsidR="004E5AA5" w:rsidRDefault="004E5AA5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分类表</w:t>
      </w:r>
    </w:p>
    <w:p w14:paraId="68D95137" w14:textId="194F003D" w:rsidR="004E5AA5" w:rsidRDefault="004E5AA5" w:rsidP="004E5AA5">
      <w:pPr>
        <w:pStyle w:val="af0"/>
        <w:ind w:left="720" w:firstLineChars="0" w:firstLine="0"/>
      </w:pPr>
      <w:r w:rsidRPr="004E5AA5">
        <w:rPr>
          <w:noProof/>
        </w:rPr>
        <w:lastRenderedPageBreak/>
        <w:drawing>
          <wp:inline distT="0" distB="0" distL="0" distR="0" wp14:anchorId="06C8F250" wp14:editId="3E9A6F23">
            <wp:extent cx="5274310" cy="1386840"/>
            <wp:effectExtent l="0" t="0" r="2540" b="3810"/>
            <wp:docPr id="1414661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617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4030" w14:textId="6C6CC60D" w:rsidR="004E5AA5" w:rsidRDefault="004E5AA5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商品表</w:t>
      </w:r>
    </w:p>
    <w:p w14:paraId="192EBE27" w14:textId="66885347" w:rsidR="004E5AA5" w:rsidRDefault="004E5AA5" w:rsidP="004E5AA5">
      <w:pPr>
        <w:pStyle w:val="af0"/>
        <w:ind w:left="720" w:firstLineChars="0" w:firstLine="0"/>
      </w:pPr>
      <w:r w:rsidRPr="004E5AA5">
        <w:rPr>
          <w:noProof/>
        </w:rPr>
        <w:drawing>
          <wp:inline distT="0" distB="0" distL="0" distR="0" wp14:anchorId="16EFB6EB" wp14:editId="2BC42AFE">
            <wp:extent cx="5274310" cy="2398395"/>
            <wp:effectExtent l="0" t="0" r="2540" b="1905"/>
            <wp:docPr id="1276847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478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BDFD" w14:textId="5E88B9DA" w:rsidR="004E5AA5" w:rsidRDefault="004E5AA5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库存表</w:t>
      </w:r>
    </w:p>
    <w:p w14:paraId="0EF1C1A1" w14:textId="02DCF31D" w:rsidR="004E5AA5" w:rsidRDefault="004E5AA5" w:rsidP="004E5AA5">
      <w:pPr>
        <w:pStyle w:val="af0"/>
        <w:ind w:left="720" w:firstLineChars="0" w:firstLine="0"/>
      </w:pPr>
      <w:r w:rsidRPr="004E5AA5">
        <w:rPr>
          <w:noProof/>
        </w:rPr>
        <w:drawing>
          <wp:inline distT="0" distB="0" distL="0" distR="0" wp14:anchorId="7167643E" wp14:editId="132E2E58">
            <wp:extent cx="5274310" cy="1844040"/>
            <wp:effectExtent l="0" t="0" r="2540" b="3810"/>
            <wp:docPr id="1781970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706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534C" w14:textId="63019E63" w:rsidR="004E5AA5" w:rsidRDefault="004E5AA5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地址表</w:t>
      </w:r>
    </w:p>
    <w:p w14:paraId="791E38F3" w14:textId="775BDF3D" w:rsidR="004E5AA5" w:rsidRDefault="004E5AA5" w:rsidP="004E5AA5">
      <w:pPr>
        <w:pStyle w:val="af0"/>
        <w:ind w:left="720" w:firstLineChars="0" w:firstLine="0"/>
      </w:pPr>
      <w:r w:rsidRPr="004E5AA5">
        <w:rPr>
          <w:noProof/>
        </w:rPr>
        <w:lastRenderedPageBreak/>
        <w:drawing>
          <wp:inline distT="0" distB="0" distL="0" distR="0" wp14:anchorId="1A90166E" wp14:editId="4B490B82">
            <wp:extent cx="5274310" cy="1916430"/>
            <wp:effectExtent l="0" t="0" r="2540" b="7620"/>
            <wp:docPr id="1167729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297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3DB" w14:textId="727C01CC" w:rsidR="004E5AA5" w:rsidRDefault="004E5AA5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购物车表</w:t>
      </w:r>
    </w:p>
    <w:p w14:paraId="018E7A39" w14:textId="54F59401" w:rsidR="004E5AA5" w:rsidRDefault="004E5AA5" w:rsidP="004E5AA5">
      <w:pPr>
        <w:pStyle w:val="af0"/>
        <w:ind w:left="720" w:firstLineChars="0" w:firstLine="0"/>
      </w:pPr>
      <w:r w:rsidRPr="004E5AA5">
        <w:rPr>
          <w:noProof/>
        </w:rPr>
        <w:drawing>
          <wp:inline distT="0" distB="0" distL="0" distR="0" wp14:anchorId="6C3BDB21" wp14:editId="75D1D810">
            <wp:extent cx="5274310" cy="1829435"/>
            <wp:effectExtent l="0" t="0" r="2540" b="0"/>
            <wp:docPr id="609811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113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D0BD" w14:textId="77777777" w:rsidR="004E5AA5" w:rsidRDefault="004E5AA5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订单表</w:t>
      </w:r>
    </w:p>
    <w:p w14:paraId="015124F0" w14:textId="5CADD8B3" w:rsidR="004E5AA5" w:rsidRDefault="004E5AA5" w:rsidP="004E5AA5">
      <w:pPr>
        <w:pStyle w:val="af0"/>
        <w:ind w:left="720" w:firstLineChars="0" w:firstLine="0"/>
      </w:pPr>
      <w:r w:rsidRPr="004E5AA5">
        <w:rPr>
          <w:noProof/>
        </w:rPr>
        <w:drawing>
          <wp:inline distT="0" distB="0" distL="0" distR="0" wp14:anchorId="145F4071" wp14:editId="6BCC51BA">
            <wp:extent cx="5274310" cy="2371090"/>
            <wp:effectExtent l="0" t="0" r="2540" b="0"/>
            <wp:docPr id="972388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880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54B7" w14:textId="3ADA89A8" w:rsidR="004E5AA5" w:rsidRDefault="004E5AA5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订单详情表</w:t>
      </w:r>
    </w:p>
    <w:p w14:paraId="743C3AEA" w14:textId="7CE3A2CA" w:rsidR="004E5AA5" w:rsidRDefault="004E5AA5" w:rsidP="004E5AA5">
      <w:pPr>
        <w:pStyle w:val="af0"/>
        <w:ind w:left="720" w:firstLineChars="0" w:firstLine="0"/>
      </w:pPr>
      <w:r w:rsidRPr="004E5AA5">
        <w:rPr>
          <w:noProof/>
        </w:rPr>
        <w:lastRenderedPageBreak/>
        <w:drawing>
          <wp:inline distT="0" distB="0" distL="0" distR="0" wp14:anchorId="43E91804" wp14:editId="14401A4C">
            <wp:extent cx="5274310" cy="2463800"/>
            <wp:effectExtent l="0" t="0" r="2540" b="0"/>
            <wp:docPr id="1968657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570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6B7" w14:textId="64120AEB" w:rsidR="00FC7616" w:rsidRDefault="00FC761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支付表</w:t>
      </w:r>
    </w:p>
    <w:p w14:paraId="4E66CE85" w14:textId="24489FF3" w:rsidR="00FC7616" w:rsidRDefault="00FC7616" w:rsidP="00FC7616">
      <w:r>
        <w:rPr>
          <w:noProof/>
        </w:rPr>
        <w:drawing>
          <wp:inline distT="0" distB="0" distL="0" distR="0" wp14:anchorId="112D0612" wp14:editId="67A30CA6">
            <wp:extent cx="6258950" cy="1562100"/>
            <wp:effectExtent l="0" t="0" r="8890" b="0"/>
            <wp:docPr id="553298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989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5236" cy="156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5035" w14:textId="4A99E60C" w:rsidR="00FC7616" w:rsidRDefault="00FC761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退款表</w:t>
      </w:r>
    </w:p>
    <w:p w14:paraId="462085A5" w14:textId="0C5D345D" w:rsidR="00FC7616" w:rsidRDefault="007C1049" w:rsidP="00FC7616">
      <w:r>
        <w:rPr>
          <w:noProof/>
        </w:rPr>
        <w:drawing>
          <wp:inline distT="0" distB="0" distL="0" distR="0" wp14:anchorId="6EAE8BAE" wp14:editId="2AA3ECFB">
            <wp:extent cx="5274310" cy="1793240"/>
            <wp:effectExtent l="0" t="0" r="2540" b="0"/>
            <wp:docPr id="722555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558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024B" w14:textId="031328D2" w:rsidR="00FC7616" w:rsidRDefault="00FC761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优惠券表</w:t>
      </w:r>
    </w:p>
    <w:p w14:paraId="0D9E631F" w14:textId="6C1309DA" w:rsidR="007C1049" w:rsidRDefault="007C1049" w:rsidP="007C1049">
      <w:r>
        <w:rPr>
          <w:noProof/>
        </w:rPr>
        <w:lastRenderedPageBreak/>
        <w:drawing>
          <wp:inline distT="0" distB="0" distL="0" distR="0" wp14:anchorId="316DCFA8" wp14:editId="4001A9DE">
            <wp:extent cx="5274310" cy="1793240"/>
            <wp:effectExtent l="0" t="0" r="2540" b="0"/>
            <wp:docPr id="384201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16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31AB" w14:textId="2FF575B1" w:rsidR="00FC7616" w:rsidRDefault="00FC761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优惠券使用范围表</w:t>
      </w:r>
    </w:p>
    <w:p w14:paraId="63FFD43F" w14:textId="1BDFE91F" w:rsidR="007C1049" w:rsidRDefault="007C1049" w:rsidP="007C1049">
      <w:r>
        <w:rPr>
          <w:noProof/>
        </w:rPr>
        <w:drawing>
          <wp:inline distT="0" distB="0" distL="0" distR="0" wp14:anchorId="77FF0F31" wp14:editId="34B6D05D">
            <wp:extent cx="5274310" cy="1793240"/>
            <wp:effectExtent l="0" t="0" r="2540" b="0"/>
            <wp:docPr id="592607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073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11C0" w14:textId="21768EBA" w:rsidR="00FC7616" w:rsidRDefault="00FC761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兑换码表</w:t>
      </w:r>
    </w:p>
    <w:p w14:paraId="75B004BF" w14:textId="039BCA15" w:rsidR="007C1049" w:rsidRDefault="007C1049" w:rsidP="007C1049">
      <w:r>
        <w:rPr>
          <w:noProof/>
        </w:rPr>
        <w:drawing>
          <wp:inline distT="0" distB="0" distL="0" distR="0" wp14:anchorId="0AA4473F" wp14:editId="4D612247">
            <wp:extent cx="5274310" cy="1793240"/>
            <wp:effectExtent l="0" t="0" r="2540" b="0"/>
            <wp:docPr id="1755391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911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8748" w14:textId="419BAEE8" w:rsidR="00FC7616" w:rsidRDefault="00FC761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用户优惠券表</w:t>
      </w:r>
    </w:p>
    <w:p w14:paraId="44D870AE" w14:textId="6060B20E" w:rsidR="007C1049" w:rsidRDefault="007C1049" w:rsidP="007C1049">
      <w:r>
        <w:rPr>
          <w:noProof/>
        </w:rPr>
        <w:lastRenderedPageBreak/>
        <w:drawing>
          <wp:inline distT="0" distB="0" distL="0" distR="0" wp14:anchorId="789BA384" wp14:editId="4A18D268">
            <wp:extent cx="5274310" cy="1793240"/>
            <wp:effectExtent l="0" t="0" r="2540" b="0"/>
            <wp:docPr id="112111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11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5067" w14:textId="219FB348" w:rsidR="00FC7616" w:rsidRDefault="00FC761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点赞信息表</w:t>
      </w:r>
    </w:p>
    <w:p w14:paraId="59ED2C47" w14:textId="0FD0DC76" w:rsidR="007C1049" w:rsidRDefault="007C1049" w:rsidP="007C1049">
      <w:r>
        <w:rPr>
          <w:noProof/>
        </w:rPr>
        <w:drawing>
          <wp:inline distT="0" distB="0" distL="0" distR="0" wp14:anchorId="5AA64234" wp14:editId="2D263202">
            <wp:extent cx="5274310" cy="1793240"/>
            <wp:effectExtent l="0" t="0" r="2540" b="0"/>
            <wp:docPr id="1376640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406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3F63" w14:textId="5D36E7D3" w:rsidR="00FC7616" w:rsidRDefault="00FC761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评论回复表</w:t>
      </w:r>
    </w:p>
    <w:p w14:paraId="519AD437" w14:textId="13E5F2A8" w:rsidR="007C1049" w:rsidRDefault="007C1049" w:rsidP="007C1049">
      <w:r>
        <w:rPr>
          <w:noProof/>
        </w:rPr>
        <w:drawing>
          <wp:inline distT="0" distB="0" distL="0" distR="0" wp14:anchorId="779AC269" wp14:editId="26A15EA9">
            <wp:extent cx="5274310" cy="1793240"/>
            <wp:effectExtent l="0" t="0" r="2540" b="0"/>
            <wp:docPr id="105941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18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94B8" w14:textId="2A779268" w:rsidR="00FC7616" w:rsidRDefault="00FC761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评论表</w:t>
      </w:r>
    </w:p>
    <w:p w14:paraId="38C9D85A" w14:textId="24A7635C" w:rsidR="007C1049" w:rsidRDefault="007C1049" w:rsidP="007C1049">
      <w:r>
        <w:rPr>
          <w:noProof/>
        </w:rPr>
        <w:lastRenderedPageBreak/>
        <w:drawing>
          <wp:inline distT="0" distB="0" distL="0" distR="0" wp14:anchorId="449B8D4C" wp14:editId="2C1131E1">
            <wp:extent cx="5274310" cy="1793240"/>
            <wp:effectExtent l="0" t="0" r="2540" b="0"/>
            <wp:docPr id="1306063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638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9F9B" w14:textId="16BA0C1B" w:rsidR="00FC7616" w:rsidRDefault="00FC761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图片</w:t>
      </w:r>
      <w:r w:rsidR="007C1049">
        <w:rPr>
          <w:rFonts w:hint="eastAsia"/>
        </w:rPr>
        <w:t>文件</w:t>
      </w:r>
      <w:r>
        <w:rPr>
          <w:rFonts w:hint="eastAsia"/>
        </w:rPr>
        <w:t>表</w:t>
      </w:r>
    </w:p>
    <w:p w14:paraId="3E9C214D" w14:textId="6FD28626" w:rsidR="007C1049" w:rsidRDefault="007C1049" w:rsidP="007C1049">
      <w:r>
        <w:rPr>
          <w:noProof/>
        </w:rPr>
        <w:drawing>
          <wp:inline distT="0" distB="0" distL="0" distR="0" wp14:anchorId="7A715E0E" wp14:editId="5ED86048">
            <wp:extent cx="5274310" cy="1793240"/>
            <wp:effectExtent l="0" t="0" r="2540" b="0"/>
            <wp:docPr id="1401320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203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2455" w14:textId="78BBBEA8" w:rsidR="00FC7616" w:rsidRDefault="00FC761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视频</w:t>
      </w:r>
      <w:r w:rsidR="007C1049">
        <w:rPr>
          <w:rFonts w:hint="eastAsia"/>
        </w:rPr>
        <w:t>文件</w:t>
      </w:r>
      <w:r>
        <w:rPr>
          <w:rFonts w:hint="eastAsia"/>
        </w:rPr>
        <w:t>表</w:t>
      </w:r>
    </w:p>
    <w:p w14:paraId="4B7E6B67" w14:textId="5A818C38" w:rsidR="007C1049" w:rsidRPr="00FA627B" w:rsidRDefault="007C1049" w:rsidP="007C1049">
      <w:r>
        <w:rPr>
          <w:noProof/>
        </w:rPr>
        <w:drawing>
          <wp:inline distT="0" distB="0" distL="0" distR="0" wp14:anchorId="36ED22E0" wp14:editId="424BCE23">
            <wp:extent cx="5274310" cy="1793240"/>
            <wp:effectExtent l="0" t="0" r="2540" b="0"/>
            <wp:docPr id="1959959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59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A081" w14:textId="4B6D1FBE" w:rsidR="00BD5B87" w:rsidRDefault="00BD5B87" w:rsidP="00FA627B">
      <w:pPr>
        <w:pStyle w:val="1"/>
      </w:pPr>
      <w:bookmarkStart w:id="60" w:name="_Toc482719201"/>
      <w:bookmarkStart w:id="61" w:name="_Toc168081749"/>
      <w:r>
        <w:rPr>
          <w:rFonts w:hint="eastAsia"/>
        </w:rPr>
        <w:t>系统可靠性</w:t>
      </w:r>
      <w:r>
        <w:t>设计</w:t>
      </w:r>
      <w:bookmarkEnd w:id="60"/>
      <w:bookmarkEnd w:id="61"/>
    </w:p>
    <w:p w14:paraId="06B44ED9" w14:textId="7E49E8EE" w:rsidR="006E795F" w:rsidRDefault="006E795F" w:rsidP="006E795F">
      <w:r>
        <w:rPr>
          <w:rFonts w:hint="eastAsia"/>
        </w:rPr>
        <w:t xml:space="preserve">1. </w:t>
      </w:r>
      <w:r>
        <w:rPr>
          <w:rFonts w:hint="eastAsia"/>
        </w:rPr>
        <w:t>安全性设计</w:t>
      </w:r>
    </w:p>
    <w:p w14:paraId="4E41925A" w14:textId="77777777" w:rsidR="006E795F" w:rsidRDefault="006E795F" w:rsidP="006E795F">
      <w:r>
        <w:rPr>
          <w:rFonts w:hint="eastAsia"/>
        </w:rPr>
        <w:t xml:space="preserve">1.1 </w:t>
      </w:r>
      <w:r>
        <w:rPr>
          <w:rFonts w:hint="eastAsia"/>
        </w:rPr>
        <w:t>用户身份验证与授权</w:t>
      </w:r>
    </w:p>
    <w:p w14:paraId="44987763" w14:textId="396462B4" w:rsidR="006E795F" w:rsidRDefault="006E795F" w:rsidP="006E795F">
      <w:r>
        <w:rPr>
          <w:rFonts w:hint="eastAsia"/>
        </w:rPr>
        <w:lastRenderedPageBreak/>
        <w:t>用户注册与登录：使用安全的加密算法（</w:t>
      </w:r>
      <w:r>
        <w:rPr>
          <w:rFonts w:hint="eastAsia"/>
        </w:rPr>
        <w:t>MD5</w:t>
      </w:r>
      <w:r>
        <w:rPr>
          <w:rFonts w:hint="eastAsia"/>
        </w:rPr>
        <w:t>）对用户密码进行加密存储，防止密码泄露。</w:t>
      </w:r>
    </w:p>
    <w:p w14:paraId="2828F200" w14:textId="3FE9C5ED" w:rsidR="006E795F" w:rsidRDefault="006E795F" w:rsidP="006E795F">
      <w:r>
        <w:rPr>
          <w:rFonts w:hint="eastAsia"/>
        </w:rPr>
        <w:t>多因素身份验证：支持短信验证码进行身份验证，增强用户账户的安全性。</w:t>
      </w:r>
    </w:p>
    <w:p w14:paraId="45D8A618" w14:textId="2592C5D5" w:rsidR="006E795F" w:rsidRDefault="006E795F" w:rsidP="006E795F">
      <w:r>
        <w:rPr>
          <w:rFonts w:hint="eastAsia"/>
        </w:rPr>
        <w:t>权限管理：基于角色的访问控制，根据用户角色（管理员、普通用户等）授予不同的操作权限，限制敏感操作的访问。</w:t>
      </w:r>
    </w:p>
    <w:p w14:paraId="2368B41F" w14:textId="77777777" w:rsidR="006E795F" w:rsidRDefault="006E795F" w:rsidP="006E795F">
      <w:r>
        <w:rPr>
          <w:rFonts w:hint="eastAsia"/>
        </w:rPr>
        <w:t xml:space="preserve">1.2 </w:t>
      </w:r>
      <w:r>
        <w:rPr>
          <w:rFonts w:hint="eastAsia"/>
        </w:rPr>
        <w:t>数据传输与存储安全</w:t>
      </w:r>
    </w:p>
    <w:p w14:paraId="02D2D518" w14:textId="77777777" w:rsidR="006E795F" w:rsidRDefault="006E795F" w:rsidP="006E795F">
      <w:r>
        <w:rPr>
          <w:rFonts w:hint="eastAsia"/>
        </w:rPr>
        <w:t>数据加密传输：使用</w:t>
      </w:r>
      <w:r>
        <w:rPr>
          <w:rFonts w:hint="eastAsia"/>
        </w:rPr>
        <w:t>HTTPS</w:t>
      </w:r>
      <w:r>
        <w:rPr>
          <w:rFonts w:hint="eastAsia"/>
        </w:rPr>
        <w:t>协议加密传输数据，防止数据在传输过程中被截获和篡改。</w:t>
      </w:r>
    </w:p>
    <w:p w14:paraId="6D45A64C" w14:textId="77777777" w:rsidR="006E795F" w:rsidRDefault="006E795F" w:rsidP="006E795F">
      <w:r>
        <w:rPr>
          <w:rFonts w:hint="eastAsia"/>
        </w:rPr>
        <w:t>数据库加密：对存储在数据库中的敏感数据进行加密，确保数据在存储过程中安全。</w:t>
      </w:r>
    </w:p>
    <w:p w14:paraId="2409B4BD" w14:textId="77777777" w:rsidR="006E795F" w:rsidRDefault="006E795F" w:rsidP="006E795F">
      <w:r>
        <w:rPr>
          <w:rFonts w:hint="eastAsia"/>
        </w:rPr>
        <w:t>备份与恢复：定期进行数据库备份，确保在数据丢失或损坏时能够迅速恢复。</w:t>
      </w:r>
    </w:p>
    <w:p w14:paraId="23677C45" w14:textId="77777777" w:rsidR="006E795F" w:rsidRDefault="006E795F" w:rsidP="006E795F">
      <w:r>
        <w:rPr>
          <w:rFonts w:hint="eastAsia"/>
        </w:rPr>
        <w:t xml:space="preserve">1.3 </w:t>
      </w:r>
      <w:r>
        <w:rPr>
          <w:rFonts w:hint="eastAsia"/>
        </w:rPr>
        <w:t>安全审计与监控</w:t>
      </w:r>
    </w:p>
    <w:p w14:paraId="54173317" w14:textId="77777777" w:rsidR="006E795F" w:rsidRDefault="006E795F" w:rsidP="006E795F">
      <w:r>
        <w:rPr>
          <w:rFonts w:hint="eastAsia"/>
        </w:rPr>
        <w:t>日志记录：详细记录用户操作日志、系统错误日志等，方便后期审计和问题排查。</w:t>
      </w:r>
    </w:p>
    <w:p w14:paraId="190FD2E6" w14:textId="77777777" w:rsidR="006E795F" w:rsidRDefault="006E795F" w:rsidP="006E795F">
      <w:r>
        <w:rPr>
          <w:rFonts w:hint="eastAsia"/>
        </w:rPr>
        <w:t>入侵检测：部署入侵检测系统（</w:t>
      </w:r>
      <w:r>
        <w:rPr>
          <w:rFonts w:hint="eastAsia"/>
        </w:rPr>
        <w:t>IDS</w:t>
      </w:r>
      <w:r>
        <w:rPr>
          <w:rFonts w:hint="eastAsia"/>
        </w:rPr>
        <w:t>），实时监控和分析系统中的可疑活动，及时发现和处理安全威胁。</w:t>
      </w:r>
    </w:p>
    <w:p w14:paraId="0F1A775B" w14:textId="77777777" w:rsidR="006E795F" w:rsidRDefault="006E795F" w:rsidP="006E795F">
      <w:r>
        <w:rPr>
          <w:rFonts w:hint="eastAsia"/>
        </w:rPr>
        <w:t>漏洞扫描与修复：定期进行安全漏洞扫描，及时修复系统漏洞，保持系统的安全性。</w:t>
      </w:r>
    </w:p>
    <w:p w14:paraId="0561A193" w14:textId="77777777" w:rsidR="006E795F" w:rsidRDefault="006E795F" w:rsidP="006E795F">
      <w:r>
        <w:rPr>
          <w:rFonts w:hint="eastAsia"/>
        </w:rPr>
        <w:t xml:space="preserve">2. </w:t>
      </w:r>
      <w:r>
        <w:rPr>
          <w:rFonts w:hint="eastAsia"/>
        </w:rPr>
        <w:t>性能设计</w:t>
      </w:r>
    </w:p>
    <w:p w14:paraId="0D802AC5" w14:textId="77777777" w:rsidR="006E795F" w:rsidRDefault="006E795F" w:rsidP="006E795F">
      <w:r>
        <w:rPr>
          <w:rFonts w:hint="eastAsia"/>
        </w:rPr>
        <w:t xml:space="preserve">2.1 </w:t>
      </w:r>
      <w:r>
        <w:rPr>
          <w:rFonts w:hint="eastAsia"/>
        </w:rPr>
        <w:t>系统架构与扩展性</w:t>
      </w:r>
    </w:p>
    <w:p w14:paraId="08F57B0C" w14:textId="77777777" w:rsidR="006E795F" w:rsidRDefault="006E795F" w:rsidP="006E795F">
      <w:r>
        <w:rPr>
          <w:rFonts w:hint="eastAsia"/>
        </w:rPr>
        <w:t>分布式架构：采用分布式架构设计，支持水平扩展，确保系统能够处理大规模的并发请求。</w:t>
      </w:r>
    </w:p>
    <w:p w14:paraId="4C7E26AB" w14:textId="74AC4661" w:rsidR="006E795F" w:rsidRDefault="006E795F" w:rsidP="006E795F">
      <w:r>
        <w:rPr>
          <w:rFonts w:hint="eastAsia"/>
        </w:rPr>
        <w:t>缓存机制：使用缓存技术（如</w:t>
      </w:r>
      <w:r>
        <w:rPr>
          <w:rFonts w:hint="eastAsia"/>
        </w:rPr>
        <w:t>Redis</w:t>
      </w:r>
      <w:r>
        <w:rPr>
          <w:rFonts w:hint="eastAsia"/>
        </w:rPr>
        <w:t>）缓存热点数据，减少数据库访问，提高系统响应速度。</w:t>
      </w:r>
    </w:p>
    <w:p w14:paraId="1E9E4783" w14:textId="0B0A2DFB" w:rsidR="006E795F" w:rsidRDefault="006E795F" w:rsidP="006E795F">
      <w:r>
        <w:rPr>
          <w:rFonts w:hint="eastAsia"/>
        </w:rPr>
        <w:t>负载均衡：部署负载均衡器（如</w:t>
      </w:r>
      <w:r>
        <w:rPr>
          <w:rFonts w:hint="eastAsia"/>
        </w:rPr>
        <w:t>Nginx</w:t>
      </w:r>
      <w:r>
        <w:rPr>
          <w:rFonts w:hint="eastAsia"/>
        </w:rPr>
        <w:t>），均衡分配用户请求到多个服务器，防止单点故障。</w:t>
      </w:r>
    </w:p>
    <w:p w14:paraId="392A3AD1" w14:textId="77777777" w:rsidR="006E795F" w:rsidRDefault="006E795F" w:rsidP="006E795F">
      <w:r>
        <w:rPr>
          <w:rFonts w:hint="eastAsia"/>
        </w:rPr>
        <w:t xml:space="preserve">2.2 </w:t>
      </w:r>
      <w:r>
        <w:rPr>
          <w:rFonts w:hint="eastAsia"/>
        </w:rPr>
        <w:t>数据库优化</w:t>
      </w:r>
    </w:p>
    <w:p w14:paraId="5B74F230" w14:textId="77777777" w:rsidR="006E795F" w:rsidRDefault="006E795F" w:rsidP="006E795F">
      <w:r>
        <w:rPr>
          <w:rFonts w:hint="eastAsia"/>
        </w:rPr>
        <w:t>读写分离：采用主从数据库架构，分离读写操作，提升数据库的并发处理能力。</w:t>
      </w:r>
    </w:p>
    <w:p w14:paraId="307BFC52" w14:textId="77777777" w:rsidR="006E795F" w:rsidRDefault="006E795F" w:rsidP="006E795F">
      <w:r>
        <w:rPr>
          <w:rFonts w:hint="eastAsia"/>
        </w:rPr>
        <w:t>数据库分片：将大数据量的表进行水平分片，分散存储，减少单表的负载。</w:t>
      </w:r>
    </w:p>
    <w:p w14:paraId="1F8BAA4F" w14:textId="77777777" w:rsidR="006E795F" w:rsidRDefault="006E795F" w:rsidP="006E795F">
      <w:r>
        <w:rPr>
          <w:rFonts w:hint="eastAsia"/>
        </w:rPr>
        <w:t xml:space="preserve">2.3 </w:t>
      </w:r>
      <w:r>
        <w:rPr>
          <w:rFonts w:hint="eastAsia"/>
        </w:rPr>
        <w:t>性能监控与优化</w:t>
      </w:r>
    </w:p>
    <w:p w14:paraId="53C2F10C" w14:textId="77777777" w:rsidR="006E795F" w:rsidRDefault="006E795F" w:rsidP="006E795F">
      <w:r>
        <w:rPr>
          <w:rFonts w:hint="eastAsia"/>
        </w:rPr>
        <w:t>压力测试：定期进行压力测试，评估系统在高负载下的表现，并进行性能优化。</w:t>
      </w:r>
    </w:p>
    <w:p w14:paraId="78A63358" w14:textId="77777777" w:rsidR="006E795F" w:rsidRDefault="006E795F" w:rsidP="006E795F">
      <w:r>
        <w:rPr>
          <w:rFonts w:hint="eastAsia"/>
        </w:rPr>
        <w:t xml:space="preserve">3. </w:t>
      </w:r>
      <w:r>
        <w:rPr>
          <w:rFonts w:hint="eastAsia"/>
        </w:rPr>
        <w:t>可靠性设计</w:t>
      </w:r>
    </w:p>
    <w:p w14:paraId="1B0CBCF1" w14:textId="77777777" w:rsidR="006E795F" w:rsidRDefault="006E795F" w:rsidP="006E795F">
      <w:r>
        <w:rPr>
          <w:rFonts w:hint="eastAsia"/>
        </w:rPr>
        <w:lastRenderedPageBreak/>
        <w:t xml:space="preserve">3.1 </w:t>
      </w:r>
      <w:r>
        <w:rPr>
          <w:rFonts w:hint="eastAsia"/>
        </w:rPr>
        <w:t>高可用设计</w:t>
      </w:r>
    </w:p>
    <w:p w14:paraId="52B93AB3" w14:textId="77777777" w:rsidR="006E795F" w:rsidRDefault="006E795F" w:rsidP="006E795F">
      <w:r>
        <w:rPr>
          <w:rFonts w:hint="eastAsia"/>
        </w:rPr>
        <w:t>服务器冗余：通过部署多台服务器，提高系统的容灾能力，确保在某台服务器故障时，系统仍能正常运行。</w:t>
      </w:r>
    </w:p>
    <w:p w14:paraId="270DB401" w14:textId="77777777" w:rsidR="006E795F" w:rsidRDefault="006E795F" w:rsidP="006E795F">
      <w:r>
        <w:rPr>
          <w:rFonts w:hint="eastAsia"/>
        </w:rPr>
        <w:t>自动故障切换：配置自动故障切换机制（如使用</w:t>
      </w:r>
      <w:r>
        <w:rPr>
          <w:rFonts w:hint="eastAsia"/>
        </w:rPr>
        <w:t>Keepalived</w:t>
      </w:r>
      <w:r>
        <w:rPr>
          <w:rFonts w:hint="eastAsia"/>
        </w:rPr>
        <w:t>），在服务器出现故障时，自动切换到备用服务器，保证系统的连续性。</w:t>
      </w:r>
    </w:p>
    <w:p w14:paraId="53BF4F12" w14:textId="77777777" w:rsidR="006E795F" w:rsidRDefault="006E795F" w:rsidP="006E795F">
      <w:r>
        <w:rPr>
          <w:rFonts w:hint="eastAsia"/>
        </w:rPr>
        <w:t xml:space="preserve">3.2 </w:t>
      </w:r>
      <w:r>
        <w:rPr>
          <w:rFonts w:hint="eastAsia"/>
        </w:rPr>
        <w:t>数据可靠性</w:t>
      </w:r>
    </w:p>
    <w:p w14:paraId="6D495508" w14:textId="77777777" w:rsidR="006E795F" w:rsidRDefault="006E795F" w:rsidP="006E795F">
      <w:r>
        <w:rPr>
          <w:rFonts w:hint="eastAsia"/>
        </w:rPr>
        <w:t>数据备份：定期进行全量和增量备份，确保在数据丢失或损坏时能够迅速恢复。</w:t>
      </w:r>
    </w:p>
    <w:p w14:paraId="314FF889" w14:textId="77777777" w:rsidR="006E795F" w:rsidRDefault="006E795F" w:rsidP="006E795F">
      <w:r>
        <w:rPr>
          <w:rFonts w:hint="eastAsia"/>
        </w:rPr>
        <w:t>数据恢复演练：定期进行数据恢复演练，验证备份数据的可用性和恢复流程的可操作性。</w:t>
      </w:r>
    </w:p>
    <w:p w14:paraId="63FE7782" w14:textId="77777777" w:rsidR="006E795F" w:rsidRDefault="006E795F" w:rsidP="006E795F">
      <w:r>
        <w:rPr>
          <w:rFonts w:hint="eastAsia"/>
        </w:rPr>
        <w:t xml:space="preserve">3.3 </w:t>
      </w:r>
      <w:r>
        <w:rPr>
          <w:rFonts w:hint="eastAsia"/>
        </w:rPr>
        <w:t>容错与恢复</w:t>
      </w:r>
    </w:p>
    <w:p w14:paraId="343BAAF7" w14:textId="77777777" w:rsidR="006E795F" w:rsidRDefault="006E795F" w:rsidP="006E795F">
      <w:r>
        <w:rPr>
          <w:rFonts w:hint="eastAsia"/>
        </w:rPr>
        <w:t>服务降级：在系统负载过高或某些服务不可用时，进行服务降级处理，保证核心功能的可用性。</w:t>
      </w:r>
    </w:p>
    <w:p w14:paraId="39393331" w14:textId="701A9F6B" w:rsidR="006E795F" w:rsidRPr="006E795F" w:rsidRDefault="006E795F" w:rsidP="006E795F">
      <w:r>
        <w:rPr>
          <w:rFonts w:hint="eastAsia"/>
        </w:rPr>
        <w:t>重试机制：对于关键操作，采用重试机制，确保操作在出现临时故障时能够成功执行。</w:t>
      </w:r>
    </w:p>
    <w:p w14:paraId="15D11F08" w14:textId="77777777" w:rsidR="00544422" w:rsidRPr="00BD5B87" w:rsidRDefault="00544422" w:rsidP="00BD5B87"/>
    <w:sectPr w:rsidR="00544422" w:rsidRPr="00BD5B87" w:rsidSect="00AD6D50">
      <w:headerReference w:type="default" r:id="rId50"/>
      <w:footerReference w:type="even" r:id="rId51"/>
      <w:foot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1BFDE7" w14:textId="77777777" w:rsidR="00BB46A6" w:rsidRDefault="00BB46A6">
      <w:r>
        <w:separator/>
      </w:r>
    </w:p>
  </w:endnote>
  <w:endnote w:type="continuationSeparator" w:id="0">
    <w:p w14:paraId="2201E888" w14:textId="77777777" w:rsidR="00BB46A6" w:rsidRDefault="00BB4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81DF6" w14:textId="77777777" w:rsidR="00D702EC" w:rsidRDefault="0003077D" w:rsidP="00EF520A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D702EC"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C62424E" w14:textId="77777777" w:rsidR="00D702EC" w:rsidRDefault="00D702E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8388" w:type="dxa"/>
      <w:tblBorders>
        <w:top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188"/>
      <w:gridCol w:w="5220"/>
      <w:gridCol w:w="1980"/>
    </w:tblGrid>
    <w:tr w:rsidR="00D702EC" w14:paraId="2DF40D58" w14:textId="77777777">
      <w:tc>
        <w:tcPr>
          <w:tcW w:w="1188" w:type="dxa"/>
        </w:tcPr>
        <w:p w14:paraId="589EAC6D" w14:textId="093C95F7" w:rsidR="00D702EC" w:rsidRPr="00940247" w:rsidRDefault="0003077D" w:rsidP="000E1F1F">
          <w:pPr>
            <w:pStyle w:val="a5"/>
          </w:pPr>
          <w:r w:rsidRPr="00940247">
            <w:fldChar w:fldCharType="begin"/>
          </w:r>
          <w:r w:rsidR="00D702EC" w:rsidRPr="00940247">
            <w:instrText xml:space="preserve"> DATE \@ "yyyy-M-d" </w:instrText>
          </w:r>
          <w:r w:rsidRPr="00940247">
            <w:fldChar w:fldCharType="separate"/>
          </w:r>
          <w:r w:rsidR="006062BC">
            <w:rPr>
              <w:noProof/>
            </w:rPr>
            <w:t>2024-5-31</w:t>
          </w:r>
          <w:r w:rsidRPr="00940247">
            <w:fldChar w:fldCharType="end"/>
          </w:r>
        </w:p>
      </w:tc>
      <w:tc>
        <w:tcPr>
          <w:tcW w:w="5220" w:type="dxa"/>
        </w:tcPr>
        <w:p w14:paraId="5A49AA63" w14:textId="77777777" w:rsidR="00D702EC" w:rsidRPr="00940247" w:rsidRDefault="00DE02EF" w:rsidP="000E1F1F">
          <w:pPr>
            <w:pStyle w:val="a5"/>
            <w:jc w:val="center"/>
          </w:pPr>
          <w:r>
            <w:rPr>
              <w:rFonts w:hint="eastAsia"/>
            </w:rPr>
            <w:t>内部公开，</w:t>
          </w:r>
          <w:r w:rsidR="00D702EC" w:rsidRPr="00940247">
            <w:rPr>
              <w:rFonts w:hint="eastAsia"/>
            </w:rPr>
            <w:t>未经许可不得扩散</w:t>
          </w:r>
        </w:p>
      </w:tc>
      <w:tc>
        <w:tcPr>
          <w:tcW w:w="1980" w:type="dxa"/>
        </w:tcPr>
        <w:p w14:paraId="571A7B2B" w14:textId="77777777" w:rsidR="00D702EC" w:rsidRPr="00940247" w:rsidRDefault="00D702EC" w:rsidP="000A367E">
          <w:pPr>
            <w:pStyle w:val="a5"/>
            <w:jc w:val="right"/>
          </w:pPr>
          <w:r w:rsidRPr="00940247">
            <w:rPr>
              <w:rFonts w:hint="eastAsia"/>
            </w:rPr>
            <w:t>第</w:t>
          </w:r>
          <w:r w:rsidR="0003077D" w:rsidRPr="00940247">
            <w:fldChar w:fldCharType="begin"/>
          </w:r>
          <w:r w:rsidRPr="00940247">
            <w:instrText>PAGE</w:instrText>
          </w:r>
          <w:r w:rsidR="0003077D" w:rsidRPr="00940247">
            <w:fldChar w:fldCharType="separate"/>
          </w:r>
          <w:r w:rsidR="00356E32">
            <w:rPr>
              <w:noProof/>
            </w:rPr>
            <w:t>6</w:t>
          </w:r>
          <w:r w:rsidR="0003077D" w:rsidRPr="00940247">
            <w:fldChar w:fldCharType="end"/>
          </w:r>
          <w:r w:rsidRPr="00940247">
            <w:rPr>
              <w:rFonts w:hint="eastAsia"/>
            </w:rPr>
            <w:t>页</w:t>
          </w:r>
          <w:r w:rsidRPr="00940247">
            <w:t xml:space="preserve">, </w:t>
          </w:r>
          <w:r w:rsidRPr="00940247">
            <w:rPr>
              <w:rFonts w:hint="eastAsia"/>
            </w:rPr>
            <w:t>共</w:t>
          </w:r>
          <w:fldSimple w:instr=" NUMPAGES  \* Arabic  \* MERGEFORMAT ">
            <w:r w:rsidR="00356E32">
              <w:rPr>
                <w:noProof/>
              </w:rPr>
              <w:t>7</w:t>
            </w:r>
          </w:fldSimple>
          <w:r w:rsidRPr="00940247">
            <w:rPr>
              <w:rFonts w:hint="eastAsia"/>
            </w:rPr>
            <w:t>页</w:t>
          </w:r>
        </w:p>
      </w:tc>
    </w:tr>
  </w:tbl>
  <w:p w14:paraId="06B0B1F4" w14:textId="77777777" w:rsidR="00D702EC" w:rsidRDefault="00D702EC" w:rsidP="00723F3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9D0B83" w14:textId="77777777" w:rsidR="00BB46A6" w:rsidRDefault="00BB46A6">
      <w:r>
        <w:separator/>
      </w:r>
    </w:p>
  </w:footnote>
  <w:footnote w:type="continuationSeparator" w:id="0">
    <w:p w14:paraId="730F53E1" w14:textId="77777777" w:rsidR="00BB46A6" w:rsidRDefault="00BB46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486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042"/>
      <w:gridCol w:w="5464"/>
      <w:gridCol w:w="1980"/>
    </w:tblGrid>
    <w:tr w:rsidR="001031AA" w:rsidRPr="00C0122E" w14:paraId="2ACD72B3" w14:textId="77777777" w:rsidTr="00B861BD">
      <w:trPr>
        <w:cantSplit/>
        <w:trHeight w:hRule="exact" w:val="668"/>
      </w:trPr>
      <w:tc>
        <w:tcPr>
          <w:tcW w:w="2042" w:type="dxa"/>
        </w:tcPr>
        <w:p w14:paraId="35F7647C" w14:textId="3854E076" w:rsidR="001031AA" w:rsidRPr="007C572A" w:rsidRDefault="001031AA" w:rsidP="00B861BD">
          <w:pPr>
            <w:tabs>
              <w:tab w:val="left" w:pos="2127"/>
            </w:tabs>
            <w:ind w:rightChars="-94" w:right="-207"/>
            <w:rPr>
              <w:rFonts w:ascii="Dotum" w:eastAsia="Dotum" w:hAnsi="Dotum"/>
            </w:rPr>
          </w:pPr>
        </w:p>
      </w:tc>
      <w:tc>
        <w:tcPr>
          <w:tcW w:w="5464" w:type="dxa"/>
          <w:vAlign w:val="bottom"/>
        </w:tcPr>
        <w:p w14:paraId="6ED6CC2D" w14:textId="5873504C" w:rsidR="001031AA" w:rsidRPr="001031AA" w:rsidRDefault="00AE6C40" w:rsidP="00BD5B87">
          <w:pPr>
            <w:pStyle w:val="a9"/>
            <w:tabs>
              <w:tab w:val="clear" w:pos="4153"/>
              <w:tab w:val="left" w:pos="368"/>
              <w:tab w:val="center" w:pos="3770"/>
            </w:tabs>
            <w:ind w:leftChars="-432" w:left="-950"/>
          </w:pPr>
          <w:r>
            <w:rPr>
              <w:rFonts w:hint="eastAsia"/>
            </w:rPr>
            <w:t>Koi-</w:t>
          </w:r>
          <w:r>
            <w:rPr>
              <w:rFonts w:hint="eastAsia"/>
            </w:rPr>
            <w:t>鞋城</w:t>
          </w:r>
          <w:r>
            <w:rPr>
              <w:rFonts w:hint="eastAsia"/>
            </w:rPr>
            <w:t>Online</w:t>
          </w:r>
          <w:r w:rsidR="00CF6103">
            <w:rPr>
              <w:rFonts w:hint="eastAsia"/>
            </w:rPr>
            <w:t xml:space="preserve"> </w:t>
          </w:r>
          <w:r w:rsidR="00BD5B87">
            <w:rPr>
              <w:rFonts w:hint="eastAsia"/>
            </w:rPr>
            <w:t>软件设计</w:t>
          </w:r>
          <w:r w:rsidR="00BD5B87">
            <w:t>说明书</w:t>
          </w:r>
        </w:p>
      </w:tc>
      <w:tc>
        <w:tcPr>
          <w:tcW w:w="1980" w:type="dxa"/>
          <w:vAlign w:val="bottom"/>
        </w:tcPr>
        <w:p w14:paraId="4163C01A" w14:textId="77777777" w:rsidR="001031AA" w:rsidRPr="001031AA" w:rsidRDefault="001031AA" w:rsidP="00D363EA">
          <w:pPr>
            <w:pStyle w:val="a9"/>
            <w:ind w:firstLine="360"/>
          </w:pPr>
          <w:r>
            <w:rPr>
              <w:rFonts w:hint="eastAsia"/>
            </w:rPr>
            <w:t>内部公开</w:t>
          </w:r>
        </w:p>
      </w:tc>
    </w:tr>
  </w:tbl>
  <w:p w14:paraId="26B5FAEC" w14:textId="77777777" w:rsidR="00D702EC" w:rsidRPr="00C0122E" w:rsidRDefault="00D702EC" w:rsidP="008C0D68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E5A9B"/>
    <w:multiLevelType w:val="multilevel"/>
    <w:tmpl w:val="68260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0676C"/>
    <w:multiLevelType w:val="hybridMultilevel"/>
    <w:tmpl w:val="D81EB702"/>
    <w:lvl w:ilvl="0" w:tplc="95A45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4E97C9F"/>
    <w:multiLevelType w:val="multilevel"/>
    <w:tmpl w:val="5B08D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02433"/>
    <w:multiLevelType w:val="hybridMultilevel"/>
    <w:tmpl w:val="E9E22AB6"/>
    <w:lvl w:ilvl="0" w:tplc="2BC2F6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8BD5999"/>
    <w:multiLevelType w:val="multilevel"/>
    <w:tmpl w:val="0C8A7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097FB1"/>
    <w:multiLevelType w:val="multilevel"/>
    <w:tmpl w:val="092EA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844A5B"/>
    <w:multiLevelType w:val="multilevel"/>
    <w:tmpl w:val="81F8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EB1E18"/>
    <w:multiLevelType w:val="multilevel"/>
    <w:tmpl w:val="885A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0F4482"/>
    <w:multiLevelType w:val="multilevel"/>
    <w:tmpl w:val="FE6AB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801DCB"/>
    <w:multiLevelType w:val="multilevel"/>
    <w:tmpl w:val="39B2B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0824458"/>
    <w:multiLevelType w:val="multilevel"/>
    <w:tmpl w:val="6BEE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E15B0D"/>
    <w:multiLevelType w:val="multilevel"/>
    <w:tmpl w:val="AA6CA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4014E3"/>
    <w:multiLevelType w:val="multilevel"/>
    <w:tmpl w:val="05341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845A7B"/>
    <w:multiLevelType w:val="multilevel"/>
    <w:tmpl w:val="C67E4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B55388"/>
    <w:multiLevelType w:val="multilevel"/>
    <w:tmpl w:val="98847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3B5AAD"/>
    <w:multiLevelType w:val="multilevel"/>
    <w:tmpl w:val="C3E6F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E920F1"/>
    <w:multiLevelType w:val="multilevel"/>
    <w:tmpl w:val="D07CA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3D16FF"/>
    <w:multiLevelType w:val="multilevel"/>
    <w:tmpl w:val="D4240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2F6F56"/>
    <w:multiLevelType w:val="hybridMultilevel"/>
    <w:tmpl w:val="67F0E010"/>
    <w:lvl w:ilvl="0" w:tplc="B4164D42">
      <w:start w:val="1"/>
      <w:numFmt w:val="decimal"/>
      <w:lvlText w:val="%1."/>
      <w:lvlJc w:val="left"/>
      <w:pPr>
        <w:ind w:left="7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8" w:hanging="440"/>
      </w:pPr>
    </w:lvl>
    <w:lvl w:ilvl="2" w:tplc="0409001B" w:tentative="1">
      <w:start w:val="1"/>
      <w:numFmt w:val="lowerRoman"/>
      <w:lvlText w:val="%3."/>
      <w:lvlJc w:val="right"/>
      <w:pPr>
        <w:ind w:left="1738" w:hanging="440"/>
      </w:pPr>
    </w:lvl>
    <w:lvl w:ilvl="3" w:tplc="0409000F" w:tentative="1">
      <w:start w:val="1"/>
      <w:numFmt w:val="decimal"/>
      <w:lvlText w:val="%4."/>
      <w:lvlJc w:val="left"/>
      <w:pPr>
        <w:ind w:left="2178" w:hanging="440"/>
      </w:pPr>
    </w:lvl>
    <w:lvl w:ilvl="4" w:tplc="04090019" w:tentative="1">
      <w:start w:val="1"/>
      <w:numFmt w:val="lowerLetter"/>
      <w:lvlText w:val="%5)"/>
      <w:lvlJc w:val="left"/>
      <w:pPr>
        <w:ind w:left="2618" w:hanging="440"/>
      </w:pPr>
    </w:lvl>
    <w:lvl w:ilvl="5" w:tplc="0409001B" w:tentative="1">
      <w:start w:val="1"/>
      <w:numFmt w:val="lowerRoman"/>
      <w:lvlText w:val="%6."/>
      <w:lvlJc w:val="right"/>
      <w:pPr>
        <w:ind w:left="3058" w:hanging="440"/>
      </w:pPr>
    </w:lvl>
    <w:lvl w:ilvl="6" w:tplc="0409000F" w:tentative="1">
      <w:start w:val="1"/>
      <w:numFmt w:val="decimal"/>
      <w:lvlText w:val="%7."/>
      <w:lvlJc w:val="left"/>
      <w:pPr>
        <w:ind w:left="3498" w:hanging="440"/>
      </w:pPr>
    </w:lvl>
    <w:lvl w:ilvl="7" w:tplc="04090019" w:tentative="1">
      <w:start w:val="1"/>
      <w:numFmt w:val="lowerLetter"/>
      <w:lvlText w:val="%8)"/>
      <w:lvlJc w:val="left"/>
      <w:pPr>
        <w:ind w:left="3938" w:hanging="440"/>
      </w:pPr>
    </w:lvl>
    <w:lvl w:ilvl="8" w:tplc="0409001B" w:tentative="1">
      <w:start w:val="1"/>
      <w:numFmt w:val="lowerRoman"/>
      <w:lvlText w:val="%9."/>
      <w:lvlJc w:val="right"/>
      <w:pPr>
        <w:ind w:left="4378" w:hanging="440"/>
      </w:pPr>
    </w:lvl>
  </w:abstractNum>
  <w:abstractNum w:abstractNumId="20" w15:restartNumberingAfterBreak="0">
    <w:nsid w:val="45522AE5"/>
    <w:multiLevelType w:val="multilevel"/>
    <w:tmpl w:val="A7026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845D6B"/>
    <w:multiLevelType w:val="multilevel"/>
    <w:tmpl w:val="2BAE3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00012B"/>
    <w:multiLevelType w:val="multilevel"/>
    <w:tmpl w:val="19CE5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BB6B2A"/>
    <w:multiLevelType w:val="multilevel"/>
    <w:tmpl w:val="F160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FC1DD5"/>
    <w:multiLevelType w:val="multilevel"/>
    <w:tmpl w:val="6BA03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4F546C"/>
    <w:multiLevelType w:val="multilevel"/>
    <w:tmpl w:val="DE3AE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566601"/>
    <w:multiLevelType w:val="multilevel"/>
    <w:tmpl w:val="062AB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592A8E"/>
    <w:multiLevelType w:val="multilevel"/>
    <w:tmpl w:val="9DFEB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4452A1"/>
    <w:multiLevelType w:val="multilevel"/>
    <w:tmpl w:val="5F8E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97067C"/>
    <w:multiLevelType w:val="hybridMultilevel"/>
    <w:tmpl w:val="2930A114"/>
    <w:lvl w:ilvl="0" w:tplc="597C53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4A50C81"/>
    <w:multiLevelType w:val="multilevel"/>
    <w:tmpl w:val="C4709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1B6057"/>
    <w:multiLevelType w:val="multilevel"/>
    <w:tmpl w:val="6F046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D707C3"/>
    <w:multiLevelType w:val="multilevel"/>
    <w:tmpl w:val="C39E1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DF614A"/>
    <w:multiLevelType w:val="multilevel"/>
    <w:tmpl w:val="2532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977F0B"/>
    <w:multiLevelType w:val="multilevel"/>
    <w:tmpl w:val="249A9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7A67B3"/>
    <w:multiLevelType w:val="multilevel"/>
    <w:tmpl w:val="12827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、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6C0F04"/>
    <w:multiLevelType w:val="multilevel"/>
    <w:tmpl w:val="8370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BD3E66"/>
    <w:multiLevelType w:val="multilevel"/>
    <w:tmpl w:val="32A6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9A5129"/>
    <w:multiLevelType w:val="multilevel"/>
    <w:tmpl w:val="A382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A12E55"/>
    <w:multiLevelType w:val="multilevel"/>
    <w:tmpl w:val="72EAF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C30A80"/>
    <w:multiLevelType w:val="multilevel"/>
    <w:tmpl w:val="F73A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010E06"/>
    <w:multiLevelType w:val="multilevel"/>
    <w:tmpl w:val="5D2A7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270E09"/>
    <w:multiLevelType w:val="hybridMultilevel"/>
    <w:tmpl w:val="88C8E482"/>
    <w:lvl w:ilvl="0" w:tplc="77743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3" w15:restartNumberingAfterBreak="0">
    <w:nsid w:val="73DE664B"/>
    <w:multiLevelType w:val="multilevel"/>
    <w:tmpl w:val="53A45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7F41FE"/>
    <w:multiLevelType w:val="multilevel"/>
    <w:tmpl w:val="D1AC4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FA2C0F"/>
    <w:multiLevelType w:val="multilevel"/>
    <w:tmpl w:val="F5A0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4E7F97"/>
    <w:multiLevelType w:val="multilevel"/>
    <w:tmpl w:val="16449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A4A49FB"/>
    <w:multiLevelType w:val="multilevel"/>
    <w:tmpl w:val="C02A7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C4240B"/>
    <w:multiLevelType w:val="multilevel"/>
    <w:tmpl w:val="F072F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EC6839"/>
    <w:multiLevelType w:val="multilevel"/>
    <w:tmpl w:val="3BDAA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5389123">
    <w:abstractNumId w:val="10"/>
  </w:num>
  <w:num w:numId="2" w16cid:durableId="109208798">
    <w:abstractNumId w:val="10"/>
  </w:num>
  <w:num w:numId="3" w16cid:durableId="1729260406">
    <w:abstractNumId w:val="18"/>
  </w:num>
  <w:num w:numId="4" w16cid:durableId="1485854345">
    <w:abstractNumId w:val="16"/>
  </w:num>
  <w:num w:numId="5" w16cid:durableId="1370691647">
    <w:abstractNumId w:val="34"/>
  </w:num>
  <w:num w:numId="6" w16cid:durableId="664742781">
    <w:abstractNumId w:val="46"/>
  </w:num>
  <w:num w:numId="7" w16cid:durableId="2110080643">
    <w:abstractNumId w:val="35"/>
  </w:num>
  <w:num w:numId="8" w16cid:durableId="1582517919">
    <w:abstractNumId w:val="29"/>
  </w:num>
  <w:num w:numId="9" w16cid:durableId="1701977702">
    <w:abstractNumId w:val="19"/>
  </w:num>
  <w:num w:numId="10" w16cid:durableId="470288287">
    <w:abstractNumId w:val="3"/>
  </w:num>
  <w:num w:numId="11" w16cid:durableId="164322167">
    <w:abstractNumId w:val="42"/>
  </w:num>
  <w:num w:numId="12" w16cid:durableId="1296833996">
    <w:abstractNumId w:val="1"/>
  </w:num>
  <w:num w:numId="13" w16cid:durableId="1194029595">
    <w:abstractNumId w:val="38"/>
  </w:num>
  <w:num w:numId="14" w16cid:durableId="403838263">
    <w:abstractNumId w:val="25"/>
  </w:num>
  <w:num w:numId="15" w16cid:durableId="790511157">
    <w:abstractNumId w:val="7"/>
  </w:num>
  <w:num w:numId="16" w16cid:durableId="497813284">
    <w:abstractNumId w:val="21"/>
  </w:num>
  <w:num w:numId="17" w16cid:durableId="1926301278">
    <w:abstractNumId w:val="5"/>
  </w:num>
  <w:num w:numId="18" w16cid:durableId="76709676">
    <w:abstractNumId w:val="43"/>
  </w:num>
  <w:num w:numId="19" w16cid:durableId="1922328743">
    <w:abstractNumId w:val="49"/>
  </w:num>
  <w:num w:numId="20" w16cid:durableId="1300648489">
    <w:abstractNumId w:val="12"/>
  </w:num>
  <w:num w:numId="21" w16cid:durableId="600724390">
    <w:abstractNumId w:val="26"/>
  </w:num>
  <w:num w:numId="22" w16cid:durableId="1864519133">
    <w:abstractNumId w:val="30"/>
  </w:num>
  <w:num w:numId="23" w16cid:durableId="1649895764">
    <w:abstractNumId w:val="22"/>
  </w:num>
  <w:num w:numId="24" w16cid:durableId="1488017710">
    <w:abstractNumId w:val="45"/>
  </w:num>
  <w:num w:numId="25" w16cid:durableId="64842608">
    <w:abstractNumId w:val="47"/>
  </w:num>
  <w:num w:numId="26" w16cid:durableId="1268737249">
    <w:abstractNumId w:val="36"/>
  </w:num>
  <w:num w:numId="27" w16cid:durableId="1287850249">
    <w:abstractNumId w:val="20"/>
  </w:num>
  <w:num w:numId="28" w16cid:durableId="1985697534">
    <w:abstractNumId w:val="13"/>
  </w:num>
  <w:num w:numId="29" w16cid:durableId="996693170">
    <w:abstractNumId w:val="14"/>
  </w:num>
  <w:num w:numId="30" w16cid:durableId="1947426441">
    <w:abstractNumId w:val="41"/>
  </w:num>
  <w:num w:numId="31" w16cid:durableId="157429572">
    <w:abstractNumId w:val="40"/>
  </w:num>
  <w:num w:numId="32" w16cid:durableId="1974407710">
    <w:abstractNumId w:val="44"/>
  </w:num>
  <w:num w:numId="33" w16cid:durableId="31149515">
    <w:abstractNumId w:val="17"/>
  </w:num>
  <w:num w:numId="34" w16cid:durableId="2067102471">
    <w:abstractNumId w:val="37"/>
  </w:num>
  <w:num w:numId="35" w16cid:durableId="337660175">
    <w:abstractNumId w:val="48"/>
  </w:num>
  <w:num w:numId="36" w16cid:durableId="1243022921">
    <w:abstractNumId w:val="6"/>
  </w:num>
  <w:num w:numId="37" w16cid:durableId="233203420">
    <w:abstractNumId w:val="4"/>
  </w:num>
  <w:num w:numId="38" w16cid:durableId="873537878">
    <w:abstractNumId w:val="32"/>
  </w:num>
  <w:num w:numId="39" w16cid:durableId="639843588">
    <w:abstractNumId w:val="15"/>
  </w:num>
  <w:num w:numId="40" w16cid:durableId="1028917244">
    <w:abstractNumId w:val="0"/>
  </w:num>
  <w:num w:numId="41" w16cid:durableId="284506851">
    <w:abstractNumId w:val="2"/>
  </w:num>
  <w:num w:numId="42" w16cid:durableId="204409171">
    <w:abstractNumId w:val="27"/>
  </w:num>
  <w:num w:numId="43" w16cid:durableId="536359811">
    <w:abstractNumId w:val="39"/>
  </w:num>
  <w:num w:numId="44" w16cid:durableId="1253858720">
    <w:abstractNumId w:val="33"/>
  </w:num>
  <w:num w:numId="45" w16cid:durableId="1762024530">
    <w:abstractNumId w:val="9"/>
  </w:num>
  <w:num w:numId="46" w16cid:durableId="1438602811">
    <w:abstractNumId w:val="23"/>
  </w:num>
  <w:num w:numId="47" w16cid:durableId="184946522">
    <w:abstractNumId w:val="31"/>
  </w:num>
  <w:num w:numId="48" w16cid:durableId="519323066">
    <w:abstractNumId w:val="8"/>
  </w:num>
  <w:num w:numId="49" w16cid:durableId="1597446866">
    <w:abstractNumId w:val="24"/>
  </w:num>
  <w:num w:numId="50" w16cid:durableId="1143234211">
    <w:abstractNumId w:val="11"/>
  </w:num>
  <w:num w:numId="51" w16cid:durableId="1967856858">
    <w:abstractNumId w:val="28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activeWritingStyle w:appName="MSWord" w:lang="zh-CN" w:vendorID="64" w:dllVersion="5" w:nlCheck="1" w:checkStyle="1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ECA"/>
    <w:rsid w:val="000002B5"/>
    <w:rsid w:val="0000283A"/>
    <w:rsid w:val="00003122"/>
    <w:rsid w:val="00003725"/>
    <w:rsid w:val="00004788"/>
    <w:rsid w:val="0001070C"/>
    <w:rsid w:val="00013C89"/>
    <w:rsid w:val="0001526C"/>
    <w:rsid w:val="000161F5"/>
    <w:rsid w:val="00023D95"/>
    <w:rsid w:val="00025388"/>
    <w:rsid w:val="00025AD5"/>
    <w:rsid w:val="0002612E"/>
    <w:rsid w:val="0002675B"/>
    <w:rsid w:val="000278CB"/>
    <w:rsid w:val="00027DA7"/>
    <w:rsid w:val="0003062B"/>
    <w:rsid w:val="0003077D"/>
    <w:rsid w:val="00030FB5"/>
    <w:rsid w:val="00033046"/>
    <w:rsid w:val="0003328D"/>
    <w:rsid w:val="00036C31"/>
    <w:rsid w:val="00040ABA"/>
    <w:rsid w:val="00043D8F"/>
    <w:rsid w:val="00044D94"/>
    <w:rsid w:val="0004576F"/>
    <w:rsid w:val="000460CE"/>
    <w:rsid w:val="00046969"/>
    <w:rsid w:val="00047AFB"/>
    <w:rsid w:val="0005033B"/>
    <w:rsid w:val="000519BB"/>
    <w:rsid w:val="00053F5A"/>
    <w:rsid w:val="0005402F"/>
    <w:rsid w:val="00060072"/>
    <w:rsid w:val="00061F27"/>
    <w:rsid w:val="00062157"/>
    <w:rsid w:val="00062E15"/>
    <w:rsid w:val="00062F59"/>
    <w:rsid w:val="00065078"/>
    <w:rsid w:val="000671A5"/>
    <w:rsid w:val="000717BD"/>
    <w:rsid w:val="00071A9B"/>
    <w:rsid w:val="0007297C"/>
    <w:rsid w:val="00072C88"/>
    <w:rsid w:val="00072D29"/>
    <w:rsid w:val="00072EC3"/>
    <w:rsid w:val="000760AB"/>
    <w:rsid w:val="00076E05"/>
    <w:rsid w:val="00077B4C"/>
    <w:rsid w:val="00080C79"/>
    <w:rsid w:val="00084C1F"/>
    <w:rsid w:val="00084EF3"/>
    <w:rsid w:val="000854E0"/>
    <w:rsid w:val="00085CF0"/>
    <w:rsid w:val="00087687"/>
    <w:rsid w:val="00090209"/>
    <w:rsid w:val="00090B8B"/>
    <w:rsid w:val="00093620"/>
    <w:rsid w:val="00093D8B"/>
    <w:rsid w:val="0009672A"/>
    <w:rsid w:val="000978B2"/>
    <w:rsid w:val="000A14C8"/>
    <w:rsid w:val="000A2B56"/>
    <w:rsid w:val="000A367E"/>
    <w:rsid w:val="000A4418"/>
    <w:rsid w:val="000A5296"/>
    <w:rsid w:val="000A6A49"/>
    <w:rsid w:val="000A7552"/>
    <w:rsid w:val="000A7E99"/>
    <w:rsid w:val="000B0A94"/>
    <w:rsid w:val="000B0E35"/>
    <w:rsid w:val="000B4224"/>
    <w:rsid w:val="000B6D34"/>
    <w:rsid w:val="000C01CA"/>
    <w:rsid w:val="000C37B1"/>
    <w:rsid w:val="000C3B38"/>
    <w:rsid w:val="000C3D4A"/>
    <w:rsid w:val="000C4076"/>
    <w:rsid w:val="000C6EC9"/>
    <w:rsid w:val="000D0B21"/>
    <w:rsid w:val="000D213A"/>
    <w:rsid w:val="000D2375"/>
    <w:rsid w:val="000D303E"/>
    <w:rsid w:val="000D7C4A"/>
    <w:rsid w:val="000D7FAE"/>
    <w:rsid w:val="000E0D30"/>
    <w:rsid w:val="000E1D40"/>
    <w:rsid w:val="000E1F1F"/>
    <w:rsid w:val="000E3988"/>
    <w:rsid w:val="000E5ADF"/>
    <w:rsid w:val="000E68D1"/>
    <w:rsid w:val="000E6DB1"/>
    <w:rsid w:val="000F0D03"/>
    <w:rsid w:val="000F0F0D"/>
    <w:rsid w:val="000F1244"/>
    <w:rsid w:val="000F4317"/>
    <w:rsid w:val="000F5C08"/>
    <w:rsid w:val="000F6157"/>
    <w:rsid w:val="000F7304"/>
    <w:rsid w:val="00101928"/>
    <w:rsid w:val="001031AA"/>
    <w:rsid w:val="00104249"/>
    <w:rsid w:val="00105EE9"/>
    <w:rsid w:val="00106343"/>
    <w:rsid w:val="001070D9"/>
    <w:rsid w:val="001073C9"/>
    <w:rsid w:val="00107880"/>
    <w:rsid w:val="001143E4"/>
    <w:rsid w:val="0011450E"/>
    <w:rsid w:val="00115022"/>
    <w:rsid w:val="0012011A"/>
    <w:rsid w:val="0012261F"/>
    <w:rsid w:val="00126A1F"/>
    <w:rsid w:val="00127BF2"/>
    <w:rsid w:val="00130436"/>
    <w:rsid w:val="001304D1"/>
    <w:rsid w:val="00132D75"/>
    <w:rsid w:val="001354AD"/>
    <w:rsid w:val="001362DA"/>
    <w:rsid w:val="001369E8"/>
    <w:rsid w:val="00137E82"/>
    <w:rsid w:val="00141043"/>
    <w:rsid w:val="0014506C"/>
    <w:rsid w:val="00146CF9"/>
    <w:rsid w:val="00146F91"/>
    <w:rsid w:val="00147B90"/>
    <w:rsid w:val="00150235"/>
    <w:rsid w:val="001514CC"/>
    <w:rsid w:val="00156357"/>
    <w:rsid w:val="00156780"/>
    <w:rsid w:val="00162E8F"/>
    <w:rsid w:val="00163F44"/>
    <w:rsid w:val="00166148"/>
    <w:rsid w:val="00170255"/>
    <w:rsid w:val="00170315"/>
    <w:rsid w:val="00170397"/>
    <w:rsid w:val="00170B75"/>
    <w:rsid w:val="00170B95"/>
    <w:rsid w:val="00174027"/>
    <w:rsid w:val="001801A1"/>
    <w:rsid w:val="00180D91"/>
    <w:rsid w:val="001818C0"/>
    <w:rsid w:val="0018427E"/>
    <w:rsid w:val="001972BB"/>
    <w:rsid w:val="00197F9D"/>
    <w:rsid w:val="001A0ECA"/>
    <w:rsid w:val="001A217B"/>
    <w:rsid w:val="001A4AF9"/>
    <w:rsid w:val="001A5EB8"/>
    <w:rsid w:val="001A6FD6"/>
    <w:rsid w:val="001B4092"/>
    <w:rsid w:val="001B40EC"/>
    <w:rsid w:val="001C0504"/>
    <w:rsid w:val="001C26E8"/>
    <w:rsid w:val="001C2D88"/>
    <w:rsid w:val="001C4BB2"/>
    <w:rsid w:val="001C4DEA"/>
    <w:rsid w:val="001C6942"/>
    <w:rsid w:val="001C6E66"/>
    <w:rsid w:val="001C7E04"/>
    <w:rsid w:val="001D4093"/>
    <w:rsid w:val="001D40BD"/>
    <w:rsid w:val="001D7B46"/>
    <w:rsid w:val="001E17C0"/>
    <w:rsid w:val="001E58ED"/>
    <w:rsid w:val="001E70DC"/>
    <w:rsid w:val="001F4076"/>
    <w:rsid w:val="001F5137"/>
    <w:rsid w:val="001F555F"/>
    <w:rsid w:val="001F5671"/>
    <w:rsid w:val="001F6395"/>
    <w:rsid w:val="001F6451"/>
    <w:rsid w:val="001F6F9E"/>
    <w:rsid w:val="001F72C7"/>
    <w:rsid w:val="001F7B4D"/>
    <w:rsid w:val="0020191F"/>
    <w:rsid w:val="00203E6A"/>
    <w:rsid w:val="00204B20"/>
    <w:rsid w:val="002079EC"/>
    <w:rsid w:val="00207ADD"/>
    <w:rsid w:val="00213252"/>
    <w:rsid w:val="00220290"/>
    <w:rsid w:val="002207F6"/>
    <w:rsid w:val="0022130E"/>
    <w:rsid w:val="00221E48"/>
    <w:rsid w:val="002225A7"/>
    <w:rsid w:val="00222F1A"/>
    <w:rsid w:val="002275D3"/>
    <w:rsid w:val="00227890"/>
    <w:rsid w:val="0023074B"/>
    <w:rsid w:val="00232F28"/>
    <w:rsid w:val="0023327D"/>
    <w:rsid w:val="00233B6F"/>
    <w:rsid w:val="00233D2B"/>
    <w:rsid w:val="002359E4"/>
    <w:rsid w:val="002400D1"/>
    <w:rsid w:val="00240992"/>
    <w:rsid w:val="00241D3D"/>
    <w:rsid w:val="002432E4"/>
    <w:rsid w:val="00244FD1"/>
    <w:rsid w:val="0024575D"/>
    <w:rsid w:val="00246BB4"/>
    <w:rsid w:val="00246EBC"/>
    <w:rsid w:val="00247ABE"/>
    <w:rsid w:val="00250A36"/>
    <w:rsid w:val="00250B1B"/>
    <w:rsid w:val="0025190E"/>
    <w:rsid w:val="0025306A"/>
    <w:rsid w:val="00257371"/>
    <w:rsid w:val="00262014"/>
    <w:rsid w:val="00262BF9"/>
    <w:rsid w:val="002649BB"/>
    <w:rsid w:val="002669C1"/>
    <w:rsid w:val="002670E9"/>
    <w:rsid w:val="00271A25"/>
    <w:rsid w:val="002736E1"/>
    <w:rsid w:val="00274CD3"/>
    <w:rsid w:val="00275EAE"/>
    <w:rsid w:val="00276C3D"/>
    <w:rsid w:val="00276F65"/>
    <w:rsid w:val="00284486"/>
    <w:rsid w:val="00290A58"/>
    <w:rsid w:val="00290BCD"/>
    <w:rsid w:val="0029103A"/>
    <w:rsid w:val="002934A8"/>
    <w:rsid w:val="002945C5"/>
    <w:rsid w:val="00294842"/>
    <w:rsid w:val="00295670"/>
    <w:rsid w:val="0029678D"/>
    <w:rsid w:val="00297790"/>
    <w:rsid w:val="00297F0A"/>
    <w:rsid w:val="002A07DD"/>
    <w:rsid w:val="002A0D47"/>
    <w:rsid w:val="002A12EE"/>
    <w:rsid w:val="002A3954"/>
    <w:rsid w:val="002A4BC0"/>
    <w:rsid w:val="002A7516"/>
    <w:rsid w:val="002B0561"/>
    <w:rsid w:val="002B3BBB"/>
    <w:rsid w:val="002B5E80"/>
    <w:rsid w:val="002B6272"/>
    <w:rsid w:val="002C5D11"/>
    <w:rsid w:val="002C694A"/>
    <w:rsid w:val="002C6D91"/>
    <w:rsid w:val="002C7F51"/>
    <w:rsid w:val="002D0CB9"/>
    <w:rsid w:val="002D171E"/>
    <w:rsid w:val="002D172F"/>
    <w:rsid w:val="002D210A"/>
    <w:rsid w:val="002D234D"/>
    <w:rsid w:val="002D4DBA"/>
    <w:rsid w:val="002D5642"/>
    <w:rsid w:val="002E2F9F"/>
    <w:rsid w:val="002E4172"/>
    <w:rsid w:val="002E47BB"/>
    <w:rsid w:val="002E5BA4"/>
    <w:rsid w:val="002F303E"/>
    <w:rsid w:val="002F3062"/>
    <w:rsid w:val="002F531D"/>
    <w:rsid w:val="002F7A44"/>
    <w:rsid w:val="002F7D56"/>
    <w:rsid w:val="00300C19"/>
    <w:rsid w:val="0030123D"/>
    <w:rsid w:val="003033EB"/>
    <w:rsid w:val="00304AD1"/>
    <w:rsid w:val="0030553D"/>
    <w:rsid w:val="00310A7C"/>
    <w:rsid w:val="003111AF"/>
    <w:rsid w:val="0031260A"/>
    <w:rsid w:val="00315603"/>
    <w:rsid w:val="003163E7"/>
    <w:rsid w:val="00320C3B"/>
    <w:rsid w:val="00320C7A"/>
    <w:rsid w:val="003212CE"/>
    <w:rsid w:val="00322525"/>
    <w:rsid w:val="00323632"/>
    <w:rsid w:val="00323A0C"/>
    <w:rsid w:val="003241B2"/>
    <w:rsid w:val="00324E61"/>
    <w:rsid w:val="00332E60"/>
    <w:rsid w:val="003355C2"/>
    <w:rsid w:val="00337032"/>
    <w:rsid w:val="003379EA"/>
    <w:rsid w:val="003428F6"/>
    <w:rsid w:val="00342F2A"/>
    <w:rsid w:val="003433FD"/>
    <w:rsid w:val="00344F94"/>
    <w:rsid w:val="00345FD0"/>
    <w:rsid w:val="00346395"/>
    <w:rsid w:val="00351257"/>
    <w:rsid w:val="00352B26"/>
    <w:rsid w:val="003546D9"/>
    <w:rsid w:val="00355CA1"/>
    <w:rsid w:val="00356E32"/>
    <w:rsid w:val="0035752E"/>
    <w:rsid w:val="003669D5"/>
    <w:rsid w:val="00367853"/>
    <w:rsid w:val="0037059C"/>
    <w:rsid w:val="00371248"/>
    <w:rsid w:val="0037129C"/>
    <w:rsid w:val="0037186D"/>
    <w:rsid w:val="00371B87"/>
    <w:rsid w:val="00372ABF"/>
    <w:rsid w:val="00372CE8"/>
    <w:rsid w:val="00373370"/>
    <w:rsid w:val="0037348E"/>
    <w:rsid w:val="00374B73"/>
    <w:rsid w:val="00375247"/>
    <w:rsid w:val="0038013D"/>
    <w:rsid w:val="00380527"/>
    <w:rsid w:val="0038268C"/>
    <w:rsid w:val="0038278C"/>
    <w:rsid w:val="00383451"/>
    <w:rsid w:val="00385D00"/>
    <w:rsid w:val="00387F9C"/>
    <w:rsid w:val="0039139F"/>
    <w:rsid w:val="00391F51"/>
    <w:rsid w:val="003929B8"/>
    <w:rsid w:val="003931EA"/>
    <w:rsid w:val="00395758"/>
    <w:rsid w:val="00396114"/>
    <w:rsid w:val="00396A70"/>
    <w:rsid w:val="003A087B"/>
    <w:rsid w:val="003A19B8"/>
    <w:rsid w:val="003A4B7A"/>
    <w:rsid w:val="003A4DB4"/>
    <w:rsid w:val="003A7291"/>
    <w:rsid w:val="003B3135"/>
    <w:rsid w:val="003B3BA1"/>
    <w:rsid w:val="003B5269"/>
    <w:rsid w:val="003B55BA"/>
    <w:rsid w:val="003B633D"/>
    <w:rsid w:val="003B65B1"/>
    <w:rsid w:val="003B7090"/>
    <w:rsid w:val="003B73F1"/>
    <w:rsid w:val="003C0114"/>
    <w:rsid w:val="003C10E8"/>
    <w:rsid w:val="003C1736"/>
    <w:rsid w:val="003C24B4"/>
    <w:rsid w:val="003C3998"/>
    <w:rsid w:val="003C4016"/>
    <w:rsid w:val="003D00C8"/>
    <w:rsid w:val="003D086B"/>
    <w:rsid w:val="003D21D1"/>
    <w:rsid w:val="003D27BA"/>
    <w:rsid w:val="003D6128"/>
    <w:rsid w:val="003D7106"/>
    <w:rsid w:val="003D737F"/>
    <w:rsid w:val="003E31B0"/>
    <w:rsid w:val="003E4195"/>
    <w:rsid w:val="003E5F6A"/>
    <w:rsid w:val="003E7281"/>
    <w:rsid w:val="003F0689"/>
    <w:rsid w:val="003F3911"/>
    <w:rsid w:val="003F5CE6"/>
    <w:rsid w:val="003F6C4B"/>
    <w:rsid w:val="00400767"/>
    <w:rsid w:val="00402DCC"/>
    <w:rsid w:val="004061E5"/>
    <w:rsid w:val="00411CF0"/>
    <w:rsid w:val="00413258"/>
    <w:rsid w:val="00413815"/>
    <w:rsid w:val="0041384D"/>
    <w:rsid w:val="0041470D"/>
    <w:rsid w:val="00414EC8"/>
    <w:rsid w:val="00415A5B"/>
    <w:rsid w:val="00417927"/>
    <w:rsid w:val="00421E47"/>
    <w:rsid w:val="0042203C"/>
    <w:rsid w:val="0042348B"/>
    <w:rsid w:val="0042499F"/>
    <w:rsid w:val="00427743"/>
    <w:rsid w:val="00431AA6"/>
    <w:rsid w:val="00433253"/>
    <w:rsid w:val="00433373"/>
    <w:rsid w:val="00433907"/>
    <w:rsid w:val="00435075"/>
    <w:rsid w:val="0044721F"/>
    <w:rsid w:val="00447D13"/>
    <w:rsid w:val="0045067B"/>
    <w:rsid w:val="00450F84"/>
    <w:rsid w:val="00453CA7"/>
    <w:rsid w:val="00454DD3"/>
    <w:rsid w:val="004555DC"/>
    <w:rsid w:val="0045562A"/>
    <w:rsid w:val="00455A4F"/>
    <w:rsid w:val="00455B9B"/>
    <w:rsid w:val="0045623D"/>
    <w:rsid w:val="0045712A"/>
    <w:rsid w:val="00457C59"/>
    <w:rsid w:val="00463165"/>
    <w:rsid w:val="004675D2"/>
    <w:rsid w:val="00467AA1"/>
    <w:rsid w:val="004715B7"/>
    <w:rsid w:val="004767EB"/>
    <w:rsid w:val="004814B3"/>
    <w:rsid w:val="00482BCF"/>
    <w:rsid w:val="0048393D"/>
    <w:rsid w:val="004843C3"/>
    <w:rsid w:val="00484CC0"/>
    <w:rsid w:val="004863E3"/>
    <w:rsid w:val="00487FFB"/>
    <w:rsid w:val="00492D77"/>
    <w:rsid w:val="004A3187"/>
    <w:rsid w:val="004A61C6"/>
    <w:rsid w:val="004A7158"/>
    <w:rsid w:val="004B3FE3"/>
    <w:rsid w:val="004B4723"/>
    <w:rsid w:val="004B4DBB"/>
    <w:rsid w:val="004B6089"/>
    <w:rsid w:val="004B613D"/>
    <w:rsid w:val="004C2983"/>
    <w:rsid w:val="004C2A3E"/>
    <w:rsid w:val="004C6199"/>
    <w:rsid w:val="004C7DDF"/>
    <w:rsid w:val="004D41CA"/>
    <w:rsid w:val="004D52B3"/>
    <w:rsid w:val="004E0BE0"/>
    <w:rsid w:val="004E1483"/>
    <w:rsid w:val="004E14E3"/>
    <w:rsid w:val="004E2AAC"/>
    <w:rsid w:val="004E2AC2"/>
    <w:rsid w:val="004E50FB"/>
    <w:rsid w:val="004E5AA5"/>
    <w:rsid w:val="004E5BDC"/>
    <w:rsid w:val="004E6541"/>
    <w:rsid w:val="004E70E7"/>
    <w:rsid w:val="004F1573"/>
    <w:rsid w:val="004F1FD3"/>
    <w:rsid w:val="00500828"/>
    <w:rsid w:val="00501546"/>
    <w:rsid w:val="00506478"/>
    <w:rsid w:val="005069BC"/>
    <w:rsid w:val="00506DF5"/>
    <w:rsid w:val="00506E70"/>
    <w:rsid w:val="005107B9"/>
    <w:rsid w:val="00510F5A"/>
    <w:rsid w:val="00513B69"/>
    <w:rsid w:val="00516B09"/>
    <w:rsid w:val="00516F85"/>
    <w:rsid w:val="005172A0"/>
    <w:rsid w:val="0051767A"/>
    <w:rsid w:val="00521C2D"/>
    <w:rsid w:val="00531AC1"/>
    <w:rsid w:val="00532770"/>
    <w:rsid w:val="00535112"/>
    <w:rsid w:val="00535BDE"/>
    <w:rsid w:val="00535E1E"/>
    <w:rsid w:val="005376F0"/>
    <w:rsid w:val="00540A50"/>
    <w:rsid w:val="00540A8D"/>
    <w:rsid w:val="0054271E"/>
    <w:rsid w:val="005430D0"/>
    <w:rsid w:val="00544422"/>
    <w:rsid w:val="00546644"/>
    <w:rsid w:val="0054694B"/>
    <w:rsid w:val="00547204"/>
    <w:rsid w:val="00547E35"/>
    <w:rsid w:val="005502CB"/>
    <w:rsid w:val="00550C36"/>
    <w:rsid w:val="005519E2"/>
    <w:rsid w:val="00551C85"/>
    <w:rsid w:val="00555A60"/>
    <w:rsid w:val="00561A61"/>
    <w:rsid w:val="00561FAC"/>
    <w:rsid w:val="00563456"/>
    <w:rsid w:val="00563F6A"/>
    <w:rsid w:val="00564692"/>
    <w:rsid w:val="00566ACF"/>
    <w:rsid w:val="00567F70"/>
    <w:rsid w:val="00567FFD"/>
    <w:rsid w:val="0057045A"/>
    <w:rsid w:val="005711B0"/>
    <w:rsid w:val="00576B34"/>
    <w:rsid w:val="005774AF"/>
    <w:rsid w:val="00580097"/>
    <w:rsid w:val="00584BDC"/>
    <w:rsid w:val="00584CE9"/>
    <w:rsid w:val="00586A2D"/>
    <w:rsid w:val="0059043D"/>
    <w:rsid w:val="005935C4"/>
    <w:rsid w:val="0059394F"/>
    <w:rsid w:val="00597192"/>
    <w:rsid w:val="005A2504"/>
    <w:rsid w:val="005A525F"/>
    <w:rsid w:val="005B0213"/>
    <w:rsid w:val="005C0A72"/>
    <w:rsid w:val="005C191A"/>
    <w:rsid w:val="005C2C72"/>
    <w:rsid w:val="005C3793"/>
    <w:rsid w:val="005C46B8"/>
    <w:rsid w:val="005C4A38"/>
    <w:rsid w:val="005C547D"/>
    <w:rsid w:val="005C5935"/>
    <w:rsid w:val="005C7DD9"/>
    <w:rsid w:val="005D0CE7"/>
    <w:rsid w:val="005D1AA1"/>
    <w:rsid w:val="005D5920"/>
    <w:rsid w:val="005E1A97"/>
    <w:rsid w:val="005E5019"/>
    <w:rsid w:val="005E545A"/>
    <w:rsid w:val="005E6ECA"/>
    <w:rsid w:val="005F0C1E"/>
    <w:rsid w:val="005F24CA"/>
    <w:rsid w:val="005F2A5A"/>
    <w:rsid w:val="005F3EF8"/>
    <w:rsid w:val="005F5F91"/>
    <w:rsid w:val="005F792E"/>
    <w:rsid w:val="00600B61"/>
    <w:rsid w:val="00601BA3"/>
    <w:rsid w:val="006024A0"/>
    <w:rsid w:val="006024D4"/>
    <w:rsid w:val="0060298F"/>
    <w:rsid w:val="00605FC4"/>
    <w:rsid w:val="006062BC"/>
    <w:rsid w:val="006148F4"/>
    <w:rsid w:val="00615060"/>
    <w:rsid w:val="00616567"/>
    <w:rsid w:val="006209C0"/>
    <w:rsid w:val="00621C62"/>
    <w:rsid w:val="00624DE4"/>
    <w:rsid w:val="00624DE6"/>
    <w:rsid w:val="00627E32"/>
    <w:rsid w:val="00632DA9"/>
    <w:rsid w:val="00633907"/>
    <w:rsid w:val="00636369"/>
    <w:rsid w:val="006370F7"/>
    <w:rsid w:val="006374FB"/>
    <w:rsid w:val="00640220"/>
    <w:rsid w:val="0064052C"/>
    <w:rsid w:val="006429BF"/>
    <w:rsid w:val="006434D0"/>
    <w:rsid w:val="00644DF4"/>
    <w:rsid w:val="00645835"/>
    <w:rsid w:val="00645A56"/>
    <w:rsid w:val="006463BD"/>
    <w:rsid w:val="00653251"/>
    <w:rsid w:val="00653663"/>
    <w:rsid w:val="0065456E"/>
    <w:rsid w:val="0065507D"/>
    <w:rsid w:val="00655DFC"/>
    <w:rsid w:val="0065682F"/>
    <w:rsid w:val="006610D8"/>
    <w:rsid w:val="00661327"/>
    <w:rsid w:val="0066191C"/>
    <w:rsid w:val="00663997"/>
    <w:rsid w:val="0066454D"/>
    <w:rsid w:val="006652C3"/>
    <w:rsid w:val="00665307"/>
    <w:rsid w:val="00665583"/>
    <w:rsid w:val="00667E87"/>
    <w:rsid w:val="00671852"/>
    <w:rsid w:val="00671877"/>
    <w:rsid w:val="00671C87"/>
    <w:rsid w:val="0067310F"/>
    <w:rsid w:val="0067390C"/>
    <w:rsid w:val="00674353"/>
    <w:rsid w:val="00674ADF"/>
    <w:rsid w:val="006761EC"/>
    <w:rsid w:val="006762AB"/>
    <w:rsid w:val="00684547"/>
    <w:rsid w:val="0068528E"/>
    <w:rsid w:val="00692269"/>
    <w:rsid w:val="00692F96"/>
    <w:rsid w:val="0069331C"/>
    <w:rsid w:val="0069371B"/>
    <w:rsid w:val="00694799"/>
    <w:rsid w:val="00694862"/>
    <w:rsid w:val="00695163"/>
    <w:rsid w:val="00697BBE"/>
    <w:rsid w:val="006A0AA4"/>
    <w:rsid w:val="006A3645"/>
    <w:rsid w:val="006A3907"/>
    <w:rsid w:val="006A4D6F"/>
    <w:rsid w:val="006A4EF0"/>
    <w:rsid w:val="006A5341"/>
    <w:rsid w:val="006A5F9D"/>
    <w:rsid w:val="006A66F4"/>
    <w:rsid w:val="006A7918"/>
    <w:rsid w:val="006A7CB7"/>
    <w:rsid w:val="006B4974"/>
    <w:rsid w:val="006B6290"/>
    <w:rsid w:val="006B67E9"/>
    <w:rsid w:val="006B7B68"/>
    <w:rsid w:val="006C1969"/>
    <w:rsid w:val="006C522F"/>
    <w:rsid w:val="006C6D5B"/>
    <w:rsid w:val="006C7410"/>
    <w:rsid w:val="006C7810"/>
    <w:rsid w:val="006C7BCE"/>
    <w:rsid w:val="006D20A4"/>
    <w:rsid w:val="006D2537"/>
    <w:rsid w:val="006E0049"/>
    <w:rsid w:val="006E2792"/>
    <w:rsid w:val="006E3D3F"/>
    <w:rsid w:val="006E795F"/>
    <w:rsid w:val="006F109E"/>
    <w:rsid w:val="006F1181"/>
    <w:rsid w:val="006F16DD"/>
    <w:rsid w:val="006F273E"/>
    <w:rsid w:val="006F2F18"/>
    <w:rsid w:val="006F3923"/>
    <w:rsid w:val="006F3B57"/>
    <w:rsid w:val="006F3D5F"/>
    <w:rsid w:val="006F6264"/>
    <w:rsid w:val="006F62A6"/>
    <w:rsid w:val="006F65D0"/>
    <w:rsid w:val="006F7A29"/>
    <w:rsid w:val="00700B53"/>
    <w:rsid w:val="00701233"/>
    <w:rsid w:val="00701511"/>
    <w:rsid w:val="00702AA4"/>
    <w:rsid w:val="007031B4"/>
    <w:rsid w:val="00703241"/>
    <w:rsid w:val="007040EA"/>
    <w:rsid w:val="00706E1F"/>
    <w:rsid w:val="007076A5"/>
    <w:rsid w:val="00710266"/>
    <w:rsid w:val="007146F0"/>
    <w:rsid w:val="0071545D"/>
    <w:rsid w:val="00715505"/>
    <w:rsid w:val="00716FED"/>
    <w:rsid w:val="007176EA"/>
    <w:rsid w:val="00717868"/>
    <w:rsid w:val="00717CE7"/>
    <w:rsid w:val="00717F00"/>
    <w:rsid w:val="00720958"/>
    <w:rsid w:val="007212B3"/>
    <w:rsid w:val="00723F38"/>
    <w:rsid w:val="00726B98"/>
    <w:rsid w:val="00727249"/>
    <w:rsid w:val="00730DF2"/>
    <w:rsid w:val="0073113D"/>
    <w:rsid w:val="0073172F"/>
    <w:rsid w:val="00735B3D"/>
    <w:rsid w:val="00743874"/>
    <w:rsid w:val="00743A3D"/>
    <w:rsid w:val="00743E2C"/>
    <w:rsid w:val="00743F65"/>
    <w:rsid w:val="00744F6E"/>
    <w:rsid w:val="007474F1"/>
    <w:rsid w:val="007514A2"/>
    <w:rsid w:val="007525EE"/>
    <w:rsid w:val="00753CCD"/>
    <w:rsid w:val="00755DDD"/>
    <w:rsid w:val="00755DF8"/>
    <w:rsid w:val="00756C0A"/>
    <w:rsid w:val="00756EA9"/>
    <w:rsid w:val="007572E3"/>
    <w:rsid w:val="0076498B"/>
    <w:rsid w:val="00767906"/>
    <w:rsid w:val="00770F93"/>
    <w:rsid w:val="007719E2"/>
    <w:rsid w:val="00774FA7"/>
    <w:rsid w:val="00774FBC"/>
    <w:rsid w:val="00775BA5"/>
    <w:rsid w:val="007771C4"/>
    <w:rsid w:val="00777913"/>
    <w:rsid w:val="00780CF8"/>
    <w:rsid w:val="00782B95"/>
    <w:rsid w:val="00783851"/>
    <w:rsid w:val="00785E5C"/>
    <w:rsid w:val="00786840"/>
    <w:rsid w:val="00786DE2"/>
    <w:rsid w:val="0078735E"/>
    <w:rsid w:val="0078777C"/>
    <w:rsid w:val="0079060D"/>
    <w:rsid w:val="007919E1"/>
    <w:rsid w:val="00795207"/>
    <w:rsid w:val="007A06FF"/>
    <w:rsid w:val="007A3593"/>
    <w:rsid w:val="007A379E"/>
    <w:rsid w:val="007A4888"/>
    <w:rsid w:val="007A7FA8"/>
    <w:rsid w:val="007B2511"/>
    <w:rsid w:val="007B5DFB"/>
    <w:rsid w:val="007B7EED"/>
    <w:rsid w:val="007C06D3"/>
    <w:rsid w:val="007C1049"/>
    <w:rsid w:val="007C2849"/>
    <w:rsid w:val="007C291E"/>
    <w:rsid w:val="007C3D87"/>
    <w:rsid w:val="007C77CC"/>
    <w:rsid w:val="007D09CD"/>
    <w:rsid w:val="007D1036"/>
    <w:rsid w:val="007D1E66"/>
    <w:rsid w:val="007D2B42"/>
    <w:rsid w:val="007E0ADC"/>
    <w:rsid w:val="007E22FE"/>
    <w:rsid w:val="007E2312"/>
    <w:rsid w:val="007E239A"/>
    <w:rsid w:val="007E2B66"/>
    <w:rsid w:val="007E4B58"/>
    <w:rsid w:val="007F24C9"/>
    <w:rsid w:val="007F3D01"/>
    <w:rsid w:val="007F4DC8"/>
    <w:rsid w:val="007F68B3"/>
    <w:rsid w:val="008002CA"/>
    <w:rsid w:val="00801A85"/>
    <w:rsid w:val="00802462"/>
    <w:rsid w:val="00807665"/>
    <w:rsid w:val="0081080E"/>
    <w:rsid w:val="008127C0"/>
    <w:rsid w:val="008135BA"/>
    <w:rsid w:val="00813F1E"/>
    <w:rsid w:val="008145DE"/>
    <w:rsid w:val="00815E46"/>
    <w:rsid w:val="00816CD6"/>
    <w:rsid w:val="008172BE"/>
    <w:rsid w:val="008217C3"/>
    <w:rsid w:val="00821A7D"/>
    <w:rsid w:val="008224E2"/>
    <w:rsid w:val="00823BC1"/>
    <w:rsid w:val="00823C2C"/>
    <w:rsid w:val="0082407B"/>
    <w:rsid w:val="00825AAC"/>
    <w:rsid w:val="00825F54"/>
    <w:rsid w:val="0082606B"/>
    <w:rsid w:val="00833D2F"/>
    <w:rsid w:val="00833F6C"/>
    <w:rsid w:val="0083632E"/>
    <w:rsid w:val="00841035"/>
    <w:rsid w:val="00843646"/>
    <w:rsid w:val="00843C77"/>
    <w:rsid w:val="008458F7"/>
    <w:rsid w:val="00845903"/>
    <w:rsid w:val="00846561"/>
    <w:rsid w:val="00853610"/>
    <w:rsid w:val="00853A29"/>
    <w:rsid w:val="00854DF1"/>
    <w:rsid w:val="00854E0D"/>
    <w:rsid w:val="008560B7"/>
    <w:rsid w:val="00856510"/>
    <w:rsid w:val="0085752C"/>
    <w:rsid w:val="00860F95"/>
    <w:rsid w:val="00863001"/>
    <w:rsid w:val="008630A1"/>
    <w:rsid w:val="00865AE1"/>
    <w:rsid w:val="00867520"/>
    <w:rsid w:val="008708CD"/>
    <w:rsid w:val="0087397D"/>
    <w:rsid w:val="00874C91"/>
    <w:rsid w:val="00876BD4"/>
    <w:rsid w:val="00880097"/>
    <w:rsid w:val="00880569"/>
    <w:rsid w:val="008809CD"/>
    <w:rsid w:val="008822FA"/>
    <w:rsid w:val="00884AD1"/>
    <w:rsid w:val="00884D8F"/>
    <w:rsid w:val="00886845"/>
    <w:rsid w:val="00887251"/>
    <w:rsid w:val="00890124"/>
    <w:rsid w:val="008904C7"/>
    <w:rsid w:val="0089286E"/>
    <w:rsid w:val="00892A8E"/>
    <w:rsid w:val="00893614"/>
    <w:rsid w:val="00893E8B"/>
    <w:rsid w:val="008946A6"/>
    <w:rsid w:val="00894946"/>
    <w:rsid w:val="0089771D"/>
    <w:rsid w:val="008A1E2F"/>
    <w:rsid w:val="008A3F22"/>
    <w:rsid w:val="008A644B"/>
    <w:rsid w:val="008A787C"/>
    <w:rsid w:val="008B089E"/>
    <w:rsid w:val="008B1065"/>
    <w:rsid w:val="008B1D0F"/>
    <w:rsid w:val="008B1ECF"/>
    <w:rsid w:val="008B328F"/>
    <w:rsid w:val="008B3525"/>
    <w:rsid w:val="008B4902"/>
    <w:rsid w:val="008B6810"/>
    <w:rsid w:val="008C08B6"/>
    <w:rsid w:val="008C0D68"/>
    <w:rsid w:val="008C119C"/>
    <w:rsid w:val="008C44DC"/>
    <w:rsid w:val="008C5125"/>
    <w:rsid w:val="008C577B"/>
    <w:rsid w:val="008C6F54"/>
    <w:rsid w:val="008D2113"/>
    <w:rsid w:val="008D5758"/>
    <w:rsid w:val="008D7DCD"/>
    <w:rsid w:val="008D7E43"/>
    <w:rsid w:val="008E007F"/>
    <w:rsid w:val="008E0276"/>
    <w:rsid w:val="008E04B1"/>
    <w:rsid w:val="008E1078"/>
    <w:rsid w:val="008E2A05"/>
    <w:rsid w:val="008E6B37"/>
    <w:rsid w:val="008F0BB3"/>
    <w:rsid w:val="008F0EDE"/>
    <w:rsid w:val="008F10B8"/>
    <w:rsid w:val="008F3D5C"/>
    <w:rsid w:val="008F4540"/>
    <w:rsid w:val="008F5876"/>
    <w:rsid w:val="008F59B5"/>
    <w:rsid w:val="008F7501"/>
    <w:rsid w:val="008F7C1C"/>
    <w:rsid w:val="008F7D2B"/>
    <w:rsid w:val="0090015D"/>
    <w:rsid w:val="009061FB"/>
    <w:rsid w:val="0090652E"/>
    <w:rsid w:val="00906A6C"/>
    <w:rsid w:val="00907D16"/>
    <w:rsid w:val="00913A96"/>
    <w:rsid w:val="00913FC3"/>
    <w:rsid w:val="009143B4"/>
    <w:rsid w:val="00914B71"/>
    <w:rsid w:val="00915F47"/>
    <w:rsid w:val="0091620F"/>
    <w:rsid w:val="00917146"/>
    <w:rsid w:val="0091745E"/>
    <w:rsid w:val="00917D58"/>
    <w:rsid w:val="00920C1C"/>
    <w:rsid w:val="0092167E"/>
    <w:rsid w:val="0092244C"/>
    <w:rsid w:val="009239DC"/>
    <w:rsid w:val="00927936"/>
    <w:rsid w:val="00931319"/>
    <w:rsid w:val="00933A8B"/>
    <w:rsid w:val="00933F92"/>
    <w:rsid w:val="009343CA"/>
    <w:rsid w:val="00935247"/>
    <w:rsid w:val="00935C7E"/>
    <w:rsid w:val="00940247"/>
    <w:rsid w:val="009415CC"/>
    <w:rsid w:val="00942F82"/>
    <w:rsid w:val="00943211"/>
    <w:rsid w:val="0094351F"/>
    <w:rsid w:val="009449D7"/>
    <w:rsid w:val="009456DF"/>
    <w:rsid w:val="009458E4"/>
    <w:rsid w:val="00946D69"/>
    <w:rsid w:val="00946E23"/>
    <w:rsid w:val="0094715B"/>
    <w:rsid w:val="00950123"/>
    <w:rsid w:val="009501A9"/>
    <w:rsid w:val="009523EA"/>
    <w:rsid w:val="0095248A"/>
    <w:rsid w:val="00953D74"/>
    <w:rsid w:val="00954575"/>
    <w:rsid w:val="009553D2"/>
    <w:rsid w:val="00955442"/>
    <w:rsid w:val="0095568D"/>
    <w:rsid w:val="00957EF5"/>
    <w:rsid w:val="00964C0C"/>
    <w:rsid w:val="0096702E"/>
    <w:rsid w:val="00967B47"/>
    <w:rsid w:val="00970A4A"/>
    <w:rsid w:val="009739F1"/>
    <w:rsid w:val="009804B7"/>
    <w:rsid w:val="0098378A"/>
    <w:rsid w:val="0098447C"/>
    <w:rsid w:val="009910EB"/>
    <w:rsid w:val="00991A82"/>
    <w:rsid w:val="009925E4"/>
    <w:rsid w:val="00994D3D"/>
    <w:rsid w:val="00995CC9"/>
    <w:rsid w:val="00996DEF"/>
    <w:rsid w:val="009A57F0"/>
    <w:rsid w:val="009A705E"/>
    <w:rsid w:val="009B527F"/>
    <w:rsid w:val="009B57A5"/>
    <w:rsid w:val="009B7F79"/>
    <w:rsid w:val="009C18B9"/>
    <w:rsid w:val="009C45C7"/>
    <w:rsid w:val="009C4995"/>
    <w:rsid w:val="009C51D5"/>
    <w:rsid w:val="009C53DD"/>
    <w:rsid w:val="009C7073"/>
    <w:rsid w:val="009D2520"/>
    <w:rsid w:val="009D435E"/>
    <w:rsid w:val="009D464A"/>
    <w:rsid w:val="009D5882"/>
    <w:rsid w:val="009D635C"/>
    <w:rsid w:val="009E02A9"/>
    <w:rsid w:val="009E3916"/>
    <w:rsid w:val="009E4F40"/>
    <w:rsid w:val="009E72C2"/>
    <w:rsid w:val="009E7754"/>
    <w:rsid w:val="009E7B0C"/>
    <w:rsid w:val="009F091F"/>
    <w:rsid w:val="009F1E4A"/>
    <w:rsid w:val="009F2425"/>
    <w:rsid w:val="009F28E9"/>
    <w:rsid w:val="009F460C"/>
    <w:rsid w:val="009F56EC"/>
    <w:rsid w:val="009F6B6B"/>
    <w:rsid w:val="00A00673"/>
    <w:rsid w:val="00A01B27"/>
    <w:rsid w:val="00A01BB7"/>
    <w:rsid w:val="00A024ED"/>
    <w:rsid w:val="00A02DE4"/>
    <w:rsid w:val="00A05AE5"/>
    <w:rsid w:val="00A0669C"/>
    <w:rsid w:val="00A06B17"/>
    <w:rsid w:val="00A114F3"/>
    <w:rsid w:val="00A119FA"/>
    <w:rsid w:val="00A11EF2"/>
    <w:rsid w:val="00A1206A"/>
    <w:rsid w:val="00A120A4"/>
    <w:rsid w:val="00A1211D"/>
    <w:rsid w:val="00A1466D"/>
    <w:rsid w:val="00A150B6"/>
    <w:rsid w:val="00A178CB"/>
    <w:rsid w:val="00A17CF4"/>
    <w:rsid w:val="00A21C91"/>
    <w:rsid w:val="00A227EC"/>
    <w:rsid w:val="00A228E0"/>
    <w:rsid w:val="00A22A22"/>
    <w:rsid w:val="00A2587D"/>
    <w:rsid w:val="00A349F5"/>
    <w:rsid w:val="00A35637"/>
    <w:rsid w:val="00A40239"/>
    <w:rsid w:val="00A41471"/>
    <w:rsid w:val="00A466FF"/>
    <w:rsid w:val="00A5043D"/>
    <w:rsid w:val="00A519F5"/>
    <w:rsid w:val="00A51A16"/>
    <w:rsid w:val="00A52481"/>
    <w:rsid w:val="00A530D6"/>
    <w:rsid w:val="00A54892"/>
    <w:rsid w:val="00A55879"/>
    <w:rsid w:val="00A603E1"/>
    <w:rsid w:val="00A6045E"/>
    <w:rsid w:val="00A613DA"/>
    <w:rsid w:val="00A6210C"/>
    <w:rsid w:val="00A635D6"/>
    <w:rsid w:val="00A63899"/>
    <w:rsid w:val="00A651AC"/>
    <w:rsid w:val="00A73CEA"/>
    <w:rsid w:val="00A740D6"/>
    <w:rsid w:val="00A74857"/>
    <w:rsid w:val="00A77383"/>
    <w:rsid w:val="00A846A2"/>
    <w:rsid w:val="00A85AC8"/>
    <w:rsid w:val="00A85CB9"/>
    <w:rsid w:val="00A90820"/>
    <w:rsid w:val="00A91034"/>
    <w:rsid w:val="00A959EA"/>
    <w:rsid w:val="00A9707D"/>
    <w:rsid w:val="00AA3A38"/>
    <w:rsid w:val="00AA3D70"/>
    <w:rsid w:val="00AA5AF3"/>
    <w:rsid w:val="00AA7C1E"/>
    <w:rsid w:val="00AA7D75"/>
    <w:rsid w:val="00AB1781"/>
    <w:rsid w:val="00AB23D9"/>
    <w:rsid w:val="00AB30BF"/>
    <w:rsid w:val="00AB3638"/>
    <w:rsid w:val="00AB3FF9"/>
    <w:rsid w:val="00AB45E8"/>
    <w:rsid w:val="00AB4A02"/>
    <w:rsid w:val="00AB7A1E"/>
    <w:rsid w:val="00AC044E"/>
    <w:rsid w:val="00AC1ECC"/>
    <w:rsid w:val="00AC441D"/>
    <w:rsid w:val="00AC5621"/>
    <w:rsid w:val="00AC567B"/>
    <w:rsid w:val="00AD3159"/>
    <w:rsid w:val="00AD3CFD"/>
    <w:rsid w:val="00AD644C"/>
    <w:rsid w:val="00AD6D16"/>
    <w:rsid w:val="00AD6D50"/>
    <w:rsid w:val="00AE1088"/>
    <w:rsid w:val="00AE164C"/>
    <w:rsid w:val="00AE4537"/>
    <w:rsid w:val="00AE6C40"/>
    <w:rsid w:val="00AE78C2"/>
    <w:rsid w:val="00AF0933"/>
    <w:rsid w:val="00AF549E"/>
    <w:rsid w:val="00AF7368"/>
    <w:rsid w:val="00B004A7"/>
    <w:rsid w:val="00B024AF"/>
    <w:rsid w:val="00B024B4"/>
    <w:rsid w:val="00B05152"/>
    <w:rsid w:val="00B11AD5"/>
    <w:rsid w:val="00B11BF4"/>
    <w:rsid w:val="00B11E2D"/>
    <w:rsid w:val="00B1219B"/>
    <w:rsid w:val="00B12A2B"/>
    <w:rsid w:val="00B15C59"/>
    <w:rsid w:val="00B170D3"/>
    <w:rsid w:val="00B20E30"/>
    <w:rsid w:val="00B20F96"/>
    <w:rsid w:val="00B21E4C"/>
    <w:rsid w:val="00B24ED8"/>
    <w:rsid w:val="00B2647E"/>
    <w:rsid w:val="00B2704E"/>
    <w:rsid w:val="00B31856"/>
    <w:rsid w:val="00B32C89"/>
    <w:rsid w:val="00B33033"/>
    <w:rsid w:val="00B37A90"/>
    <w:rsid w:val="00B40BC2"/>
    <w:rsid w:val="00B438CF"/>
    <w:rsid w:val="00B44100"/>
    <w:rsid w:val="00B44103"/>
    <w:rsid w:val="00B44ACC"/>
    <w:rsid w:val="00B45259"/>
    <w:rsid w:val="00B45326"/>
    <w:rsid w:val="00B463E7"/>
    <w:rsid w:val="00B5472F"/>
    <w:rsid w:val="00B603E2"/>
    <w:rsid w:val="00B61589"/>
    <w:rsid w:val="00B63585"/>
    <w:rsid w:val="00B6668B"/>
    <w:rsid w:val="00B67ECC"/>
    <w:rsid w:val="00B70280"/>
    <w:rsid w:val="00B71EB3"/>
    <w:rsid w:val="00B735C9"/>
    <w:rsid w:val="00B74A3A"/>
    <w:rsid w:val="00B75F4B"/>
    <w:rsid w:val="00B770D9"/>
    <w:rsid w:val="00B80438"/>
    <w:rsid w:val="00B805F4"/>
    <w:rsid w:val="00B80A6C"/>
    <w:rsid w:val="00B81DD3"/>
    <w:rsid w:val="00B83032"/>
    <w:rsid w:val="00B83A29"/>
    <w:rsid w:val="00B83BD3"/>
    <w:rsid w:val="00B83D3D"/>
    <w:rsid w:val="00B84332"/>
    <w:rsid w:val="00B84585"/>
    <w:rsid w:val="00B8606A"/>
    <w:rsid w:val="00B861BD"/>
    <w:rsid w:val="00B8690B"/>
    <w:rsid w:val="00B87ABF"/>
    <w:rsid w:val="00B90207"/>
    <w:rsid w:val="00B93B57"/>
    <w:rsid w:val="00B96749"/>
    <w:rsid w:val="00B97520"/>
    <w:rsid w:val="00BA1090"/>
    <w:rsid w:val="00BA2179"/>
    <w:rsid w:val="00BA25F6"/>
    <w:rsid w:val="00BA3305"/>
    <w:rsid w:val="00BA378C"/>
    <w:rsid w:val="00BA3DD0"/>
    <w:rsid w:val="00BA4992"/>
    <w:rsid w:val="00BA4F3B"/>
    <w:rsid w:val="00BA61B2"/>
    <w:rsid w:val="00BB072F"/>
    <w:rsid w:val="00BB2E11"/>
    <w:rsid w:val="00BB46A6"/>
    <w:rsid w:val="00BB6218"/>
    <w:rsid w:val="00BB6958"/>
    <w:rsid w:val="00BB760A"/>
    <w:rsid w:val="00BC2347"/>
    <w:rsid w:val="00BC31A4"/>
    <w:rsid w:val="00BC5B89"/>
    <w:rsid w:val="00BC780A"/>
    <w:rsid w:val="00BC7FCB"/>
    <w:rsid w:val="00BD2FC3"/>
    <w:rsid w:val="00BD46F3"/>
    <w:rsid w:val="00BD5B87"/>
    <w:rsid w:val="00BD77E5"/>
    <w:rsid w:val="00BE1BC2"/>
    <w:rsid w:val="00BE22BA"/>
    <w:rsid w:val="00BE34D6"/>
    <w:rsid w:val="00BE5838"/>
    <w:rsid w:val="00BE5DF9"/>
    <w:rsid w:val="00BE759A"/>
    <w:rsid w:val="00BE7618"/>
    <w:rsid w:val="00BF243D"/>
    <w:rsid w:val="00BF24CD"/>
    <w:rsid w:val="00BF57B9"/>
    <w:rsid w:val="00BF590F"/>
    <w:rsid w:val="00BF5FA6"/>
    <w:rsid w:val="00BF79DE"/>
    <w:rsid w:val="00C00745"/>
    <w:rsid w:val="00C0122E"/>
    <w:rsid w:val="00C05FE5"/>
    <w:rsid w:val="00C10B7C"/>
    <w:rsid w:val="00C134A1"/>
    <w:rsid w:val="00C13DFF"/>
    <w:rsid w:val="00C15BCF"/>
    <w:rsid w:val="00C21F5F"/>
    <w:rsid w:val="00C2251B"/>
    <w:rsid w:val="00C230CA"/>
    <w:rsid w:val="00C312A8"/>
    <w:rsid w:val="00C3172E"/>
    <w:rsid w:val="00C327B3"/>
    <w:rsid w:val="00C34232"/>
    <w:rsid w:val="00C4295A"/>
    <w:rsid w:val="00C43761"/>
    <w:rsid w:val="00C4737C"/>
    <w:rsid w:val="00C5598D"/>
    <w:rsid w:val="00C5759D"/>
    <w:rsid w:val="00C57ACD"/>
    <w:rsid w:val="00C60C9D"/>
    <w:rsid w:val="00C62EAB"/>
    <w:rsid w:val="00C65405"/>
    <w:rsid w:val="00C671DC"/>
    <w:rsid w:val="00C673D7"/>
    <w:rsid w:val="00C710F0"/>
    <w:rsid w:val="00C72F87"/>
    <w:rsid w:val="00C73E12"/>
    <w:rsid w:val="00C77F42"/>
    <w:rsid w:val="00C81483"/>
    <w:rsid w:val="00C83223"/>
    <w:rsid w:val="00C84158"/>
    <w:rsid w:val="00C87764"/>
    <w:rsid w:val="00C917A1"/>
    <w:rsid w:val="00C91E05"/>
    <w:rsid w:val="00C939C2"/>
    <w:rsid w:val="00C9455E"/>
    <w:rsid w:val="00C962C7"/>
    <w:rsid w:val="00C972B6"/>
    <w:rsid w:val="00C972BB"/>
    <w:rsid w:val="00C97986"/>
    <w:rsid w:val="00CA1455"/>
    <w:rsid w:val="00CA4257"/>
    <w:rsid w:val="00CB181A"/>
    <w:rsid w:val="00CB3409"/>
    <w:rsid w:val="00CB391B"/>
    <w:rsid w:val="00CB3BBD"/>
    <w:rsid w:val="00CB3BC9"/>
    <w:rsid w:val="00CB5A0B"/>
    <w:rsid w:val="00CC0398"/>
    <w:rsid w:val="00CC1BE0"/>
    <w:rsid w:val="00CC1FE6"/>
    <w:rsid w:val="00CC2E3F"/>
    <w:rsid w:val="00CC3933"/>
    <w:rsid w:val="00CC4283"/>
    <w:rsid w:val="00CC46D3"/>
    <w:rsid w:val="00CC46F6"/>
    <w:rsid w:val="00CC4834"/>
    <w:rsid w:val="00CC5E00"/>
    <w:rsid w:val="00CC6DA9"/>
    <w:rsid w:val="00CC7325"/>
    <w:rsid w:val="00CD1023"/>
    <w:rsid w:val="00CD2BE4"/>
    <w:rsid w:val="00CD7812"/>
    <w:rsid w:val="00CE0CC0"/>
    <w:rsid w:val="00CE2603"/>
    <w:rsid w:val="00CE30BA"/>
    <w:rsid w:val="00CE4188"/>
    <w:rsid w:val="00CE572D"/>
    <w:rsid w:val="00CE614E"/>
    <w:rsid w:val="00CE6B35"/>
    <w:rsid w:val="00CF1525"/>
    <w:rsid w:val="00CF4B15"/>
    <w:rsid w:val="00CF5DE5"/>
    <w:rsid w:val="00CF6103"/>
    <w:rsid w:val="00CF6C5F"/>
    <w:rsid w:val="00D04A74"/>
    <w:rsid w:val="00D04CA2"/>
    <w:rsid w:val="00D07C34"/>
    <w:rsid w:val="00D10CB4"/>
    <w:rsid w:val="00D11CFF"/>
    <w:rsid w:val="00D12E82"/>
    <w:rsid w:val="00D12EAC"/>
    <w:rsid w:val="00D13F05"/>
    <w:rsid w:val="00D14A3D"/>
    <w:rsid w:val="00D16C85"/>
    <w:rsid w:val="00D17763"/>
    <w:rsid w:val="00D20483"/>
    <w:rsid w:val="00D2098F"/>
    <w:rsid w:val="00D21B2A"/>
    <w:rsid w:val="00D2260A"/>
    <w:rsid w:val="00D23B3D"/>
    <w:rsid w:val="00D27E52"/>
    <w:rsid w:val="00D300D5"/>
    <w:rsid w:val="00D30218"/>
    <w:rsid w:val="00D30975"/>
    <w:rsid w:val="00D31823"/>
    <w:rsid w:val="00D319E8"/>
    <w:rsid w:val="00D31CE6"/>
    <w:rsid w:val="00D3320D"/>
    <w:rsid w:val="00D363EA"/>
    <w:rsid w:val="00D37443"/>
    <w:rsid w:val="00D3781D"/>
    <w:rsid w:val="00D471C3"/>
    <w:rsid w:val="00D51ACD"/>
    <w:rsid w:val="00D5202C"/>
    <w:rsid w:val="00D52220"/>
    <w:rsid w:val="00D54065"/>
    <w:rsid w:val="00D54EA1"/>
    <w:rsid w:val="00D555EC"/>
    <w:rsid w:val="00D57F50"/>
    <w:rsid w:val="00D61EC7"/>
    <w:rsid w:val="00D6468E"/>
    <w:rsid w:val="00D64D75"/>
    <w:rsid w:val="00D677AF"/>
    <w:rsid w:val="00D67F3E"/>
    <w:rsid w:val="00D702EC"/>
    <w:rsid w:val="00D70C17"/>
    <w:rsid w:val="00D71BAC"/>
    <w:rsid w:val="00D74998"/>
    <w:rsid w:val="00D77312"/>
    <w:rsid w:val="00D77402"/>
    <w:rsid w:val="00D8020B"/>
    <w:rsid w:val="00D813EE"/>
    <w:rsid w:val="00D82202"/>
    <w:rsid w:val="00D8247E"/>
    <w:rsid w:val="00D84F6F"/>
    <w:rsid w:val="00D85A55"/>
    <w:rsid w:val="00D864B8"/>
    <w:rsid w:val="00D865E8"/>
    <w:rsid w:val="00D8669B"/>
    <w:rsid w:val="00D91D4A"/>
    <w:rsid w:val="00D92D4C"/>
    <w:rsid w:val="00D93672"/>
    <w:rsid w:val="00D93F34"/>
    <w:rsid w:val="00D97E76"/>
    <w:rsid w:val="00DA2D86"/>
    <w:rsid w:val="00DA3B7F"/>
    <w:rsid w:val="00DA4122"/>
    <w:rsid w:val="00DA4407"/>
    <w:rsid w:val="00DA46E2"/>
    <w:rsid w:val="00DA5BC7"/>
    <w:rsid w:val="00DB1323"/>
    <w:rsid w:val="00DB1861"/>
    <w:rsid w:val="00DB2621"/>
    <w:rsid w:val="00DB668C"/>
    <w:rsid w:val="00DB69F9"/>
    <w:rsid w:val="00DC0C4D"/>
    <w:rsid w:val="00DC5BFE"/>
    <w:rsid w:val="00DC71B1"/>
    <w:rsid w:val="00DC7821"/>
    <w:rsid w:val="00DD03E9"/>
    <w:rsid w:val="00DD0794"/>
    <w:rsid w:val="00DD13EE"/>
    <w:rsid w:val="00DD24D5"/>
    <w:rsid w:val="00DD3656"/>
    <w:rsid w:val="00DD421C"/>
    <w:rsid w:val="00DD5725"/>
    <w:rsid w:val="00DE02EF"/>
    <w:rsid w:val="00DE0C2B"/>
    <w:rsid w:val="00DE0F32"/>
    <w:rsid w:val="00DE3218"/>
    <w:rsid w:val="00DE35F6"/>
    <w:rsid w:val="00DE5A12"/>
    <w:rsid w:val="00DE62FD"/>
    <w:rsid w:val="00DE6C5F"/>
    <w:rsid w:val="00DF05D8"/>
    <w:rsid w:val="00DF094C"/>
    <w:rsid w:val="00DF1889"/>
    <w:rsid w:val="00DF19BF"/>
    <w:rsid w:val="00DF3522"/>
    <w:rsid w:val="00DF5111"/>
    <w:rsid w:val="00DF55CC"/>
    <w:rsid w:val="00DF6B2E"/>
    <w:rsid w:val="00E02601"/>
    <w:rsid w:val="00E03242"/>
    <w:rsid w:val="00E0457D"/>
    <w:rsid w:val="00E12424"/>
    <w:rsid w:val="00E1689B"/>
    <w:rsid w:val="00E1719D"/>
    <w:rsid w:val="00E20386"/>
    <w:rsid w:val="00E20C7F"/>
    <w:rsid w:val="00E239A3"/>
    <w:rsid w:val="00E253B8"/>
    <w:rsid w:val="00E260B9"/>
    <w:rsid w:val="00E266EE"/>
    <w:rsid w:val="00E27029"/>
    <w:rsid w:val="00E27B3E"/>
    <w:rsid w:val="00E335BE"/>
    <w:rsid w:val="00E33FAD"/>
    <w:rsid w:val="00E34782"/>
    <w:rsid w:val="00E3687B"/>
    <w:rsid w:val="00E36B86"/>
    <w:rsid w:val="00E37C36"/>
    <w:rsid w:val="00E406F3"/>
    <w:rsid w:val="00E41517"/>
    <w:rsid w:val="00E41DD6"/>
    <w:rsid w:val="00E43719"/>
    <w:rsid w:val="00E43762"/>
    <w:rsid w:val="00E45A2B"/>
    <w:rsid w:val="00E46CFB"/>
    <w:rsid w:val="00E501B7"/>
    <w:rsid w:val="00E52E68"/>
    <w:rsid w:val="00E562AA"/>
    <w:rsid w:val="00E57FF9"/>
    <w:rsid w:val="00E611AC"/>
    <w:rsid w:val="00E611B4"/>
    <w:rsid w:val="00E63DCA"/>
    <w:rsid w:val="00E64059"/>
    <w:rsid w:val="00E64267"/>
    <w:rsid w:val="00E671C0"/>
    <w:rsid w:val="00E71A3C"/>
    <w:rsid w:val="00E71B6F"/>
    <w:rsid w:val="00E71C22"/>
    <w:rsid w:val="00E71FC8"/>
    <w:rsid w:val="00E724DA"/>
    <w:rsid w:val="00E73642"/>
    <w:rsid w:val="00E736F6"/>
    <w:rsid w:val="00E74A8B"/>
    <w:rsid w:val="00E763F3"/>
    <w:rsid w:val="00E7685F"/>
    <w:rsid w:val="00E76CD2"/>
    <w:rsid w:val="00E77406"/>
    <w:rsid w:val="00E80D91"/>
    <w:rsid w:val="00E82FD2"/>
    <w:rsid w:val="00E84C13"/>
    <w:rsid w:val="00E87810"/>
    <w:rsid w:val="00E9103E"/>
    <w:rsid w:val="00E93078"/>
    <w:rsid w:val="00E96BEA"/>
    <w:rsid w:val="00E9754D"/>
    <w:rsid w:val="00EA2F34"/>
    <w:rsid w:val="00EA3B2B"/>
    <w:rsid w:val="00EA45AE"/>
    <w:rsid w:val="00EA6C64"/>
    <w:rsid w:val="00EA74E2"/>
    <w:rsid w:val="00EA78E2"/>
    <w:rsid w:val="00EB17F9"/>
    <w:rsid w:val="00EB1A64"/>
    <w:rsid w:val="00EB1FC4"/>
    <w:rsid w:val="00EB342B"/>
    <w:rsid w:val="00EB3738"/>
    <w:rsid w:val="00EB3E41"/>
    <w:rsid w:val="00EB54F0"/>
    <w:rsid w:val="00EB58C2"/>
    <w:rsid w:val="00EB6309"/>
    <w:rsid w:val="00EB6F26"/>
    <w:rsid w:val="00EC08F9"/>
    <w:rsid w:val="00EC29B3"/>
    <w:rsid w:val="00EC2B4F"/>
    <w:rsid w:val="00EC30E9"/>
    <w:rsid w:val="00EC336A"/>
    <w:rsid w:val="00EC4476"/>
    <w:rsid w:val="00EC56ED"/>
    <w:rsid w:val="00EC6D02"/>
    <w:rsid w:val="00EC770A"/>
    <w:rsid w:val="00ED1230"/>
    <w:rsid w:val="00ED177A"/>
    <w:rsid w:val="00ED2E2D"/>
    <w:rsid w:val="00ED39FE"/>
    <w:rsid w:val="00ED3C16"/>
    <w:rsid w:val="00ED6B07"/>
    <w:rsid w:val="00ED7873"/>
    <w:rsid w:val="00EE003D"/>
    <w:rsid w:val="00EE103E"/>
    <w:rsid w:val="00EE2A22"/>
    <w:rsid w:val="00EE5A79"/>
    <w:rsid w:val="00EE61BD"/>
    <w:rsid w:val="00EE61DC"/>
    <w:rsid w:val="00EE6833"/>
    <w:rsid w:val="00EF0F9D"/>
    <w:rsid w:val="00EF2E70"/>
    <w:rsid w:val="00EF2F4A"/>
    <w:rsid w:val="00EF42F2"/>
    <w:rsid w:val="00EF48E5"/>
    <w:rsid w:val="00EF49DD"/>
    <w:rsid w:val="00EF520A"/>
    <w:rsid w:val="00EF71D3"/>
    <w:rsid w:val="00F015B1"/>
    <w:rsid w:val="00F01687"/>
    <w:rsid w:val="00F036B3"/>
    <w:rsid w:val="00F03859"/>
    <w:rsid w:val="00F05763"/>
    <w:rsid w:val="00F05EE0"/>
    <w:rsid w:val="00F1495B"/>
    <w:rsid w:val="00F165B0"/>
    <w:rsid w:val="00F227C0"/>
    <w:rsid w:val="00F22D62"/>
    <w:rsid w:val="00F27474"/>
    <w:rsid w:val="00F27B5E"/>
    <w:rsid w:val="00F34786"/>
    <w:rsid w:val="00F35A65"/>
    <w:rsid w:val="00F35B4B"/>
    <w:rsid w:val="00F36693"/>
    <w:rsid w:val="00F36E27"/>
    <w:rsid w:val="00F377A2"/>
    <w:rsid w:val="00F37881"/>
    <w:rsid w:val="00F37B51"/>
    <w:rsid w:val="00F409A1"/>
    <w:rsid w:val="00F4301B"/>
    <w:rsid w:val="00F46E21"/>
    <w:rsid w:val="00F47D7E"/>
    <w:rsid w:val="00F50404"/>
    <w:rsid w:val="00F508E0"/>
    <w:rsid w:val="00F50CF3"/>
    <w:rsid w:val="00F51196"/>
    <w:rsid w:val="00F51577"/>
    <w:rsid w:val="00F57418"/>
    <w:rsid w:val="00F6124B"/>
    <w:rsid w:val="00F62BE0"/>
    <w:rsid w:val="00F62D9E"/>
    <w:rsid w:val="00F637CB"/>
    <w:rsid w:val="00F64968"/>
    <w:rsid w:val="00F662AB"/>
    <w:rsid w:val="00F67272"/>
    <w:rsid w:val="00F70577"/>
    <w:rsid w:val="00F71485"/>
    <w:rsid w:val="00F72376"/>
    <w:rsid w:val="00F7564B"/>
    <w:rsid w:val="00F76A47"/>
    <w:rsid w:val="00F772FD"/>
    <w:rsid w:val="00F83AAE"/>
    <w:rsid w:val="00F86178"/>
    <w:rsid w:val="00F87A7A"/>
    <w:rsid w:val="00F901AB"/>
    <w:rsid w:val="00F90889"/>
    <w:rsid w:val="00F938F7"/>
    <w:rsid w:val="00F93920"/>
    <w:rsid w:val="00F9648D"/>
    <w:rsid w:val="00FA304A"/>
    <w:rsid w:val="00FA4243"/>
    <w:rsid w:val="00FA42F1"/>
    <w:rsid w:val="00FA4E5A"/>
    <w:rsid w:val="00FA627B"/>
    <w:rsid w:val="00FA74D6"/>
    <w:rsid w:val="00FA79FE"/>
    <w:rsid w:val="00FA7ADF"/>
    <w:rsid w:val="00FB1D94"/>
    <w:rsid w:val="00FB3355"/>
    <w:rsid w:val="00FB644A"/>
    <w:rsid w:val="00FB6EAA"/>
    <w:rsid w:val="00FC1B6D"/>
    <w:rsid w:val="00FC365E"/>
    <w:rsid w:val="00FC371C"/>
    <w:rsid w:val="00FC42C7"/>
    <w:rsid w:val="00FC42EE"/>
    <w:rsid w:val="00FC59CC"/>
    <w:rsid w:val="00FC7616"/>
    <w:rsid w:val="00FD09B6"/>
    <w:rsid w:val="00FD1125"/>
    <w:rsid w:val="00FD2DDF"/>
    <w:rsid w:val="00FD50F1"/>
    <w:rsid w:val="00FD6C09"/>
    <w:rsid w:val="00FE1288"/>
    <w:rsid w:val="00FE1884"/>
    <w:rsid w:val="00FE1C17"/>
    <w:rsid w:val="00FE4634"/>
    <w:rsid w:val="00FE5A53"/>
    <w:rsid w:val="00FF09A9"/>
    <w:rsid w:val="00FF25D7"/>
    <w:rsid w:val="00FF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B21B72"/>
  <w15:docId w15:val="{F83232C3-3FC8-4AFA-B12C-D29A96876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67520"/>
  </w:style>
  <w:style w:type="paragraph" w:styleId="1">
    <w:name w:val="heading 1"/>
    <w:basedOn w:val="a"/>
    <w:next w:val="a"/>
    <w:link w:val="10"/>
    <w:uiPriority w:val="9"/>
    <w:qFormat/>
    <w:rsid w:val="00867520"/>
    <w:pPr>
      <w:keepNext/>
      <w:keepLines/>
      <w:numPr>
        <w:numId w:val="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F5DE5"/>
    <w:pPr>
      <w:keepNext/>
      <w:keepLines/>
      <w:numPr>
        <w:ilvl w:val="1"/>
        <w:numId w:val="2"/>
      </w:numPr>
      <w:spacing w:before="360" w:after="0"/>
      <w:outlineLvl w:val="1"/>
    </w:pPr>
    <w:rPr>
      <w:rFonts w:asciiTheme="majorHAnsi" w:eastAsiaTheme="majorEastAsia" w:hAnsiTheme="majorHAnsi" w:cstheme="majorBidi"/>
      <w:bCs/>
      <w:smallCaps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F5DE5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Cs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CF5DE5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000000" w:themeColor="text1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67520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867520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867520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867520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867520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缺省文本"/>
    <w:basedOn w:val="a"/>
    <w:rsid w:val="00FB6EAA"/>
    <w:rPr>
      <w:sz w:val="24"/>
    </w:rPr>
  </w:style>
  <w:style w:type="paragraph" w:customStyle="1" w:styleId="11">
    <w:name w:val="缺省文本:1"/>
    <w:basedOn w:val="a"/>
    <w:rsid w:val="00FB6EAA"/>
    <w:pPr>
      <w:tabs>
        <w:tab w:val="left" w:pos="0"/>
        <w:tab w:val="left" w:pos="2073"/>
        <w:tab w:val="left" w:pos="6580"/>
        <w:tab w:val="left" w:pos="7572"/>
      </w:tabs>
      <w:ind w:firstLine="567"/>
    </w:pPr>
    <w:rPr>
      <w:sz w:val="24"/>
    </w:rPr>
  </w:style>
  <w:style w:type="paragraph" w:customStyle="1" w:styleId="DefaultText">
    <w:name w:val="Default Text"/>
    <w:basedOn w:val="a"/>
    <w:rsid w:val="00786DE2"/>
    <w:rPr>
      <w:sz w:val="24"/>
    </w:rPr>
  </w:style>
  <w:style w:type="paragraph" w:styleId="a4">
    <w:name w:val="Date"/>
    <w:basedOn w:val="a"/>
    <w:next w:val="a"/>
    <w:rsid w:val="00EF520A"/>
    <w:pPr>
      <w:ind w:leftChars="2500" w:left="100"/>
    </w:pPr>
  </w:style>
  <w:style w:type="paragraph" w:styleId="a5">
    <w:name w:val="footer"/>
    <w:basedOn w:val="a"/>
    <w:rsid w:val="00EF520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page number"/>
    <w:basedOn w:val="a0"/>
    <w:rsid w:val="00EF520A"/>
  </w:style>
  <w:style w:type="paragraph" w:styleId="a7">
    <w:name w:val="Title"/>
    <w:basedOn w:val="a"/>
    <w:next w:val="a"/>
    <w:link w:val="a8"/>
    <w:uiPriority w:val="10"/>
    <w:qFormat/>
    <w:rsid w:val="0086752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9">
    <w:name w:val="header"/>
    <w:basedOn w:val="a"/>
    <w:rsid w:val="00723F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a">
    <w:name w:val="图样式"/>
    <w:basedOn w:val="a"/>
    <w:rsid w:val="00723F38"/>
    <w:pPr>
      <w:keepNext/>
      <w:spacing w:before="80" w:after="80"/>
      <w:jc w:val="center"/>
    </w:pPr>
    <w:rPr>
      <w:szCs w:val="20"/>
    </w:rPr>
  </w:style>
  <w:style w:type="paragraph" w:customStyle="1" w:styleId="ab">
    <w:name w:val="文档标题"/>
    <w:basedOn w:val="a"/>
    <w:rsid w:val="00C0122E"/>
    <w:pPr>
      <w:tabs>
        <w:tab w:val="left" w:pos="0"/>
      </w:tabs>
      <w:spacing w:before="300" w:after="300"/>
      <w:jc w:val="center"/>
    </w:pPr>
    <w:rPr>
      <w:rFonts w:ascii="Arial" w:eastAsia="黑体" w:hAnsi="Arial" w:cs="Times New Roman"/>
      <w:sz w:val="36"/>
      <w:szCs w:val="36"/>
    </w:rPr>
  </w:style>
  <w:style w:type="paragraph" w:customStyle="1" w:styleId="ac">
    <w:name w:val="È±Ê¡ÎÄ±¾"/>
    <w:basedOn w:val="a"/>
    <w:rsid w:val="00C0122E"/>
    <w:pPr>
      <w:overflowPunct w:val="0"/>
      <w:textAlignment w:val="baseline"/>
    </w:pPr>
    <w:rPr>
      <w:rFonts w:ascii="Times New Roman" w:cs="Times New Roman"/>
      <w:sz w:val="24"/>
      <w:szCs w:val="20"/>
    </w:rPr>
  </w:style>
  <w:style w:type="paragraph" w:styleId="ad">
    <w:name w:val="Balloon Text"/>
    <w:basedOn w:val="a"/>
    <w:semiHidden/>
    <w:rsid w:val="00FE4634"/>
    <w:rPr>
      <w:sz w:val="18"/>
      <w:szCs w:val="18"/>
    </w:rPr>
  </w:style>
  <w:style w:type="table" w:styleId="ae">
    <w:name w:val="Table Grid"/>
    <w:basedOn w:val="a1"/>
    <w:uiPriority w:val="1"/>
    <w:rsid w:val="00141043"/>
    <w:pPr>
      <w:widowControl w:val="0"/>
      <w:tabs>
        <w:tab w:val="left" w:pos="425"/>
        <w:tab w:val="left" w:pos="845"/>
      </w:tabs>
      <w:autoSpaceDE w:val="0"/>
      <w:autoSpaceDN w:val="0"/>
      <w:adjustRightInd w:val="0"/>
      <w:spacing w:before="105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rsid w:val="00940247"/>
  </w:style>
  <w:style w:type="character" w:styleId="af">
    <w:name w:val="Hyperlink"/>
    <w:basedOn w:val="a0"/>
    <w:uiPriority w:val="99"/>
    <w:rsid w:val="00940247"/>
    <w:rPr>
      <w:color w:val="0000FF"/>
      <w:u w:val="single"/>
    </w:rPr>
  </w:style>
  <w:style w:type="paragraph" w:customStyle="1" w:styleId="w">
    <w:name w:val=":w"/>
    <w:basedOn w:val="a"/>
    <w:rsid w:val="00047AFB"/>
    <w:pPr>
      <w:spacing w:line="240" w:lineRule="auto"/>
    </w:pPr>
    <w:rPr>
      <w:rFonts w:ascii="Times New Roman" w:cs="Times New Roman"/>
      <w:sz w:val="24"/>
      <w:szCs w:val="24"/>
    </w:rPr>
  </w:style>
  <w:style w:type="paragraph" w:customStyle="1" w:styleId="ParaCharCharCharCharCharCharCharCharCharChar">
    <w:name w:val="默认段落字体 Para Char Char Char Char Char Char Char Char Char Char"/>
    <w:basedOn w:val="a"/>
    <w:rsid w:val="00047AFB"/>
    <w:pPr>
      <w:spacing w:line="240" w:lineRule="auto"/>
    </w:pPr>
    <w:rPr>
      <w:rFonts w:ascii="Tahoma" w:hAnsi="Tahoma" w:cs="Times New Roman"/>
      <w:kern w:val="2"/>
      <w:sz w:val="24"/>
    </w:rPr>
  </w:style>
  <w:style w:type="paragraph" w:customStyle="1" w:styleId="ParaCharCharCharCharCharCharChar">
    <w:name w:val="默认段落字体 Para Char Char Char Char Char Char Char"/>
    <w:basedOn w:val="a"/>
    <w:rsid w:val="00535E1E"/>
    <w:pPr>
      <w:spacing w:line="240" w:lineRule="auto"/>
    </w:pPr>
    <w:rPr>
      <w:rFonts w:ascii="Tahoma" w:hAnsi="Tahoma" w:cs="Times New Roman"/>
      <w:kern w:val="2"/>
      <w:sz w:val="24"/>
      <w:szCs w:val="20"/>
    </w:rPr>
  </w:style>
  <w:style w:type="paragraph" w:styleId="af0">
    <w:name w:val="List Paragraph"/>
    <w:basedOn w:val="a"/>
    <w:uiPriority w:val="34"/>
    <w:qFormat/>
    <w:rsid w:val="00605FC4"/>
    <w:pPr>
      <w:ind w:firstLineChars="200" w:firstLine="420"/>
    </w:pPr>
  </w:style>
  <w:style w:type="paragraph" w:styleId="af1">
    <w:name w:val="Document Map"/>
    <w:basedOn w:val="a"/>
    <w:link w:val="af2"/>
    <w:rsid w:val="0066191C"/>
    <w:rPr>
      <w:sz w:val="18"/>
      <w:szCs w:val="18"/>
    </w:rPr>
  </w:style>
  <w:style w:type="character" w:customStyle="1" w:styleId="af2">
    <w:name w:val="文档结构图 字符"/>
    <w:basedOn w:val="a0"/>
    <w:link w:val="af1"/>
    <w:rsid w:val="0066191C"/>
    <w:rPr>
      <w:rFonts w:ascii="宋体" w:cs="宋体"/>
      <w:color w:val="0000FF"/>
      <w:sz w:val="18"/>
      <w:szCs w:val="18"/>
    </w:rPr>
  </w:style>
  <w:style w:type="paragraph" w:customStyle="1" w:styleId="af3">
    <w:name w:val="封面表格文本"/>
    <w:basedOn w:val="a"/>
    <w:autoRedefine/>
    <w:rsid w:val="003B73F1"/>
    <w:pPr>
      <w:spacing w:line="240" w:lineRule="auto"/>
      <w:ind w:firstLine="420"/>
      <w:jc w:val="center"/>
    </w:pPr>
    <w:rPr>
      <w:rFonts w:ascii="Arial" w:hAnsi="Arial" w:cs="Times New Roman"/>
    </w:rPr>
  </w:style>
  <w:style w:type="paragraph" w:styleId="TOC">
    <w:name w:val="TOC Heading"/>
    <w:basedOn w:val="1"/>
    <w:next w:val="a"/>
    <w:uiPriority w:val="39"/>
    <w:unhideWhenUsed/>
    <w:qFormat/>
    <w:rsid w:val="00867520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FD6C09"/>
    <w:pPr>
      <w:ind w:leftChars="200" w:left="420"/>
    </w:pPr>
  </w:style>
  <w:style w:type="character" w:customStyle="1" w:styleId="10">
    <w:name w:val="标题 1 字符"/>
    <w:basedOn w:val="a0"/>
    <w:link w:val="1"/>
    <w:uiPriority w:val="9"/>
    <w:rsid w:val="0086752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CF5DE5"/>
    <w:rPr>
      <w:rFonts w:asciiTheme="majorHAnsi" w:eastAsiaTheme="majorEastAsia" w:hAnsiTheme="majorHAnsi" w:cstheme="majorBidi"/>
      <w:bCs/>
      <w:smallCaps/>
      <w:color w:val="000000" w:themeColor="text1"/>
      <w:sz w:val="32"/>
      <w:szCs w:val="28"/>
    </w:rPr>
  </w:style>
  <w:style w:type="character" w:customStyle="1" w:styleId="30">
    <w:name w:val="标题 3 字符"/>
    <w:basedOn w:val="a0"/>
    <w:link w:val="3"/>
    <w:uiPriority w:val="9"/>
    <w:rsid w:val="00CF5DE5"/>
    <w:rPr>
      <w:rFonts w:asciiTheme="majorHAnsi" w:eastAsiaTheme="majorEastAsia" w:hAnsiTheme="majorHAnsi" w:cstheme="majorBidi"/>
      <w:bCs/>
      <w:color w:val="000000" w:themeColor="text1"/>
      <w:sz w:val="28"/>
    </w:rPr>
  </w:style>
  <w:style w:type="character" w:customStyle="1" w:styleId="40">
    <w:name w:val="标题 4 字符"/>
    <w:basedOn w:val="a0"/>
    <w:link w:val="4"/>
    <w:uiPriority w:val="9"/>
    <w:rsid w:val="00CF5DE5"/>
    <w:rPr>
      <w:rFonts w:asciiTheme="majorHAnsi" w:eastAsiaTheme="majorEastAsia" w:hAnsiTheme="majorHAnsi" w:cstheme="majorBidi"/>
      <w:bCs/>
      <w:iCs/>
      <w:color w:val="000000" w:themeColor="text1"/>
      <w:sz w:val="24"/>
    </w:rPr>
  </w:style>
  <w:style w:type="character" w:customStyle="1" w:styleId="50">
    <w:name w:val="标题 5 字符"/>
    <w:basedOn w:val="a0"/>
    <w:link w:val="5"/>
    <w:uiPriority w:val="9"/>
    <w:rsid w:val="00867520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60">
    <w:name w:val="标题 6 字符"/>
    <w:basedOn w:val="a0"/>
    <w:link w:val="6"/>
    <w:uiPriority w:val="9"/>
    <w:rsid w:val="00867520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70">
    <w:name w:val="标题 7 字符"/>
    <w:basedOn w:val="a0"/>
    <w:link w:val="7"/>
    <w:uiPriority w:val="9"/>
    <w:rsid w:val="0086752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rsid w:val="008675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rsid w:val="0086752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4">
    <w:name w:val="caption"/>
    <w:basedOn w:val="a"/>
    <w:next w:val="a"/>
    <w:uiPriority w:val="35"/>
    <w:semiHidden/>
    <w:unhideWhenUsed/>
    <w:qFormat/>
    <w:rsid w:val="0086752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8">
    <w:name w:val="标题 字符"/>
    <w:basedOn w:val="a0"/>
    <w:link w:val="a7"/>
    <w:uiPriority w:val="10"/>
    <w:rsid w:val="0086752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86752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f6">
    <w:name w:val="副标题 字符"/>
    <w:basedOn w:val="a0"/>
    <w:link w:val="af5"/>
    <w:uiPriority w:val="11"/>
    <w:rsid w:val="00867520"/>
    <w:rPr>
      <w:color w:val="5A5A5A" w:themeColor="text1" w:themeTint="A5"/>
      <w:spacing w:val="10"/>
    </w:rPr>
  </w:style>
  <w:style w:type="character" w:styleId="af7">
    <w:name w:val="Strong"/>
    <w:basedOn w:val="a0"/>
    <w:uiPriority w:val="22"/>
    <w:qFormat/>
    <w:rsid w:val="00867520"/>
    <w:rPr>
      <w:b/>
      <w:bCs/>
      <w:color w:val="000000" w:themeColor="text1"/>
    </w:rPr>
  </w:style>
  <w:style w:type="character" w:styleId="af8">
    <w:name w:val="Emphasis"/>
    <w:basedOn w:val="a0"/>
    <w:uiPriority w:val="20"/>
    <w:qFormat/>
    <w:rsid w:val="00867520"/>
    <w:rPr>
      <w:i/>
      <w:iCs/>
      <w:color w:val="auto"/>
    </w:rPr>
  </w:style>
  <w:style w:type="paragraph" w:styleId="af9">
    <w:name w:val="No Spacing"/>
    <w:uiPriority w:val="1"/>
    <w:qFormat/>
    <w:rsid w:val="00867520"/>
    <w:pPr>
      <w:spacing w:after="0" w:line="240" w:lineRule="auto"/>
    </w:pPr>
  </w:style>
  <w:style w:type="paragraph" w:styleId="afa">
    <w:name w:val="Quote"/>
    <w:basedOn w:val="a"/>
    <w:next w:val="a"/>
    <w:link w:val="afb"/>
    <w:uiPriority w:val="29"/>
    <w:qFormat/>
    <w:rsid w:val="0086752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b">
    <w:name w:val="引用 字符"/>
    <w:basedOn w:val="a0"/>
    <w:link w:val="afa"/>
    <w:uiPriority w:val="29"/>
    <w:rsid w:val="00867520"/>
    <w:rPr>
      <w:i/>
      <w:iCs/>
      <w:color w:val="000000" w:themeColor="text1"/>
    </w:rPr>
  </w:style>
  <w:style w:type="paragraph" w:styleId="afc">
    <w:name w:val="Intense Quote"/>
    <w:basedOn w:val="a"/>
    <w:next w:val="a"/>
    <w:link w:val="afd"/>
    <w:uiPriority w:val="30"/>
    <w:qFormat/>
    <w:rsid w:val="0086752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d">
    <w:name w:val="明显引用 字符"/>
    <w:basedOn w:val="a0"/>
    <w:link w:val="afc"/>
    <w:uiPriority w:val="30"/>
    <w:rsid w:val="00867520"/>
    <w:rPr>
      <w:color w:val="000000" w:themeColor="text1"/>
      <w:shd w:val="clear" w:color="auto" w:fill="F2F2F2" w:themeFill="background1" w:themeFillShade="F2"/>
    </w:rPr>
  </w:style>
  <w:style w:type="character" w:styleId="afe">
    <w:name w:val="Subtle Emphasis"/>
    <w:basedOn w:val="a0"/>
    <w:uiPriority w:val="19"/>
    <w:qFormat/>
    <w:rsid w:val="00867520"/>
    <w:rPr>
      <w:i/>
      <w:iCs/>
      <w:color w:val="404040" w:themeColor="text1" w:themeTint="BF"/>
    </w:rPr>
  </w:style>
  <w:style w:type="character" w:styleId="aff">
    <w:name w:val="Intense Emphasis"/>
    <w:basedOn w:val="a0"/>
    <w:uiPriority w:val="21"/>
    <w:qFormat/>
    <w:rsid w:val="00867520"/>
    <w:rPr>
      <w:b/>
      <w:bCs/>
      <w:i/>
      <w:iCs/>
      <w:caps/>
    </w:rPr>
  </w:style>
  <w:style w:type="character" w:styleId="aff0">
    <w:name w:val="Subtle Reference"/>
    <w:basedOn w:val="a0"/>
    <w:uiPriority w:val="31"/>
    <w:qFormat/>
    <w:rsid w:val="00867520"/>
    <w:rPr>
      <w:smallCaps/>
      <w:color w:val="404040" w:themeColor="text1" w:themeTint="BF"/>
      <w:u w:val="single" w:color="7F7F7F" w:themeColor="text1" w:themeTint="80"/>
    </w:rPr>
  </w:style>
  <w:style w:type="character" w:styleId="aff1">
    <w:name w:val="Intense Reference"/>
    <w:basedOn w:val="a0"/>
    <w:uiPriority w:val="32"/>
    <w:qFormat/>
    <w:rsid w:val="00867520"/>
    <w:rPr>
      <w:b/>
      <w:bCs/>
      <w:smallCaps/>
      <w:u w:val="single"/>
    </w:rPr>
  </w:style>
  <w:style w:type="character" w:styleId="aff2">
    <w:name w:val="Book Title"/>
    <w:basedOn w:val="a0"/>
    <w:uiPriority w:val="33"/>
    <w:qFormat/>
    <w:rsid w:val="00867520"/>
    <w:rPr>
      <w:b w:val="0"/>
      <w:bCs w:val="0"/>
      <w:smallCaps/>
      <w:spacing w:val="5"/>
    </w:rPr>
  </w:style>
  <w:style w:type="paragraph" w:styleId="TOC3">
    <w:name w:val="toc 3"/>
    <w:basedOn w:val="a"/>
    <w:next w:val="a"/>
    <w:autoRedefine/>
    <w:uiPriority w:val="39"/>
    <w:unhideWhenUsed/>
    <w:rsid w:val="00CF5DE5"/>
    <w:pPr>
      <w:ind w:leftChars="400" w:left="840"/>
    </w:pPr>
  </w:style>
  <w:style w:type="paragraph" w:customStyle="1" w:styleId="ace-line">
    <w:name w:val="ace-line"/>
    <w:basedOn w:val="a"/>
    <w:rsid w:val="00BD77E5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styleId="aff3">
    <w:name w:val="FollowedHyperlink"/>
    <w:basedOn w:val="a0"/>
    <w:semiHidden/>
    <w:unhideWhenUsed/>
    <w:rsid w:val="00BD77E5"/>
    <w:rPr>
      <w:color w:val="800080" w:themeColor="followedHyperlink"/>
      <w:u w:val="single"/>
    </w:rPr>
  </w:style>
  <w:style w:type="paragraph" w:styleId="aff4">
    <w:name w:val="Normal (Web)"/>
    <w:basedOn w:val="a"/>
    <w:uiPriority w:val="99"/>
    <w:semiHidden/>
    <w:unhideWhenUsed/>
    <w:rsid w:val="00B45326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46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8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50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792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341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731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831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6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2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XZLIT\icollege-cuit\trunk\doc\05.&#25991;&#26723;&#27169;&#26495;\&#27827;&#21335;&#24072;&#33539;&#22823;&#23398;_XXX&#29677;X&#32452;_&#35774;&#35745;&#35828;&#26126;&#20070;.dotm" TargetMode="External"/></Relationships>
</file>

<file path=word/theme/theme1.xml><?xml version="1.0" encoding="utf-8"?>
<a:theme xmlns:a="http://schemas.openxmlformats.org/drawingml/2006/main" name="Office 主题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6157F-9187-4376-B995-506573CA1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河南师范大学_XXX班X组_设计说明书.dotm</Template>
  <TotalTime>145</TotalTime>
  <Pages>1</Pages>
  <Words>5427</Words>
  <Characters>30939</Characters>
  <Application>Microsoft Office Word</Application>
  <DocSecurity>0</DocSecurity>
  <Lines>257</Lines>
  <Paragraphs>72</Paragraphs>
  <ScaleCrop>false</ScaleCrop>
  <Company>Huawei Technologies Co., Ltd.</Company>
  <LinksUpToDate>false</LinksUpToDate>
  <CharactersWithSpaces>36294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升级R版本小项目IPD流程执行管理规定</dc:title>
  <dc:creator>Administrator</dc:creator>
  <cp:lastModifiedBy>东 杨</cp:lastModifiedBy>
  <cp:revision>12</cp:revision>
  <cp:lastPrinted>2004-11-30T02:57:00Z</cp:lastPrinted>
  <dcterms:created xsi:type="dcterms:W3CDTF">2024-05-29T13:45:00Z</dcterms:created>
  <dcterms:modified xsi:type="dcterms:W3CDTF">2024-05-31T13:01:00Z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1385708537</vt:lpwstr>
  </property>
</Properties>
</file>